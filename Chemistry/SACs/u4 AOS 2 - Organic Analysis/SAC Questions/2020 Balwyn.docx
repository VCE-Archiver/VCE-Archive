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FA20F" w14:textId="77777777" w:rsidR="00AA16A8" w:rsidRPr="004F4821" w:rsidRDefault="00AA16A8" w:rsidP="00AA16A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`</w:t>
      </w:r>
      <w:r w:rsidRPr="004F4821">
        <w:rPr>
          <w:noProof/>
          <w:color w:val="000000" w:themeColor="text1"/>
          <w:lang w:eastAsia="en-AU"/>
        </w:rPr>
        <w:drawing>
          <wp:inline distT="0" distB="0" distL="0" distR="0" wp14:anchorId="306D907D" wp14:editId="764CDD9A">
            <wp:extent cx="2931979" cy="887483"/>
            <wp:effectExtent l="0" t="0" r="1905" b="8255"/>
            <wp:docPr id="37" name="Picture 37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wyn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863" cy="89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D850" w14:textId="77777777" w:rsidR="00AA16A8" w:rsidRPr="004F4821" w:rsidRDefault="00AA16A8" w:rsidP="00AA16A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943" w:type="dxa"/>
        <w:tblLook w:val="04A0" w:firstRow="1" w:lastRow="0" w:firstColumn="1" w:lastColumn="0" w:noHBand="0" w:noVBand="1"/>
      </w:tblPr>
      <w:tblGrid>
        <w:gridCol w:w="1732"/>
        <w:gridCol w:w="1600"/>
        <w:gridCol w:w="1601"/>
        <w:gridCol w:w="1601"/>
        <w:gridCol w:w="1987"/>
        <w:gridCol w:w="236"/>
      </w:tblGrid>
      <w:tr w:rsidR="00AA16A8" w:rsidRPr="004F4821" w14:paraId="4109B725" w14:textId="77777777" w:rsidTr="00D002F1">
        <w:trPr>
          <w:trHeight w:val="491"/>
        </w:trPr>
        <w:tc>
          <w:tcPr>
            <w:tcW w:w="1732" w:type="dxa"/>
            <w:vAlign w:val="center"/>
          </w:tcPr>
          <w:p w14:paraId="7F0F5E1C" w14:textId="77777777" w:rsidR="00AA16A8" w:rsidRPr="004F4821" w:rsidRDefault="00AA16A8" w:rsidP="00D002F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Student Name</w:t>
            </w:r>
          </w:p>
        </w:tc>
        <w:tc>
          <w:tcPr>
            <w:tcW w:w="6789" w:type="dxa"/>
            <w:gridSpan w:val="4"/>
            <w:vAlign w:val="center"/>
          </w:tcPr>
          <w:p w14:paraId="0B9A4B57" w14:textId="77777777" w:rsidR="00AA16A8" w:rsidRPr="004F4821" w:rsidRDefault="00AA16A8" w:rsidP="00D002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39490320" w14:textId="77777777" w:rsidR="00AA16A8" w:rsidRPr="004F4821" w:rsidRDefault="00AA16A8" w:rsidP="00D002F1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A16A8" w:rsidRPr="004F4821" w14:paraId="2D58B6E8" w14:textId="77777777" w:rsidTr="00D002F1">
        <w:trPr>
          <w:trHeight w:val="491"/>
        </w:trPr>
        <w:tc>
          <w:tcPr>
            <w:tcW w:w="1732" w:type="dxa"/>
            <w:vAlign w:val="center"/>
          </w:tcPr>
          <w:p w14:paraId="2CC3DC16" w14:textId="77777777" w:rsidR="00AA16A8" w:rsidRPr="004F4821" w:rsidRDefault="00AA16A8" w:rsidP="00D002F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Teacher</w:t>
            </w:r>
          </w:p>
        </w:tc>
        <w:tc>
          <w:tcPr>
            <w:tcW w:w="1600" w:type="dxa"/>
            <w:vAlign w:val="center"/>
          </w:tcPr>
          <w:p w14:paraId="70DF0311" w14:textId="77777777" w:rsidR="00AA16A8" w:rsidRPr="004F4821" w:rsidRDefault="00AA16A8" w:rsidP="00D002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GSL</w:t>
            </w:r>
          </w:p>
        </w:tc>
        <w:tc>
          <w:tcPr>
            <w:tcW w:w="1601" w:type="dxa"/>
            <w:vAlign w:val="center"/>
          </w:tcPr>
          <w:p w14:paraId="3685A387" w14:textId="61DA28F4" w:rsidR="00AA16A8" w:rsidRPr="004F4821" w:rsidRDefault="005928F6" w:rsidP="00D002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</w:t>
            </w:r>
            <w:r w:rsidR="00AA16A8"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601" w:type="dxa"/>
            <w:vAlign w:val="center"/>
          </w:tcPr>
          <w:p w14:paraId="3FDF51BA" w14:textId="77777777" w:rsidR="00AA16A8" w:rsidRPr="004F4821" w:rsidRDefault="00AA16A8" w:rsidP="00D002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</w:t>
            </w:r>
          </w:p>
        </w:tc>
        <w:tc>
          <w:tcPr>
            <w:tcW w:w="1987" w:type="dxa"/>
            <w:vAlign w:val="center"/>
          </w:tcPr>
          <w:p w14:paraId="754F24AF" w14:textId="77777777" w:rsidR="00AA16A8" w:rsidRPr="004F4821" w:rsidRDefault="00AA16A8" w:rsidP="00D002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SMH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783F3ECA" w14:textId="77777777" w:rsidR="00AA16A8" w:rsidRPr="004F4821" w:rsidRDefault="00AA16A8" w:rsidP="00D002F1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F6DAEEF" w14:textId="77777777" w:rsidR="00AA16A8" w:rsidRPr="004F4821" w:rsidRDefault="00AA16A8" w:rsidP="00AA16A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DDCD9B1" w14:textId="77777777" w:rsidR="00AA16A8" w:rsidRPr="004F4821" w:rsidRDefault="00AA16A8" w:rsidP="00AA16A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>CHEMISTRY</w:t>
      </w:r>
    </w:p>
    <w:p w14:paraId="7967AFFC" w14:textId="7ACDDE57" w:rsidR="00F42C29" w:rsidRPr="004F4821" w:rsidRDefault="00F42C29" w:rsidP="00F42C29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Unit 4, SAC 1</w:t>
      </w:r>
      <w:r w:rsidRPr="004F4821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: </w:t>
      </w:r>
      <w:r w:rsidR="001E5301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Diversity of carbon compounds</w:t>
      </w:r>
      <w:r w:rsidR="005D67F5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 </w:t>
      </w:r>
    </w:p>
    <w:p w14:paraId="4C985775" w14:textId="6D2202E3" w:rsidR="00AA16A8" w:rsidRPr="004F4821" w:rsidRDefault="00DF598F" w:rsidP="00AA16A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Unit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4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, SAC 2</w:t>
      </w:r>
      <w:r w:rsidR="00AA16A8" w:rsidRPr="004F4821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Chemistry of Food</w:t>
      </w:r>
    </w:p>
    <w:p w14:paraId="0B5FFC99" w14:textId="5ADC4B87" w:rsidR="00AA16A8" w:rsidRPr="004F4821" w:rsidRDefault="00AA16A8" w:rsidP="00AA16A8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>Test</w:t>
      </w:r>
      <w:r w:rsidR="00DF598F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 xml:space="preserve"> on concepts from Chapters 10-</w:t>
      </w:r>
      <w:r w:rsidR="00F42C29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>17.1</w:t>
      </w:r>
      <w:r w:rsidRPr="004F4821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 xml:space="preserve"> of Heinemann Chemistry 2</w:t>
      </w:r>
    </w:p>
    <w:p w14:paraId="7C6A2BEE" w14:textId="6FF92220" w:rsidR="00AA16A8" w:rsidRPr="00F42C29" w:rsidRDefault="00982BA5" w:rsidP="00AA16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40"/>
        </w:rPr>
      </w:pPr>
      <w:r w:rsidRPr="00F42C29">
        <w:rPr>
          <w:rFonts w:ascii="Times New Roman" w:hAnsi="Times New Roman" w:cs="Times New Roman"/>
          <w:b/>
          <w:bCs/>
          <w:sz w:val="28"/>
          <w:szCs w:val="40"/>
        </w:rPr>
        <w:t>Mond</w:t>
      </w:r>
      <w:r w:rsidR="00AA16A8" w:rsidRPr="00F42C29">
        <w:rPr>
          <w:rFonts w:ascii="Times New Roman" w:hAnsi="Times New Roman" w:cs="Times New Roman"/>
          <w:b/>
          <w:bCs/>
          <w:sz w:val="28"/>
          <w:szCs w:val="40"/>
        </w:rPr>
        <w:t xml:space="preserve">ay </w:t>
      </w:r>
      <w:r w:rsidR="00F42C29" w:rsidRPr="00F42C29">
        <w:rPr>
          <w:rFonts w:ascii="Times New Roman" w:hAnsi="Times New Roman" w:cs="Times New Roman"/>
          <w:b/>
          <w:bCs/>
          <w:sz w:val="28"/>
          <w:szCs w:val="40"/>
        </w:rPr>
        <w:t>14</w:t>
      </w:r>
      <w:r w:rsidR="00AA16A8" w:rsidRPr="00F42C29">
        <w:rPr>
          <w:rFonts w:ascii="Times New Roman" w:hAnsi="Times New Roman" w:cs="Times New Roman"/>
          <w:b/>
          <w:bCs/>
          <w:sz w:val="28"/>
          <w:szCs w:val="40"/>
          <w:vertAlign w:val="superscript"/>
        </w:rPr>
        <w:t>th</w:t>
      </w:r>
      <w:r w:rsidR="00AA16A8" w:rsidRPr="00F42C29">
        <w:rPr>
          <w:rFonts w:ascii="Times New Roman" w:hAnsi="Times New Roman" w:cs="Times New Roman"/>
          <w:b/>
          <w:bCs/>
          <w:sz w:val="28"/>
          <w:szCs w:val="40"/>
        </w:rPr>
        <w:t xml:space="preserve"> of </w:t>
      </w:r>
      <w:r w:rsidR="00F42C29" w:rsidRPr="00F42C29">
        <w:rPr>
          <w:rFonts w:ascii="Times New Roman" w:hAnsi="Times New Roman" w:cs="Times New Roman"/>
          <w:b/>
          <w:bCs/>
          <w:sz w:val="28"/>
          <w:szCs w:val="40"/>
        </w:rPr>
        <w:t>September, Period 2</w:t>
      </w:r>
    </w:p>
    <w:p w14:paraId="10244C10" w14:textId="77777777" w:rsidR="00AA16A8" w:rsidRPr="004F4821" w:rsidRDefault="00AA16A8" w:rsidP="00AA16A8">
      <w:pPr>
        <w:autoSpaceDE w:val="0"/>
        <w:autoSpaceDN w:val="0"/>
        <w:adjustRightInd w:val="0"/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Reading time:  5 minutes</w:t>
      </w:r>
    </w:p>
    <w:p w14:paraId="5B86CC5D" w14:textId="77777777" w:rsidR="00AA16A8" w:rsidRPr="004F4821" w:rsidRDefault="00AA16A8" w:rsidP="00AA16A8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Writing time: 65 minutes</w:t>
      </w:r>
    </w:p>
    <w:p w14:paraId="5D5B01B9" w14:textId="77777777" w:rsidR="00AA16A8" w:rsidRPr="004F4821" w:rsidRDefault="00AA16A8" w:rsidP="00AA16A8">
      <w:pPr>
        <w:pStyle w:val="Heading3"/>
        <w:spacing w:before="240" w:after="120" w:line="276" w:lineRule="auto"/>
        <w:rPr>
          <w:color w:val="000000" w:themeColor="text1"/>
        </w:rPr>
      </w:pPr>
      <w:r w:rsidRPr="004F4821">
        <w:rPr>
          <w:color w:val="000000" w:themeColor="text1"/>
        </w:rPr>
        <w:t>Structure of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112"/>
        <w:gridCol w:w="2241"/>
        <w:gridCol w:w="2167"/>
        <w:gridCol w:w="1625"/>
      </w:tblGrid>
      <w:tr w:rsidR="00F42C29" w:rsidRPr="004F4821" w14:paraId="4BB00C0B" w14:textId="77777777" w:rsidTr="00F42C29">
        <w:trPr>
          <w:trHeight w:val="396"/>
          <w:jc w:val="center"/>
        </w:trPr>
        <w:tc>
          <w:tcPr>
            <w:tcW w:w="2126" w:type="dxa"/>
            <w:tcBorders>
              <w:bottom w:val="single" w:sz="4" w:space="0" w:color="auto"/>
            </w:tcBorders>
          </w:tcPr>
          <w:p w14:paraId="075DEC4E" w14:textId="6D4CC1C3" w:rsidR="00F42C29" w:rsidRPr="004F4821" w:rsidRDefault="00F42C29" w:rsidP="004B39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Section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112" w:type="dxa"/>
            <w:tcBorders>
              <w:bottom w:val="single" w:sz="4" w:space="0" w:color="auto"/>
            </w:tcBorders>
          </w:tcPr>
          <w:p w14:paraId="6DFEC1D1" w14:textId="40F283FA" w:rsidR="00F42C29" w:rsidRPr="004F4821" w:rsidRDefault="00F42C29" w:rsidP="00D00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AOS</w:t>
            </w:r>
          </w:p>
        </w:tc>
        <w:tc>
          <w:tcPr>
            <w:tcW w:w="2241" w:type="dxa"/>
            <w:tcBorders>
              <w:bottom w:val="single" w:sz="4" w:space="0" w:color="auto"/>
            </w:tcBorders>
          </w:tcPr>
          <w:p w14:paraId="393F1480" w14:textId="219F0E92" w:rsidR="00F42C29" w:rsidRPr="004F4821" w:rsidRDefault="00F42C29" w:rsidP="00D00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questions</w:t>
            </w:r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440233C3" w14:textId="77777777" w:rsidR="00F42C29" w:rsidRPr="004F4821" w:rsidRDefault="00F42C29" w:rsidP="00D00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questions to be answered</w:t>
            </w: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14:paraId="2388A1B3" w14:textId="77777777" w:rsidR="00F42C29" w:rsidRPr="004F4821" w:rsidRDefault="00F42C29" w:rsidP="00D002F1">
            <w:pPr>
              <w:autoSpaceDE w:val="0"/>
              <w:autoSpaceDN w:val="0"/>
              <w:adjustRightInd w:val="0"/>
              <w:ind w:left="252" w:right="25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marks</w:t>
            </w:r>
          </w:p>
        </w:tc>
      </w:tr>
      <w:tr w:rsidR="00F42C29" w:rsidRPr="00F42C29" w14:paraId="121F7A82" w14:textId="77777777" w:rsidTr="00F42C29">
        <w:trPr>
          <w:trHeight w:val="396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EECB" w14:textId="7776635B" w:rsidR="00F42C29" w:rsidRPr="00F42C29" w:rsidRDefault="00F42C29" w:rsidP="006F528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(m</w:t>
            </w: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ultiple choice)</w:t>
            </w: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8695" w14:textId="60BAD166" w:rsidR="00F42C29" w:rsidRPr="00F42C29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B1B1" w14:textId="615E5367" w:rsidR="00F42C29" w:rsidRPr="00F42C29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CC3C" w14:textId="77777777" w:rsidR="00F42C29" w:rsidRPr="00F42C29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AFFA3A" w14:textId="50EDCB84" w:rsidR="00F42C29" w:rsidRPr="00F42C29" w:rsidRDefault="00F42C29" w:rsidP="00D002F1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42C29" w:rsidRPr="004F4821" w14:paraId="3F08FF7E" w14:textId="77777777" w:rsidTr="00F42C29">
        <w:trPr>
          <w:trHeight w:val="3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9562" w14:textId="5905253A" w:rsidR="00F42C29" w:rsidRPr="00F42C29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B (short answer)</w:t>
            </w: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AE1C" w14:textId="67D94F28" w:rsidR="00F42C29" w:rsidRPr="00F42C29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 &amp; 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A75E" w14:textId="50CEBDB4" w:rsidR="00F42C29" w:rsidRPr="007C49E9" w:rsidRDefault="007C49E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49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A807" w14:textId="3E5E8A5E" w:rsidR="00F42C29" w:rsidRPr="007C49E9" w:rsidRDefault="007C49E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49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B5D715" w14:textId="51B78ACC" w:rsidR="00F42C29" w:rsidRPr="007C49E9" w:rsidRDefault="00AC4A7C" w:rsidP="00D002F1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</w:tr>
      <w:tr w:rsidR="00F42C29" w:rsidRPr="004F4821" w14:paraId="0DFB7FDC" w14:textId="77777777" w:rsidTr="00F42C29">
        <w:trPr>
          <w:trHeight w:val="396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6DD2" w14:textId="77777777" w:rsidR="00F42C29" w:rsidRPr="004F4821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368B" w14:textId="77777777" w:rsidR="00F42C29" w:rsidRPr="004F4821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0475" w14:textId="18985951" w:rsidR="00F42C29" w:rsidRPr="004F4821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B6F2" w14:textId="77777777" w:rsidR="00F42C29" w:rsidRPr="004F4821" w:rsidRDefault="00F42C29" w:rsidP="00D002F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3A55D4" w14:textId="42672522" w:rsidR="00F42C29" w:rsidRPr="004F4821" w:rsidRDefault="00F42C29" w:rsidP="00D002F1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4</w:t>
            </w:r>
            <w:r w:rsidR="00AC4A7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</w:tr>
    </w:tbl>
    <w:p w14:paraId="0464C63C" w14:textId="77777777" w:rsidR="00AA16A8" w:rsidRPr="004F4821" w:rsidRDefault="00AA16A8" w:rsidP="00AA16A8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8"/>
      </w:tblGrid>
      <w:tr w:rsidR="00AA16A8" w:rsidRPr="004F4821" w14:paraId="1A2FE8CE" w14:textId="77777777" w:rsidTr="00D002F1">
        <w:trPr>
          <w:jc w:val="center"/>
        </w:trPr>
        <w:tc>
          <w:tcPr>
            <w:tcW w:w="9918" w:type="dxa"/>
          </w:tcPr>
          <w:p w14:paraId="29159ED3" w14:textId="77777777" w:rsidR="00AA16A8" w:rsidRPr="004F4821" w:rsidRDefault="00AA16A8" w:rsidP="00E87B3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</w:rPr>
              <w:t>are permitted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 to bring into the assessment room: pens, pencils, highlighters, erasers, sharpeners, rulers and one scientific calculator.</w:t>
            </w:r>
          </w:p>
          <w:p w14:paraId="3D7AD2E1" w14:textId="77777777" w:rsidR="00AA16A8" w:rsidRPr="004F4821" w:rsidRDefault="00AA16A8" w:rsidP="00E87B3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</w:rPr>
              <w:t>are not permitted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 to bring into the examination room: blank sheets of paper and/or white out liquid/tape.</w:t>
            </w:r>
          </w:p>
          <w:p w14:paraId="2BF8CD7E" w14:textId="77777777" w:rsidR="00AA16A8" w:rsidRPr="004F4821" w:rsidRDefault="00AA16A8" w:rsidP="00D002F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</w:rPr>
              <w:t>Materials supplied</w:t>
            </w:r>
          </w:p>
          <w:p w14:paraId="02F026C1" w14:textId="5E0D9582" w:rsidR="00AA16A8" w:rsidRPr="004F4821" w:rsidRDefault="00AA16A8" w:rsidP="00E87B3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This question and answer book </w:t>
            </w:r>
            <w:r w:rsidRPr="00AA3A96">
              <w:rPr>
                <w:rFonts w:ascii="Times New Roman" w:hAnsi="Times New Roman" w:cs="Times New Roman"/>
                <w:color w:val="000000" w:themeColor="text1"/>
              </w:rPr>
              <w:t xml:space="preserve">of </w:t>
            </w:r>
            <w:r w:rsidR="006D55AD" w:rsidRPr="007C49E9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  <w:r w:rsidR="00AA3A96" w:rsidRPr="007C49E9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  <w:r w:rsidRPr="007C49E9">
              <w:rPr>
                <w:rFonts w:ascii="Times New Roman" w:hAnsi="Times New Roman" w:cs="Times New Roman"/>
                <w:b/>
                <w:color w:val="000000" w:themeColor="text1"/>
              </w:rPr>
              <w:t xml:space="preserve"> pages</w:t>
            </w:r>
            <w:r w:rsidRPr="004F482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20B74A2" w14:textId="77777777" w:rsidR="00AA16A8" w:rsidRPr="004F4821" w:rsidRDefault="00AA16A8" w:rsidP="00E87B3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A data book</w:t>
            </w:r>
          </w:p>
          <w:p w14:paraId="1C863F60" w14:textId="77777777" w:rsidR="00AA16A8" w:rsidRPr="004F4821" w:rsidRDefault="00AA16A8" w:rsidP="00D002F1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</w:rPr>
              <w:t>Instructions</w:t>
            </w:r>
          </w:p>
          <w:p w14:paraId="653A0C28" w14:textId="77777777" w:rsidR="00AA16A8" w:rsidRPr="004F4821" w:rsidRDefault="00AA16A8" w:rsidP="00E87B3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Write your name in the space provided above on this page.</w:t>
            </w:r>
          </w:p>
          <w:p w14:paraId="7EF142E7" w14:textId="77777777" w:rsidR="00AA16A8" w:rsidRPr="004F4821" w:rsidRDefault="00AA16A8" w:rsidP="00E87B3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All responses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</w:rPr>
              <w:t>must be written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 in English.</w:t>
            </w:r>
          </w:p>
          <w:p w14:paraId="08A09919" w14:textId="77777777" w:rsidR="00AA16A8" w:rsidRPr="004F4821" w:rsidRDefault="00AA16A8" w:rsidP="00E87B3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Working out must be shown for all calculations</w:t>
            </w:r>
          </w:p>
          <w:p w14:paraId="141E0D41" w14:textId="77777777" w:rsidR="00AA16A8" w:rsidRPr="004F4821" w:rsidRDefault="00AA16A8" w:rsidP="00E87B3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Do NOT write on the data book</w:t>
            </w:r>
          </w:p>
          <w:p w14:paraId="5FEF40CA" w14:textId="77777777" w:rsidR="00AA16A8" w:rsidRPr="004F4821" w:rsidRDefault="00AA16A8" w:rsidP="00D002F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 the end of the assessment session</w:t>
            </w:r>
          </w:p>
          <w:p w14:paraId="78957ED7" w14:textId="77777777" w:rsidR="00AA16A8" w:rsidRPr="004F4821" w:rsidRDefault="00AA16A8" w:rsidP="00E87B32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84" w:hanging="284"/>
              <w:rPr>
                <w:b/>
                <w:color w:val="000000" w:themeColor="text1"/>
              </w:rPr>
            </w:pPr>
            <w:r w:rsidRPr="004F4821">
              <w:rPr>
                <w:rFonts w:ascii="TimesNewRomanPSMT" w:hAnsi="TimesNewRomanPSMT" w:cs="TimesNewRomanPSMT"/>
                <w:color w:val="000000" w:themeColor="text1"/>
              </w:rPr>
              <w:t xml:space="preserve">Wait silently for the supervisor to collect your </w:t>
            </w:r>
            <w:r w:rsidRPr="004F4821">
              <w:rPr>
                <w:rFonts w:ascii="TimesNewRomanPSMT" w:hAnsi="TimesNewRomanPSMT" w:cs="TimesNewRomanPSMT"/>
                <w:b/>
                <w:color w:val="000000" w:themeColor="text1"/>
              </w:rPr>
              <w:t>question and answer booklet and data book.</w:t>
            </w:r>
          </w:p>
        </w:tc>
      </w:tr>
      <w:tr w:rsidR="00AA16A8" w:rsidRPr="004F4821" w14:paraId="745A00F2" w14:textId="77777777" w:rsidTr="00D002F1">
        <w:trPr>
          <w:jc w:val="center"/>
        </w:trPr>
        <w:tc>
          <w:tcPr>
            <w:tcW w:w="9918" w:type="dxa"/>
          </w:tcPr>
          <w:p w14:paraId="3B02F37D" w14:textId="77777777" w:rsidR="00AA16A8" w:rsidRPr="004F4821" w:rsidRDefault="00AA16A8" w:rsidP="00D002F1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Students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</w:rPr>
              <w:t>are NOT permitted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 to bring mobile phones and/or any other unauthorised electronic devices into the examination room.</w:t>
            </w:r>
          </w:p>
          <w:p w14:paraId="7B43D547" w14:textId="77777777" w:rsidR="00AA16A8" w:rsidRPr="004F4821" w:rsidRDefault="00AA16A8" w:rsidP="00D002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Students must not disclose the contents of the task; to do so will be a breach of VCE guidelines and </w:t>
            </w:r>
            <w:proofErr w:type="gramStart"/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will be dealt with</w:t>
            </w:r>
            <w:proofErr w:type="gramEnd"/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according to VCAA regulations.</w:t>
            </w:r>
          </w:p>
        </w:tc>
      </w:tr>
    </w:tbl>
    <w:p w14:paraId="3BE3435E" w14:textId="77777777" w:rsidR="001E3301" w:rsidRDefault="001E3301">
      <w:pPr>
        <w:rPr>
          <w:rFonts w:ascii="Times New Roman" w:hAnsi="Times New Roman" w:cs="Times New Roman"/>
          <w:b/>
        </w:rPr>
      </w:pPr>
    </w:p>
    <w:p w14:paraId="189C45F1" w14:textId="77777777" w:rsidR="001E3301" w:rsidRDefault="001E33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E33EB65" w14:textId="77777777" w:rsidR="00AA16A8" w:rsidRPr="004F4821" w:rsidRDefault="00AA16A8" w:rsidP="00AA16A8">
      <w:pPr>
        <w:spacing w:after="120"/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lastRenderedPageBreak/>
        <w:t>SECTION A: Multiple-choice questions</w:t>
      </w:r>
    </w:p>
    <w:p w14:paraId="68DA480C" w14:textId="77777777" w:rsidR="00AA16A8" w:rsidRPr="004F4821" w:rsidRDefault="00AA16A8" w:rsidP="00AA16A8">
      <w:pPr>
        <w:spacing w:after="120"/>
        <w:rPr>
          <w:rFonts w:ascii="Times New Roman" w:hAnsi="Times New Roman" w:cs="Times New Roman"/>
        </w:rPr>
      </w:pPr>
      <w:r w:rsidRPr="004F4821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inline distT="0" distB="0" distL="0" distR="0" wp14:anchorId="730F7DA6" wp14:editId="34544097">
                <wp:extent cx="6457950" cy="1209675"/>
                <wp:effectExtent l="0" t="0" r="19050" b="28575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204CA" w14:textId="77777777" w:rsidR="00B00E90" w:rsidRPr="00AA16A8" w:rsidRDefault="00B00E90" w:rsidP="00AA16A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  <w:b/>
                              </w:rPr>
                              <w:t>Instructions for Section A</w:t>
                            </w:r>
                          </w:p>
                          <w:p w14:paraId="014E9E51" w14:textId="77777777" w:rsidR="00B00E90" w:rsidRPr="00AA16A8" w:rsidRDefault="00B00E90" w:rsidP="00AA16A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Answer all questions in pencil on the answer sheet provided for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multiple choice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questions. </w:t>
                            </w:r>
                          </w:p>
                          <w:p w14:paraId="401C303D" w14:textId="77777777" w:rsidR="00B00E90" w:rsidRPr="00AA16A8" w:rsidRDefault="00B00E90" w:rsidP="00AA16A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Choose the response that is correct or that best answers the question. </w:t>
                            </w:r>
                          </w:p>
                          <w:p w14:paraId="14737173" w14:textId="77777777" w:rsidR="00B00E90" w:rsidRPr="00AA16A8" w:rsidRDefault="00B00E90" w:rsidP="00AA16A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 correct answer scores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, an incorrect answer scores 0. </w:t>
                            </w:r>
                          </w:p>
                          <w:p w14:paraId="2BD40D30" w14:textId="77777777" w:rsidR="00B00E90" w:rsidRPr="00AA16A8" w:rsidRDefault="00B00E90" w:rsidP="00AA16A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Marks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will not be deducted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for incorrect answers. No marks </w:t>
                            </w:r>
                            <w:proofErr w:type="gramStart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will be given</w:t>
                            </w:r>
                            <w:proofErr w:type="gramEnd"/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 if more than one answer is completed for any question.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0F7DA6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width:508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" fillcolor="white [3201]" strokeweight=".5pt">
                <v:textbox>
                  <w:txbxContent>
                    <w:p w14:paraId="4F1204CA" w14:textId="77777777" w:rsidR="00B00E90" w:rsidRPr="00AA16A8" w:rsidRDefault="00B00E90" w:rsidP="00AA16A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  <w:b/>
                        </w:rPr>
                        <w:t>Instructions for Section A</w:t>
                      </w:r>
                    </w:p>
                    <w:p w14:paraId="014E9E51" w14:textId="77777777" w:rsidR="00B00E90" w:rsidRPr="00AA16A8" w:rsidRDefault="00B00E90" w:rsidP="00AA16A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Answer all questions in pencil on the answer sheet provided for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multiple choice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questions. </w:t>
                      </w:r>
                    </w:p>
                    <w:p w14:paraId="401C303D" w14:textId="77777777" w:rsidR="00B00E90" w:rsidRPr="00AA16A8" w:rsidRDefault="00B00E90" w:rsidP="00AA16A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Choose the response that is correct or that best answers the question. </w:t>
                      </w:r>
                    </w:p>
                    <w:p w14:paraId="14737173" w14:textId="77777777" w:rsidR="00B00E90" w:rsidRPr="00AA16A8" w:rsidRDefault="00B00E90" w:rsidP="00AA16A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 correct answer scores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1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, an incorrect answer scores 0. </w:t>
                      </w:r>
                    </w:p>
                    <w:p w14:paraId="2BD40D30" w14:textId="77777777" w:rsidR="00B00E90" w:rsidRPr="00AA16A8" w:rsidRDefault="00B00E90" w:rsidP="00AA16A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Marks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will not be deducted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for incorrect answers. No marks </w:t>
                      </w:r>
                      <w:proofErr w:type="gramStart"/>
                      <w:r w:rsidRPr="00AA16A8">
                        <w:rPr>
                          <w:rFonts w:ascii="Times New Roman" w:hAnsi="Times New Roman" w:cs="Times New Roman"/>
                        </w:rPr>
                        <w:t>will be given</w:t>
                      </w:r>
                      <w:proofErr w:type="gramEnd"/>
                      <w:r w:rsidRPr="00AA16A8">
                        <w:rPr>
                          <w:rFonts w:ascii="Times New Roman" w:hAnsi="Times New Roman" w:cs="Times New Roman"/>
                        </w:rPr>
                        <w:t xml:space="preserve"> if more than one answer is completed for any question.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0ABE10" w14:textId="3D829F58" w:rsidR="00483BBD" w:rsidRDefault="00483BBD" w:rsidP="00483BBD">
      <w:pPr>
        <w:spacing w:after="120"/>
        <w:jc w:val="center"/>
        <w:rPr>
          <w:rFonts w:ascii="Times New Roman" w:hAnsi="Times New Roman" w:cs="Times New Roman"/>
          <w:i/>
        </w:rPr>
      </w:pPr>
    </w:p>
    <w:p w14:paraId="2B48890A" w14:textId="68935517" w:rsidR="00E27E04" w:rsidRPr="00F42C29" w:rsidRDefault="00F42C29" w:rsidP="00E27E0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</w:t>
      </w:r>
    </w:p>
    <w:p w14:paraId="18BDFF01" w14:textId="4C63DD86" w:rsidR="00E27E04" w:rsidRDefault="00CA1B65" w:rsidP="00E27E04">
      <w:pPr>
        <w:spacing w:after="120"/>
        <w:rPr>
          <w:rFonts w:ascii="Times New Roman" w:hAnsi="Times New Roman" w:cs="Times New Roman"/>
        </w:rPr>
      </w:pPr>
      <w:r w:rsidRPr="00CA1B65">
        <w:rPr>
          <w:rFonts w:ascii="Times New Roman" w:hAnsi="Times New Roman" w:cs="Times New Roman"/>
        </w:rPr>
        <w:t xml:space="preserve">The structure of a </w:t>
      </w:r>
      <w:r w:rsidR="001E5301">
        <w:rPr>
          <w:rFonts w:ascii="Times New Roman" w:hAnsi="Times New Roman" w:cs="Times New Roman"/>
        </w:rPr>
        <w:t>polypeptide</w:t>
      </w:r>
      <w:r w:rsidRPr="00CA1B65">
        <w:rPr>
          <w:rFonts w:ascii="Times New Roman" w:hAnsi="Times New Roman" w:cs="Times New Roman"/>
        </w:rPr>
        <w:t xml:space="preserve"> </w:t>
      </w:r>
      <w:proofErr w:type="gramStart"/>
      <w:r w:rsidRPr="00CA1B65">
        <w:rPr>
          <w:rFonts w:ascii="Times New Roman" w:hAnsi="Times New Roman" w:cs="Times New Roman"/>
        </w:rPr>
        <w:t>is represented</w:t>
      </w:r>
      <w:proofErr w:type="gramEnd"/>
      <w:r w:rsidRPr="00CA1B65">
        <w:rPr>
          <w:rFonts w:ascii="Times New Roman" w:hAnsi="Times New Roman" w:cs="Times New Roman"/>
        </w:rPr>
        <w:t xml:space="preserve"> below</w:t>
      </w:r>
      <w:r w:rsidR="00E27E04" w:rsidRPr="00CA1B65">
        <w:rPr>
          <w:rFonts w:ascii="Times New Roman" w:hAnsi="Times New Roman" w:cs="Times New Roman"/>
        </w:rPr>
        <w:t>:</w:t>
      </w:r>
    </w:p>
    <w:p w14:paraId="302958EA" w14:textId="0B20E2C9" w:rsidR="00CA1B65" w:rsidRDefault="00CA1B65" w:rsidP="00CA1B65">
      <w:pPr>
        <w:spacing w:after="120"/>
        <w:jc w:val="center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10D411CF" wp14:editId="6A2CAE93">
            <wp:extent cx="2758048" cy="1529575"/>
            <wp:effectExtent l="0" t="0" r="4445" b="0"/>
            <wp:docPr id="11" name="Picture 11" descr="22-30 (a) Use the three-letter abbreviations to write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-30 (a) Use the three-letter abbreviations to write a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47" cy="15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36E6" w14:textId="1533492A" w:rsidR="00CA1B65" w:rsidRPr="00CA1B65" w:rsidRDefault="00CA1B65" w:rsidP="00E27E0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amino acids listed </w:t>
      </w:r>
      <w:proofErr w:type="gramStart"/>
      <w:r>
        <w:rPr>
          <w:rFonts w:ascii="Times New Roman" w:hAnsi="Times New Roman" w:cs="Times New Roman"/>
        </w:rPr>
        <w:t>would not be produced</w:t>
      </w:r>
      <w:proofErr w:type="gramEnd"/>
      <w:r>
        <w:rPr>
          <w:rFonts w:ascii="Times New Roman" w:hAnsi="Times New Roman" w:cs="Times New Roman"/>
        </w:rPr>
        <w:t xml:space="preserve"> when this molecule undergoes hydrolysis?</w:t>
      </w:r>
    </w:p>
    <w:p w14:paraId="4BEC8FF2" w14:textId="3BD9D106" w:rsidR="00E27E04" w:rsidRPr="004F4821" w:rsidRDefault="00F42C29" w:rsidP="00E27E04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isoleucine</w:t>
      </w:r>
    </w:p>
    <w:p w14:paraId="4D5B14CC" w14:textId="427BC1EC" w:rsidR="00E27E04" w:rsidRPr="004F4821" w:rsidRDefault="00F42C29" w:rsidP="00E27E04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leucine</w:t>
      </w:r>
    </w:p>
    <w:p w14:paraId="3A39C6CD" w14:textId="1CFABFDE" w:rsidR="00E27E04" w:rsidRPr="004F4821" w:rsidRDefault="00F42C29" w:rsidP="00E27E04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methionine</w:t>
      </w:r>
    </w:p>
    <w:p w14:paraId="558C8781" w14:textId="72896107" w:rsidR="00E27E04" w:rsidRDefault="00F42C29" w:rsidP="00E27E04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aspartic acid</w:t>
      </w:r>
    </w:p>
    <w:p w14:paraId="0F682DAC" w14:textId="77777777" w:rsidR="00E27E04" w:rsidRDefault="00E27E04" w:rsidP="00E27E04">
      <w:pPr>
        <w:spacing w:after="120"/>
        <w:rPr>
          <w:rFonts w:ascii="Times New Roman" w:hAnsi="Times New Roman" w:cs="Times New Roman"/>
          <w:b/>
        </w:rPr>
      </w:pPr>
    </w:p>
    <w:p w14:paraId="2C8B448E" w14:textId="0A8110C4" w:rsidR="00FE3946" w:rsidRPr="00846992" w:rsidRDefault="00FE3946" w:rsidP="00FE3946">
      <w:pPr>
        <w:spacing w:after="120"/>
        <w:rPr>
          <w:rFonts w:ascii="Times New Roman" w:hAnsi="Times New Roman" w:cs="Times New Roman"/>
        </w:rPr>
      </w:pPr>
      <w:r w:rsidRPr="00846992">
        <w:rPr>
          <w:rFonts w:ascii="Times New Roman" w:hAnsi="Times New Roman" w:cs="Times New Roman"/>
          <w:b/>
        </w:rPr>
        <w:t xml:space="preserve">Question </w:t>
      </w:r>
      <w:r w:rsidR="00F92032" w:rsidRPr="00846992">
        <w:rPr>
          <w:rFonts w:ascii="Times New Roman" w:hAnsi="Times New Roman" w:cs="Times New Roman"/>
          <w:b/>
        </w:rPr>
        <w:t>2</w:t>
      </w:r>
    </w:p>
    <w:p w14:paraId="569D53A4" w14:textId="793D8548" w:rsidR="00B250D7" w:rsidRDefault="00B250D7" w:rsidP="00FE394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Palmitic acid, oleic acid, and linoleic acid are all fatty acids that can form triglycerides. </w:t>
      </w:r>
    </w:p>
    <w:p w14:paraId="790610C5" w14:textId="66FEC375" w:rsidR="00BF28CD" w:rsidRDefault="00B250D7" w:rsidP="00FE394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comparing </w:t>
      </w:r>
      <w:proofErr w:type="gramStart"/>
      <w:r>
        <w:rPr>
          <w:rFonts w:ascii="Times New Roman" w:hAnsi="Times New Roman" w:cs="Times New Roman"/>
        </w:rPr>
        <w:t>these</w:t>
      </w:r>
      <w:proofErr w:type="gramEnd"/>
      <w:r>
        <w:rPr>
          <w:rFonts w:ascii="Times New Roman" w:hAnsi="Times New Roman" w:cs="Times New Roman"/>
        </w:rPr>
        <w:t xml:space="preserve"> acids it can be said that:</w:t>
      </w:r>
    </w:p>
    <w:p w14:paraId="0932BF1B" w14:textId="5ADDDF05" w:rsidR="00FE3946" w:rsidRPr="004F4821" w:rsidRDefault="00B250D7" w:rsidP="00E87B3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oleic</w:t>
      </w:r>
      <w:proofErr w:type="gramEnd"/>
      <w:r>
        <w:rPr>
          <w:rFonts w:ascii="Times New Roman" w:hAnsi="Times New Roman" w:cs="Times New Roman"/>
        </w:rPr>
        <w:t xml:space="preserve"> acid and linoleic acid are both polyunsaturated fatty acids.</w:t>
      </w:r>
    </w:p>
    <w:p w14:paraId="207B7880" w14:textId="1357CAF6" w:rsidR="00FE3946" w:rsidRPr="004F4821" w:rsidRDefault="00B250D7" w:rsidP="00E87B3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palmitic</w:t>
      </w:r>
      <w:proofErr w:type="gramEnd"/>
      <w:r>
        <w:rPr>
          <w:rFonts w:ascii="Times New Roman" w:hAnsi="Times New Roman" w:cs="Times New Roman"/>
        </w:rPr>
        <w:t xml:space="preserve"> acid is the only fatty acid that will not react with 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has the highest melting point.</w:t>
      </w:r>
    </w:p>
    <w:p w14:paraId="3BCA872A" w14:textId="55B962F3" w:rsidR="00FE3946" w:rsidRDefault="00B250D7" w:rsidP="00E87B3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order of melting points</w:t>
      </w:r>
      <w:r w:rsidR="00846992">
        <w:rPr>
          <w:rFonts w:ascii="Times New Roman" w:hAnsi="Times New Roman" w:cs="Times New Roman"/>
        </w:rPr>
        <w:t xml:space="preserve"> (lowest to highest)</w:t>
      </w:r>
      <w:r w:rsidR="001E530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is: linoleic acid, oleic acid, palmitic acid.</w:t>
      </w:r>
    </w:p>
    <w:p w14:paraId="4ABEE093" w14:textId="13D1037B" w:rsidR="00B56BF8" w:rsidRPr="00B72701" w:rsidRDefault="001E5301" w:rsidP="00E87B3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linoleic</w:t>
      </w:r>
      <w:proofErr w:type="gramEnd"/>
      <w:r w:rsidR="00B250D7">
        <w:rPr>
          <w:rFonts w:ascii="Times New Roman" w:hAnsi="Times New Roman" w:cs="Times New Roman"/>
        </w:rPr>
        <w:t xml:space="preserve"> acid is the most saturated fatty acid and has the lowest melting point.</w:t>
      </w:r>
    </w:p>
    <w:p w14:paraId="7A633395" w14:textId="77777777" w:rsidR="00B56BF8" w:rsidRPr="00B56BF8" w:rsidRDefault="00B56BF8" w:rsidP="00B56BF8">
      <w:pPr>
        <w:spacing w:after="120"/>
        <w:ind w:left="360"/>
        <w:rPr>
          <w:rFonts w:ascii="Times New Roman" w:hAnsi="Times New Roman" w:cs="Times New Roman"/>
        </w:rPr>
      </w:pPr>
    </w:p>
    <w:p w14:paraId="54AE74FD" w14:textId="5B9D9F73" w:rsidR="00C74901" w:rsidRPr="003671E5" w:rsidRDefault="00C74901" w:rsidP="00C74901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  <w:b/>
        </w:rPr>
        <w:t xml:space="preserve">Question </w:t>
      </w:r>
      <w:r w:rsidR="00F92032" w:rsidRPr="003671E5">
        <w:rPr>
          <w:rFonts w:ascii="Times New Roman" w:hAnsi="Times New Roman" w:cs="Times New Roman"/>
          <w:b/>
        </w:rPr>
        <w:t>3</w:t>
      </w:r>
    </w:p>
    <w:p w14:paraId="12723771" w14:textId="77777777" w:rsidR="003671E5" w:rsidRPr="003671E5" w:rsidRDefault="003671E5" w:rsidP="003671E5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</w:rPr>
        <w:t>Under suitable conditions, 4.60 g of glycerol was reacted with excess linoleic acid to form a triglyceride of molar mass 878 g mol</w:t>
      </w:r>
      <w:r w:rsidRPr="003671E5">
        <w:rPr>
          <w:rFonts w:ascii="Times New Roman" w:hAnsi="Times New Roman" w:cs="Times New Roman"/>
          <w:vertAlign w:val="superscript"/>
        </w:rPr>
        <w:t>-1</w:t>
      </w:r>
      <w:r w:rsidRPr="003671E5">
        <w:rPr>
          <w:rFonts w:ascii="Times New Roman" w:hAnsi="Times New Roman" w:cs="Times New Roman"/>
        </w:rPr>
        <w:t xml:space="preserve">. </w:t>
      </w:r>
    </w:p>
    <w:p w14:paraId="42C5B62E" w14:textId="77777777" w:rsidR="003671E5" w:rsidRPr="003671E5" w:rsidRDefault="003671E5" w:rsidP="003671E5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</w:rPr>
        <w:t xml:space="preserve">Which of the following </w:t>
      </w:r>
      <w:proofErr w:type="gramStart"/>
      <w:r w:rsidRPr="003671E5">
        <w:rPr>
          <w:rFonts w:ascii="Times New Roman" w:hAnsi="Times New Roman" w:cs="Times New Roman"/>
        </w:rPr>
        <w:t>can be deduced</w:t>
      </w:r>
      <w:proofErr w:type="gramEnd"/>
      <w:r w:rsidRPr="003671E5">
        <w:rPr>
          <w:rFonts w:ascii="Times New Roman" w:hAnsi="Times New Roman" w:cs="Times New Roman"/>
        </w:rPr>
        <w:t xml:space="preserve"> about this reaction?</w:t>
      </w:r>
    </w:p>
    <w:p w14:paraId="5E1D54E6" w14:textId="379A728D" w:rsidR="00C74901" w:rsidRPr="004F4821" w:rsidRDefault="003671E5" w:rsidP="00C74901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reactions will produce 2.70 g of water.</w:t>
      </w:r>
    </w:p>
    <w:p w14:paraId="264EDC24" w14:textId="343202A2" w:rsidR="00C74901" w:rsidRPr="004F4821" w:rsidRDefault="003671E5" w:rsidP="00C74901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condensation reactions will produce 2.70 g of water.</w:t>
      </w:r>
    </w:p>
    <w:p w14:paraId="1161E456" w14:textId="22313EAC" w:rsidR="00C74901" w:rsidRDefault="003671E5" w:rsidP="00C74901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reactions will produce 0.90 g of water.</w:t>
      </w:r>
    </w:p>
    <w:p w14:paraId="563E23B3" w14:textId="00721588" w:rsidR="003671E5" w:rsidRDefault="003671E5" w:rsidP="00C74901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condensation reactions will produce 0.90 g of water</w:t>
      </w:r>
    </w:p>
    <w:p w14:paraId="4A37E05D" w14:textId="77777777" w:rsidR="00C74901" w:rsidRDefault="00C74901" w:rsidP="003B33CD">
      <w:pPr>
        <w:spacing w:after="120"/>
        <w:rPr>
          <w:rFonts w:ascii="Times New Roman" w:hAnsi="Times New Roman" w:cs="Times New Roman"/>
          <w:b/>
        </w:rPr>
      </w:pPr>
    </w:p>
    <w:p w14:paraId="7DA32DA4" w14:textId="77777777" w:rsidR="003671E5" w:rsidRDefault="003671E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14:paraId="574CD3D9" w14:textId="639F9EFD" w:rsidR="003B33CD" w:rsidRDefault="00237AA1" w:rsidP="00237AA1">
      <w:pPr>
        <w:spacing w:after="120"/>
        <w:jc w:val="center"/>
        <w:rPr>
          <w:rFonts w:ascii="Times New Roman" w:hAnsi="Times New Roman" w:cs="Times New Roman"/>
          <w:i/>
        </w:rPr>
      </w:pPr>
      <w:r w:rsidRPr="00237AA1">
        <w:rPr>
          <w:rFonts w:ascii="Times New Roman" w:hAnsi="Times New Roman" w:cs="Times New Roman"/>
          <w:i/>
        </w:rPr>
        <w:lastRenderedPageBreak/>
        <w:t>Refer to the following structures for Questions 4 and 5</w:t>
      </w:r>
    </w:p>
    <w:p w14:paraId="4F6DE22B" w14:textId="6ACA61B9" w:rsidR="00237AA1" w:rsidRPr="00237AA1" w:rsidRDefault="00237AA1" w:rsidP="00237AA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structures show the amino acid </w:t>
      </w:r>
      <w:r w:rsidR="001E5301">
        <w:rPr>
          <w:rFonts w:ascii="Times New Roman" w:hAnsi="Times New Roman" w:cs="Times New Roman"/>
        </w:rPr>
        <w:t>alanine</w:t>
      </w:r>
      <w:r>
        <w:rPr>
          <w:rFonts w:ascii="Times New Roman" w:hAnsi="Times New Roman" w:cs="Times New Roman"/>
        </w:rPr>
        <w:t xml:space="preserve"> in different forms.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820"/>
        <w:gridCol w:w="567"/>
        <w:gridCol w:w="4245"/>
      </w:tblGrid>
      <w:tr w:rsidR="00237AA1" w14:paraId="3183BDCB" w14:textId="77777777" w:rsidTr="00237AA1">
        <w:tc>
          <w:tcPr>
            <w:tcW w:w="562" w:type="dxa"/>
            <w:vAlign w:val="center"/>
          </w:tcPr>
          <w:p w14:paraId="39F084C1" w14:textId="2FC3E173" w:rsidR="00237AA1" w:rsidRPr="00237AA1" w:rsidRDefault="00237AA1" w:rsidP="003B33CD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A.</w:t>
            </w:r>
          </w:p>
        </w:tc>
        <w:tc>
          <w:tcPr>
            <w:tcW w:w="4820" w:type="dxa"/>
            <w:vAlign w:val="center"/>
          </w:tcPr>
          <w:p w14:paraId="5D52F8EB" w14:textId="6869B278" w:rsidR="00237AA1" w:rsidRDefault="00237AA1" w:rsidP="003B33CD">
            <w:pPr>
              <w:spacing w:after="120"/>
              <w:rPr>
                <w:rFonts w:ascii="Times New Roman" w:hAnsi="Times New Roman" w:cs="Times New Roman"/>
              </w:rPr>
            </w:pPr>
            <w:r w:rsidRPr="00380DB6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3A528D63" wp14:editId="3C8F9665">
                  <wp:extent cx="1916265" cy="1822561"/>
                  <wp:effectExtent l="0" t="0" r="8255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540" cy="1834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73E1E988" w14:textId="42288F9B" w:rsidR="00237AA1" w:rsidRPr="00237AA1" w:rsidRDefault="00237AA1" w:rsidP="003B33CD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C.</w:t>
            </w:r>
          </w:p>
        </w:tc>
        <w:tc>
          <w:tcPr>
            <w:tcW w:w="4245" w:type="dxa"/>
            <w:vAlign w:val="center"/>
          </w:tcPr>
          <w:p w14:paraId="5324454F" w14:textId="0611CC93" w:rsidR="00237AA1" w:rsidRDefault="00237AA1" w:rsidP="003B33CD">
            <w:pPr>
              <w:spacing w:after="120"/>
              <w:rPr>
                <w:rFonts w:ascii="Times New Roman" w:hAnsi="Times New Roman" w:cs="Times New Roman"/>
              </w:rPr>
            </w:pPr>
            <w:r w:rsidRPr="00380DB6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4187E64B" wp14:editId="2EA6CE56">
                  <wp:extent cx="2114327" cy="1852653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103" cy="186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AA1" w14:paraId="14CA2929" w14:textId="77777777" w:rsidTr="00237AA1">
        <w:tc>
          <w:tcPr>
            <w:tcW w:w="562" w:type="dxa"/>
            <w:vAlign w:val="center"/>
          </w:tcPr>
          <w:p w14:paraId="39886490" w14:textId="38432C82" w:rsidR="00237AA1" w:rsidRPr="00237AA1" w:rsidRDefault="00237AA1" w:rsidP="003B33CD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B.</w:t>
            </w:r>
          </w:p>
        </w:tc>
        <w:tc>
          <w:tcPr>
            <w:tcW w:w="4820" w:type="dxa"/>
            <w:vAlign w:val="center"/>
          </w:tcPr>
          <w:p w14:paraId="2614E346" w14:textId="5B21C4D1" w:rsidR="00237AA1" w:rsidRDefault="00237AA1" w:rsidP="003B33CD">
            <w:pPr>
              <w:spacing w:after="120"/>
              <w:rPr>
                <w:rFonts w:ascii="Times New Roman" w:hAnsi="Times New Roman" w:cs="Times New Roman"/>
              </w:rPr>
            </w:pPr>
            <w:r w:rsidRPr="00380DB6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51379CF1" wp14:editId="0C32CA77">
                  <wp:extent cx="2087485" cy="1765190"/>
                  <wp:effectExtent l="0" t="0" r="825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496" cy="179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14:paraId="07265F63" w14:textId="329955F1" w:rsidR="00237AA1" w:rsidRPr="00237AA1" w:rsidRDefault="00237AA1" w:rsidP="003B33CD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D.</w:t>
            </w:r>
          </w:p>
        </w:tc>
        <w:tc>
          <w:tcPr>
            <w:tcW w:w="4245" w:type="dxa"/>
            <w:vAlign w:val="center"/>
          </w:tcPr>
          <w:p w14:paraId="0A5FB5B2" w14:textId="3CC90735" w:rsidR="00237AA1" w:rsidRDefault="00237AA1" w:rsidP="003B33CD">
            <w:pPr>
              <w:spacing w:after="120"/>
              <w:rPr>
                <w:rFonts w:ascii="Times New Roman" w:hAnsi="Times New Roman" w:cs="Times New Roman"/>
              </w:rPr>
            </w:pPr>
            <w:r w:rsidRPr="00380DB6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31227654" wp14:editId="0A27812C">
                  <wp:extent cx="1920812" cy="1789043"/>
                  <wp:effectExtent l="0" t="0" r="381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358" cy="1833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F2392" w14:textId="77777777" w:rsidR="00237AA1" w:rsidRPr="00A57AE2" w:rsidRDefault="00237AA1" w:rsidP="00237AA1">
      <w:pPr>
        <w:spacing w:after="120"/>
        <w:rPr>
          <w:rFonts w:ascii="Times New Roman" w:hAnsi="Times New Roman" w:cs="Times New Roman"/>
        </w:rPr>
      </w:pPr>
      <w:r w:rsidRPr="00A57AE2">
        <w:rPr>
          <w:rFonts w:ascii="Times New Roman" w:hAnsi="Times New Roman" w:cs="Times New Roman"/>
          <w:b/>
        </w:rPr>
        <w:t>Question 4</w:t>
      </w:r>
    </w:p>
    <w:p w14:paraId="3583D9EB" w14:textId="73B0158E" w:rsidR="00380DB6" w:rsidRPr="004F4821" w:rsidRDefault="00237AA1" w:rsidP="00237AA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structures represents </w:t>
      </w:r>
      <w:r w:rsidR="001E5301">
        <w:rPr>
          <w:rFonts w:ascii="Times New Roman" w:hAnsi="Times New Roman" w:cs="Times New Roman"/>
        </w:rPr>
        <w:t>alanine</w:t>
      </w:r>
      <w:r>
        <w:rPr>
          <w:rFonts w:ascii="Times New Roman" w:hAnsi="Times New Roman" w:cs="Times New Roman"/>
        </w:rPr>
        <w:t xml:space="preserve"> in its cationic form?</w:t>
      </w:r>
    </w:p>
    <w:p w14:paraId="2A6BF568" w14:textId="1BB41556" w:rsidR="00237AA1" w:rsidRPr="00C74901" w:rsidRDefault="00237AA1" w:rsidP="00237AA1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A</w:t>
      </w:r>
    </w:p>
    <w:p w14:paraId="0AB253C7" w14:textId="40146D16" w:rsidR="00237AA1" w:rsidRPr="004F4821" w:rsidRDefault="00237AA1" w:rsidP="00237AA1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B</w:t>
      </w:r>
    </w:p>
    <w:p w14:paraId="7644A739" w14:textId="4FDDFE8E" w:rsidR="00237AA1" w:rsidRPr="004F4821" w:rsidRDefault="00237AA1" w:rsidP="00237AA1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C</w:t>
      </w:r>
    </w:p>
    <w:p w14:paraId="42D01CCF" w14:textId="4AB25827" w:rsidR="00237AA1" w:rsidRPr="004F4821" w:rsidRDefault="00237AA1" w:rsidP="00237AA1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D</w:t>
      </w:r>
    </w:p>
    <w:p w14:paraId="64325D48" w14:textId="6EAB5A71" w:rsidR="005B108E" w:rsidRDefault="005B108E" w:rsidP="005B108E">
      <w:pPr>
        <w:spacing w:after="120"/>
        <w:rPr>
          <w:rFonts w:ascii="Times New Roman" w:hAnsi="Times New Roman" w:cs="Times New Roman"/>
          <w:iCs/>
        </w:rPr>
      </w:pPr>
    </w:p>
    <w:p w14:paraId="01208544" w14:textId="187904F6" w:rsidR="00C74901" w:rsidRPr="00A57AE2" w:rsidRDefault="00C74901" w:rsidP="00C74901">
      <w:pPr>
        <w:spacing w:after="120"/>
        <w:rPr>
          <w:rFonts w:ascii="Times New Roman" w:hAnsi="Times New Roman" w:cs="Times New Roman"/>
        </w:rPr>
      </w:pPr>
      <w:r w:rsidRPr="00A57AE2">
        <w:rPr>
          <w:rFonts w:ascii="Times New Roman" w:hAnsi="Times New Roman" w:cs="Times New Roman"/>
          <w:b/>
        </w:rPr>
        <w:t xml:space="preserve">Question </w:t>
      </w:r>
      <w:r w:rsidR="00F92032" w:rsidRPr="00A57AE2">
        <w:rPr>
          <w:rFonts w:ascii="Times New Roman" w:hAnsi="Times New Roman" w:cs="Times New Roman"/>
          <w:b/>
        </w:rPr>
        <w:t>5</w:t>
      </w:r>
    </w:p>
    <w:p w14:paraId="57A5213F" w14:textId="42AEEB5D" w:rsidR="00C74901" w:rsidRPr="004F4821" w:rsidRDefault="00237AA1" w:rsidP="00C7490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structures would be most likely to form in a solution at a pH of 13?</w:t>
      </w:r>
    </w:p>
    <w:p w14:paraId="74F959C8" w14:textId="6223808E" w:rsidR="00C74901" w:rsidRPr="00C74901" w:rsidRDefault="00237AA1" w:rsidP="00237AA1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A</w:t>
      </w:r>
    </w:p>
    <w:p w14:paraId="1CF6488B" w14:textId="35FCD942" w:rsidR="00C74901" w:rsidRPr="004F4821" w:rsidRDefault="00237AA1" w:rsidP="00237AA1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B</w:t>
      </w:r>
    </w:p>
    <w:p w14:paraId="2F49ABC7" w14:textId="21725BA9" w:rsidR="00C74901" w:rsidRPr="004F4821" w:rsidRDefault="00237AA1" w:rsidP="00237AA1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C</w:t>
      </w:r>
    </w:p>
    <w:p w14:paraId="384FBC5F" w14:textId="403AAEF9" w:rsidR="00C74901" w:rsidRPr="004F4821" w:rsidRDefault="00237AA1" w:rsidP="00237AA1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D</w:t>
      </w:r>
    </w:p>
    <w:p w14:paraId="234153D6" w14:textId="54CBD863" w:rsidR="00913817" w:rsidRDefault="00913817" w:rsidP="005B108E">
      <w:pPr>
        <w:spacing w:after="120"/>
        <w:rPr>
          <w:rFonts w:ascii="Times New Roman" w:hAnsi="Times New Roman" w:cs="Times New Roman"/>
          <w:b/>
          <w:bCs/>
          <w:iCs/>
        </w:rPr>
      </w:pPr>
    </w:p>
    <w:p w14:paraId="3DCD1129" w14:textId="7766D9CF" w:rsidR="00AE172D" w:rsidRPr="00D67413" w:rsidRDefault="00AE172D" w:rsidP="00AE172D">
      <w:pPr>
        <w:spacing w:after="120"/>
        <w:rPr>
          <w:rFonts w:ascii="Times New Roman" w:hAnsi="Times New Roman" w:cs="Times New Roman"/>
          <w:color w:val="000000" w:themeColor="text1"/>
        </w:rPr>
      </w:pPr>
      <w:r w:rsidRPr="00D67413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="00F92032" w:rsidRPr="00D67413">
        <w:rPr>
          <w:rFonts w:ascii="Times New Roman" w:hAnsi="Times New Roman" w:cs="Times New Roman"/>
          <w:b/>
          <w:color w:val="000000" w:themeColor="text1"/>
        </w:rPr>
        <w:t>6</w:t>
      </w:r>
    </w:p>
    <w:p w14:paraId="7F18206A" w14:textId="1622405A" w:rsidR="00AE172D" w:rsidRDefault="00D67413" w:rsidP="00AE172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Lactase is an enzyme that is essential to the digestion of whole milk; it breaks down lactose, th</w:t>
      </w:r>
      <w:r w:rsidR="001E5301">
        <w:rPr>
          <w:rFonts w:ascii="Times New Roman" w:hAnsi="Times New Roman" w:cs="Times New Roman"/>
        </w:rPr>
        <w:t xml:space="preserve">e main sugar component of milk. </w:t>
      </w:r>
      <w:r>
        <w:rPr>
          <w:rFonts w:ascii="Times New Roman" w:hAnsi="Times New Roman" w:cs="Times New Roman"/>
        </w:rPr>
        <w:t xml:space="preserve">The optimum temperature for human lactase </w:t>
      </w:r>
      <w:r w:rsidRPr="00D67413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about 37 </w:t>
      </w:r>
      <w:proofErr w:type="spellStart"/>
      <w:r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and the optimum pH is </w:t>
      </w:r>
      <w:proofErr w:type="gramStart"/>
      <w:r>
        <w:rPr>
          <w:rFonts w:ascii="Times New Roman" w:hAnsi="Times New Roman" w:cs="Times New Roman"/>
        </w:rPr>
        <w:t>6</w:t>
      </w:r>
      <w:proofErr w:type="gramEnd"/>
      <w:r>
        <w:rPr>
          <w:rFonts w:ascii="Times New Roman" w:hAnsi="Times New Roman" w:cs="Times New Roman"/>
        </w:rPr>
        <w:t>.</w:t>
      </w:r>
    </w:p>
    <w:p w14:paraId="1049CDEE" w14:textId="76409665" w:rsidR="00D67413" w:rsidRDefault="008E6B2E" w:rsidP="00AE172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this information, t</w:t>
      </w:r>
      <w:r w:rsidR="00D67413">
        <w:rPr>
          <w:rFonts w:ascii="Times New Roman" w:hAnsi="Times New Roman" w:cs="Times New Roman"/>
        </w:rPr>
        <w:t xml:space="preserve">he reaction that is catalysed by </w:t>
      </w:r>
      <w:proofErr w:type="gramStart"/>
      <w:r w:rsidR="00D67413">
        <w:rPr>
          <w:rFonts w:ascii="Times New Roman" w:hAnsi="Times New Roman" w:cs="Times New Roman"/>
        </w:rPr>
        <w:t>lactase,</w:t>
      </w:r>
      <w:proofErr w:type="gramEnd"/>
      <w:r w:rsidR="00D67413">
        <w:rPr>
          <w:rFonts w:ascii="Times New Roman" w:hAnsi="Times New Roman" w:cs="Times New Roman"/>
        </w:rPr>
        <w:t xml:space="preserve"> and the location of lactase in the human body is</w:t>
      </w:r>
      <w:r>
        <w:rPr>
          <w:rFonts w:ascii="Times New Roman" w:hAnsi="Times New Roman" w:cs="Times New Roman"/>
        </w:rPr>
        <w:t xml:space="preserve"> most likely to be</w:t>
      </w:r>
      <w:r w:rsidR="00D67413">
        <w:rPr>
          <w:rFonts w:ascii="Times New Roman" w:hAnsi="Times New Roman" w:cs="Times New Roman"/>
        </w:rPr>
        <w:t>:</w:t>
      </w:r>
    </w:p>
    <w:p w14:paraId="5BA0907F" w14:textId="731635C9" w:rsidR="00AE172D" w:rsidRPr="00C74901" w:rsidRDefault="00D67413" w:rsidP="00AE172D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condensation; in the small intestine</w:t>
      </w:r>
      <w:r w:rsidR="001E5301">
        <w:rPr>
          <w:rFonts w:ascii="Times New Roman" w:hAnsi="Times New Roman" w:cs="Times New Roman"/>
        </w:rPr>
        <w:t xml:space="preserve"> </w:t>
      </w:r>
    </w:p>
    <w:p w14:paraId="39D43A12" w14:textId="6590AEBB" w:rsidR="00AE172D" w:rsidRPr="004F4821" w:rsidRDefault="00D67413" w:rsidP="00AE172D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condensation; in the stomach</w:t>
      </w:r>
      <w:r w:rsidR="001E5301">
        <w:rPr>
          <w:rFonts w:ascii="Times New Roman" w:hAnsi="Times New Roman" w:cs="Times New Roman"/>
        </w:rPr>
        <w:t xml:space="preserve"> </w:t>
      </w:r>
    </w:p>
    <w:p w14:paraId="1DC48787" w14:textId="5C34BE7C" w:rsidR="00AE172D" w:rsidRPr="004F4821" w:rsidRDefault="00D67413" w:rsidP="00AE172D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hydrolysis; in the small intestine</w:t>
      </w:r>
      <w:r w:rsidR="001E5301">
        <w:rPr>
          <w:rFonts w:ascii="Times New Roman" w:hAnsi="Times New Roman" w:cs="Times New Roman"/>
        </w:rPr>
        <w:t xml:space="preserve"> </w:t>
      </w:r>
    </w:p>
    <w:p w14:paraId="1790085B" w14:textId="19451DFA" w:rsidR="00AE172D" w:rsidRPr="001E5CDF" w:rsidRDefault="00D67413" w:rsidP="00B3348C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hydrolysis; in the stomach</w:t>
      </w:r>
      <w:r w:rsidR="001E5301">
        <w:rPr>
          <w:rFonts w:ascii="Times New Roman" w:hAnsi="Times New Roman" w:cs="Times New Roman"/>
        </w:rPr>
        <w:t xml:space="preserve"> </w:t>
      </w:r>
    </w:p>
    <w:p w14:paraId="2B39403C" w14:textId="77777777" w:rsidR="00AE172D" w:rsidRDefault="00AE172D" w:rsidP="005B108E">
      <w:pPr>
        <w:spacing w:after="120"/>
        <w:rPr>
          <w:rFonts w:ascii="Times New Roman" w:hAnsi="Times New Roman" w:cs="Times New Roman"/>
          <w:b/>
          <w:bCs/>
          <w:iCs/>
        </w:rPr>
      </w:pPr>
    </w:p>
    <w:p w14:paraId="737A549E" w14:textId="77777777" w:rsidR="00D67413" w:rsidRDefault="00D67413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br w:type="page"/>
      </w:r>
    </w:p>
    <w:p w14:paraId="35DC02E5" w14:textId="153027FA" w:rsidR="00F92032" w:rsidRPr="001445DC" w:rsidRDefault="00F92032" w:rsidP="00F92032">
      <w:pPr>
        <w:spacing w:after="120"/>
        <w:rPr>
          <w:rFonts w:ascii="Times New Roman" w:hAnsi="Times New Roman" w:cs="Times New Roman"/>
          <w:color w:val="000000" w:themeColor="text1"/>
        </w:rPr>
      </w:pPr>
      <w:r w:rsidRPr="001445DC">
        <w:rPr>
          <w:rFonts w:ascii="Times New Roman" w:hAnsi="Times New Roman" w:cs="Times New Roman"/>
          <w:b/>
          <w:color w:val="000000" w:themeColor="text1"/>
        </w:rPr>
        <w:lastRenderedPageBreak/>
        <w:t>Question 7</w:t>
      </w:r>
    </w:p>
    <w:p w14:paraId="5467DCDD" w14:textId="7A0C5DEC" w:rsidR="00F92032" w:rsidRPr="004F4821" w:rsidRDefault="001445DC" w:rsidP="00F9203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secondary structure of a protein include</w:t>
      </w:r>
      <w:r w:rsidR="001E530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61"/>
      </w:r>
      <w:r>
        <w:rPr>
          <w:rFonts w:ascii="Times New Roman" w:hAnsi="Times New Roman" w:cs="Times New Roman"/>
        </w:rPr>
        <w:t xml:space="preserve">-helices and </w:t>
      </w:r>
      <w:r>
        <w:rPr>
          <w:rFonts w:ascii="Times New Roman" w:hAnsi="Times New Roman" w:cs="Times New Roman"/>
        </w:rPr>
        <w:sym w:font="Symbol" w:char="F062"/>
      </w:r>
      <w:r>
        <w:rPr>
          <w:rFonts w:ascii="Times New Roman" w:hAnsi="Times New Roman" w:cs="Times New Roman"/>
        </w:rPr>
        <w:t xml:space="preserve">-pleated sheets. The type of chemical bond responsible for maintaining these </w:t>
      </w:r>
      <w:r w:rsidR="001E5301">
        <w:rPr>
          <w:rFonts w:ascii="Times New Roman" w:hAnsi="Times New Roman" w:cs="Times New Roman"/>
        </w:rPr>
        <w:t>structures</w:t>
      </w:r>
      <w:r>
        <w:rPr>
          <w:rFonts w:ascii="Times New Roman" w:hAnsi="Times New Roman" w:cs="Times New Roman"/>
        </w:rPr>
        <w:t xml:space="preserve"> are:</w:t>
      </w:r>
    </w:p>
    <w:p w14:paraId="2F90E3AD" w14:textId="4FEF4F22" w:rsidR="00F92032" w:rsidRPr="00C74901" w:rsidRDefault="001445DC" w:rsidP="00F92032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dipole-dipole bonds between R-groups</w:t>
      </w:r>
      <w:r w:rsidR="000761E8">
        <w:rPr>
          <w:rFonts w:ascii="Times New Roman" w:hAnsi="Times New Roman" w:cs="Times New Roman"/>
        </w:rPr>
        <w:t xml:space="preserve"> </w:t>
      </w:r>
    </w:p>
    <w:p w14:paraId="647B3212" w14:textId="51081473" w:rsidR="00F92032" w:rsidRPr="004F4821" w:rsidRDefault="001445DC" w:rsidP="00F92032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dipole-dipole bonds between peptide links</w:t>
      </w:r>
    </w:p>
    <w:p w14:paraId="653CCEA7" w14:textId="5BFC99FE" w:rsidR="00F92032" w:rsidRPr="004F4821" w:rsidRDefault="001445DC" w:rsidP="00F92032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bonds between peptide links</w:t>
      </w:r>
    </w:p>
    <w:p w14:paraId="68D0CF02" w14:textId="704CD255" w:rsidR="00F92032" w:rsidRPr="00B3348C" w:rsidRDefault="001445DC" w:rsidP="00F92032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bonds between R-groups</w:t>
      </w:r>
      <w:r w:rsidR="000761E8">
        <w:rPr>
          <w:rFonts w:ascii="Times New Roman" w:hAnsi="Times New Roman" w:cs="Times New Roman"/>
        </w:rPr>
        <w:t xml:space="preserve"> </w:t>
      </w:r>
    </w:p>
    <w:p w14:paraId="2567FF92" w14:textId="77777777" w:rsidR="00F92032" w:rsidRDefault="00F92032" w:rsidP="00F92032">
      <w:pPr>
        <w:spacing w:after="120"/>
        <w:rPr>
          <w:rFonts w:ascii="Times New Roman" w:hAnsi="Times New Roman" w:cs="Times New Roman"/>
          <w:b/>
          <w:color w:val="FF0000"/>
        </w:rPr>
      </w:pPr>
    </w:p>
    <w:p w14:paraId="7A4BCCE9" w14:textId="1DC90D4F" w:rsidR="00F92032" w:rsidRPr="00A0570A" w:rsidRDefault="00F92032" w:rsidP="00F92032">
      <w:pPr>
        <w:spacing w:after="120"/>
        <w:rPr>
          <w:rFonts w:ascii="Times New Roman" w:hAnsi="Times New Roman" w:cs="Times New Roman"/>
          <w:color w:val="000000" w:themeColor="text1"/>
        </w:rPr>
      </w:pPr>
      <w:r w:rsidRPr="00A0570A">
        <w:rPr>
          <w:rFonts w:ascii="Times New Roman" w:hAnsi="Times New Roman" w:cs="Times New Roman"/>
          <w:b/>
          <w:color w:val="000000" w:themeColor="text1"/>
        </w:rPr>
        <w:t>Question 8</w:t>
      </w:r>
    </w:p>
    <w:p w14:paraId="4900FAC8" w14:textId="028D3509" w:rsidR="00F92032" w:rsidRDefault="00CC146F" w:rsidP="00F9203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empirical formulas of three biomolecules </w:t>
      </w:r>
      <w:proofErr w:type="gramStart"/>
      <w:r>
        <w:rPr>
          <w:rFonts w:ascii="Times New Roman" w:hAnsi="Times New Roman" w:cs="Times New Roman"/>
        </w:rPr>
        <w:t>are shown</w:t>
      </w:r>
      <w:proofErr w:type="gramEnd"/>
      <w:r w:rsidR="00A0570A">
        <w:rPr>
          <w:rFonts w:ascii="Times New Roman" w:hAnsi="Times New Roman" w:cs="Times New Roman"/>
        </w:rPr>
        <w:t xml:space="preserve"> in the table</w:t>
      </w:r>
      <w:r>
        <w:rPr>
          <w:rFonts w:ascii="Times New Roman" w:hAnsi="Times New Roman" w:cs="Times New Roman"/>
        </w:rPr>
        <w:t xml:space="preserve">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693"/>
      </w:tblGrid>
      <w:tr w:rsidR="00A0570A" w:rsidRPr="00A0570A" w14:paraId="35F0F8A3" w14:textId="77777777" w:rsidTr="00A0570A">
        <w:trPr>
          <w:trHeight w:val="349"/>
          <w:jc w:val="center"/>
        </w:trPr>
        <w:tc>
          <w:tcPr>
            <w:tcW w:w="1271" w:type="dxa"/>
            <w:vAlign w:val="center"/>
          </w:tcPr>
          <w:p w14:paraId="159497CC" w14:textId="1569BA86" w:rsidR="00A0570A" w:rsidRPr="00A0570A" w:rsidRDefault="00A0570A" w:rsidP="00A0570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570A">
              <w:rPr>
                <w:rFonts w:ascii="Times New Roman" w:hAnsi="Times New Roman" w:cs="Times New Roman"/>
                <w:b/>
              </w:rPr>
              <w:t>Molecule</w:t>
            </w:r>
          </w:p>
        </w:tc>
        <w:tc>
          <w:tcPr>
            <w:tcW w:w="2693" w:type="dxa"/>
            <w:vAlign w:val="center"/>
          </w:tcPr>
          <w:p w14:paraId="00902BE7" w14:textId="50F0001E" w:rsidR="00A0570A" w:rsidRPr="00A0570A" w:rsidRDefault="00A0570A" w:rsidP="00A0570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570A">
              <w:rPr>
                <w:rFonts w:ascii="Times New Roman" w:hAnsi="Times New Roman" w:cs="Times New Roman"/>
                <w:b/>
              </w:rPr>
              <w:t>Empirical formula</w:t>
            </w:r>
          </w:p>
        </w:tc>
      </w:tr>
      <w:tr w:rsidR="00A0570A" w14:paraId="6B721817" w14:textId="77777777" w:rsidTr="00A0570A">
        <w:trPr>
          <w:trHeight w:val="367"/>
          <w:jc w:val="center"/>
        </w:trPr>
        <w:tc>
          <w:tcPr>
            <w:tcW w:w="1271" w:type="dxa"/>
            <w:vAlign w:val="center"/>
          </w:tcPr>
          <w:p w14:paraId="787F5623" w14:textId="39D907BD" w:rsidR="00A0570A" w:rsidRDefault="00A0570A" w:rsidP="00A057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  <w:vAlign w:val="center"/>
          </w:tcPr>
          <w:p w14:paraId="4818689D" w14:textId="414222FE" w:rsidR="00A0570A" w:rsidRPr="00A0570A" w:rsidRDefault="00A0570A" w:rsidP="00A0570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A0570A">
              <w:rPr>
                <w:rFonts w:ascii="Times New Roman" w:hAnsi="Times New Roman" w:cs="Times New Roman"/>
                <w:sz w:val="24"/>
              </w:rPr>
              <w:t>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7</w:t>
            </w:r>
            <w:r w:rsidRPr="00A0570A">
              <w:rPr>
                <w:rFonts w:ascii="Times New Roman" w:hAnsi="Times New Roman" w:cs="Times New Roman"/>
                <w:sz w:val="24"/>
              </w:rPr>
              <w:t>NO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</w:p>
        </w:tc>
      </w:tr>
      <w:tr w:rsidR="00A0570A" w14:paraId="6D369A4B" w14:textId="77777777" w:rsidTr="00A0570A">
        <w:trPr>
          <w:trHeight w:val="399"/>
          <w:jc w:val="center"/>
        </w:trPr>
        <w:tc>
          <w:tcPr>
            <w:tcW w:w="1271" w:type="dxa"/>
            <w:vAlign w:val="center"/>
          </w:tcPr>
          <w:p w14:paraId="13130805" w14:textId="4D3ACA46" w:rsidR="00A0570A" w:rsidRDefault="00A0570A" w:rsidP="00A057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  <w:vAlign w:val="center"/>
          </w:tcPr>
          <w:p w14:paraId="5C275D64" w14:textId="61BA7FC6" w:rsidR="00A0570A" w:rsidRPr="00A0570A" w:rsidRDefault="00A0570A" w:rsidP="00A057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8</w:t>
            </w:r>
            <w:r w:rsidRPr="00A0570A">
              <w:rPr>
                <w:rFonts w:ascii="Times New Roman" w:hAnsi="Times New Roman" w:cs="Times New Roman"/>
                <w:sz w:val="24"/>
              </w:rPr>
              <w:t>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16</w:t>
            </w:r>
            <w:r w:rsidRPr="00A0570A">
              <w:rPr>
                <w:rFonts w:ascii="Times New Roman" w:hAnsi="Times New Roman" w:cs="Times New Roman"/>
                <w:sz w:val="24"/>
              </w:rPr>
              <w:t>O</w:t>
            </w:r>
          </w:p>
        </w:tc>
      </w:tr>
      <w:tr w:rsidR="00A0570A" w14:paraId="7263192F" w14:textId="77777777" w:rsidTr="00A0570A">
        <w:trPr>
          <w:trHeight w:val="417"/>
          <w:jc w:val="center"/>
        </w:trPr>
        <w:tc>
          <w:tcPr>
            <w:tcW w:w="1271" w:type="dxa"/>
            <w:vAlign w:val="center"/>
          </w:tcPr>
          <w:p w14:paraId="53A0DA9E" w14:textId="5706C9E9" w:rsidR="00A0570A" w:rsidRDefault="00A0570A" w:rsidP="00A057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  <w:vAlign w:val="center"/>
          </w:tcPr>
          <w:p w14:paraId="5CEFB0EB" w14:textId="15886055" w:rsidR="00A0570A" w:rsidRPr="00A0570A" w:rsidRDefault="00A0570A" w:rsidP="00A0570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A0570A">
              <w:rPr>
                <w:rFonts w:ascii="Times New Roman" w:hAnsi="Times New Roman" w:cs="Times New Roman"/>
                <w:sz w:val="24"/>
              </w:rPr>
              <w:t>O</w:t>
            </w:r>
          </w:p>
        </w:tc>
      </w:tr>
    </w:tbl>
    <w:p w14:paraId="2537824F" w14:textId="56C4F09F" w:rsidR="00CC146F" w:rsidRDefault="00CC146F" w:rsidP="00F92032">
      <w:pPr>
        <w:spacing w:after="120"/>
        <w:rPr>
          <w:rFonts w:ascii="Times New Roman" w:hAnsi="Times New Roman" w:cs="Times New Roman"/>
        </w:rPr>
      </w:pPr>
    </w:p>
    <w:p w14:paraId="5C4FE372" w14:textId="41726AE7" w:rsidR="00CC146F" w:rsidRPr="004F4821" w:rsidRDefault="00CC146F" w:rsidP="00F9203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molecules </w:t>
      </w:r>
      <w:r w:rsidR="00204EAE">
        <w:rPr>
          <w:rFonts w:ascii="Times New Roman" w:hAnsi="Times New Roman" w:cs="Times New Roman"/>
        </w:rPr>
        <w:t xml:space="preserve">1, 2 </w:t>
      </w:r>
      <w:r w:rsidR="00A0570A">
        <w:rPr>
          <w:rFonts w:ascii="Times New Roman" w:hAnsi="Times New Roman" w:cs="Times New Roman"/>
        </w:rPr>
        <w:t xml:space="preserve">and 3 </w:t>
      </w:r>
      <w:proofErr w:type="gramStart"/>
      <w:r>
        <w:rPr>
          <w:rFonts w:ascii="Times New Roman" w:hAnsi="Times New Roman" w:cs="Times New Roman"/>
        </w:rPr>
        <w:t>can be identified</w:t>
      </w:r>
      <w:proofErr w:type="gramEnd"/>
      <w:r>
        <w:rPr>
          <w:rFonts w:ascii="Times New Roman" w:hAnsi="Times New Roman" w:cs="Times New Roman"/>
        </w:rPr>
        <w:t xml:space="preserve"> </w:t>
      </w:r>
      <w:r w:rsidR="00A0570A">
        <w:rPr>
          <w:rFonts w:ascii="Times New Roman" w:hAnsi="Times New Roman" w:cs="Times New Roman"/>
        </w:rPr>
        <w:t xml:space="preserve">respectively </w:t>
      </w:r>
      <w:r>
        <w:rPr>
          <w:rFonts w:ascii="Times New Roman" w:hAnsi="Times New Roman" w:cs="Times New Roman"/>
        </w:rPr>
        <w:t>as:</w:t>
      </w:r>
    </w:p>
    <w:p w14:paraId="45A1B97A" w14:textId="7D46B68F" w:rsidR="00F92032" w:rsidRPr="00C74901" w:rsidRDefault="00A0570A" w:rsidP="00F92032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amino acid; a triglyceride; a sugar</w:t>
      </w:r>
    </w:p>
    <w:p w14:paraId="68554998" w14:textId="594DE28F" w:rsidR="00F92032" w:rsidRPr="004F4821" w:rsidRDefault="00204EAE" w:rsidP="00F92032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fatty acid;</w:t>
      </w:r>
      <w:r w:rsidR="00A0570A">
        <w:rPr>
          <w:rFonts w:ascii="Times New Roman" w:hAnsi="Times New Roman" w:cs="Times New Roman"/>
        </w:rPr>
        <w:t xml:space="preserve"> a sugar; a carbohydrate</w:t>
      </w:r>
    </w:p>
    <w:p w14:paraId="2AF548FA" w14:textId="64561F04" w:rsidR="00F92032" w:rsidRPr="004F4821" w:rsidRDefault="00204EAE" w:rsidP="00F92032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amino acid; a fatty acid;</w:t>
      </w:r>
      <w:r w:rsidR="00A0570A">
        <w:rPr>
          <w:rFonts w:ascii="Times New Roman" w:hAnsi="Times New Roman" w:cs="Times New Roman"/>
        </w:rPr>
        <w:t xml:space="preserve"> a monosaccharide</w:t>
      </w:r>
    </w:p>
    <w:p w14:paraId="1EFD62DC" w14:textId="7C53A9CB" w:rsidR="00F92032" w:rsidRPr="00B3348C" w:rsidRDefault="00A0570A" w:rsidP="00F92032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monosaccharide; an amino acid; a fatty acid</w:t>
      </w:r>
    </w:p>
    <w:p w14:paraId="03DB4976" w14:textId="77777777" w:rsidR="00F92032" w:rsidRDefault="00F92032" w:rsidP="00913817">
      <w:pPr>
        <w:spacing w:after="120"/>
        <w:rPr>
          <w:rFonts w:ascii="Times New Roman" w:hAnsi="Times New Roman" w:cs="Times New Roman"/>
          <w:b/>
          <w:color w:val="FF0000"/>
        </w:rPr>
      </w:pPr>
    </w:p>
    <w:p w14:paraId="2B7334A2" w14:textId="459CEBCF" w:rsidR="00913817" w:rsidRPr="000761E8" w:rsidRDefault="00913817" w:rsidP="00913817">
      <w:pPr>
        <w:spacing w:after="120"/>
        <w:rPr>
          <w:rFonts w:ascii="Times New Roman" w:hAnsi="Times New Roman" w:cs="Times New Roman"/>
          <w:color w:val="000000" w:themeColor="text1"/>
        </w:rPr>
      </w:pPr>
      <w:r w:rsidRPr="000761E8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="00F92032" w:rsidRPr="000761E8">
        <w:rPr>
          <w:rFonts w:ascii="Times New Roman" w:hAnsi="Times New Roman" w:cs="Times New Roman"/>
          <w:b/>
          <w:color w:val="000000" w:themeColor="text1"/>
        </w:rPr>
        <w:t>9</w:t>
      </w:r>
    </w:p>
    <w:p w14:paraId="7CA083AD" w14:textId="03FC7079" w:rsidR="006930F5" w:rsidRPr="006930F5" w:rsidRDefault="001445DC" w:rsidP="006930F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statements </w:t>
      </w:r>
      <w:r w:rsidR="000761E8">
        <w:rPr>
          <w:rFonts w:ascii="Times New Roman" w:hAnsi="Times New Roman" w:cs="Times New Roman"/>
        </w:rPr>
        <w:t xml:space="preserve">about denaturation and/or hydrolysis is correct? </w:t>
      </w:r>
    </w:p>
    <w:p w14:paraId="327AD65D" w14:textId="4E238151" w:rsidR="009506A3" w:rsidRPr="009506A3" w:rsidRDefault="000761E8" w:rsidP="009506A3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protein becomes denatured when </w:t>
      </w:r>
      <w:r w:rsidR="001E5301">
        <w:rPr>
          <w:rFonts w:ascii="Times New Roman" w:hAnsi="Times New Roman" w:cs="Times New Roman"/>
        </w:rPr>
        <w:t>interactions</w:t>
      </w:r>
      <w:r>
        <w:rPr>
          <w:rFonts w:ascii="Times New Roman" w:hAnsi="Times New Roman" w:cs="Times New Roman"/>
        </w:rPr>
        <w:t xml:space="preserve"> between side chains of amino acids are broken, and new </w:t>
      </w:r>
      <w:r w:rsidR="001E5301">
        <w:rPr>
          <w:rFonts w:ascii="Times New Roman" w:hAnsi="Times New Roman" w:cs="Times New Roman"/>
        </w:rPr>
        <w:t>interactions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are formed</w:t>
      </w:r>
      <w:proofErr w:type="gramEnd"/>
      <w:r>
        <w:rPr>
          <w:rFonts w:ascii="Times New Roman" w:hAnsi="Times New Roman" w:cs="Times New Roman"/>
        </w:rPr>
        <w:t>.</w:t>
      </w:r>
    </w:p>
    <w:p w14:paraId="215BB6B2" w14:textId="1AB6624F" w:rsidR="00913817" w:rsidRPr="004F4821" w:rsidRDefault="000761E8" w:rsidP="00913817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Denaturation is a reversible process that occurs at extreme pH or high temperatures. </w:t>
      </w:r>
    </w:p>
    <w:p w14:paraId="567C84A8" w14:textId="79001E2A" w:rsidR="00913817" w:rsidRDefault="000761E8" w:rsidP="00913817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hydrolysis of a protein involves the breaking of any covalent bond within the protein structure. </w:t>
      </w:r>
    </w:p>
    <w:p w14:paraId="170507A4" w14:textId="021B679D" w:rsidR="00C80CB0" w:rsidRDefault="000761E8" w:rsidP="00913817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difference between denaturation and hydrolysis; they both result in the inactivation of an enzyme.</w:t>
      </w:r>
    </w:p>
    <w:p w14:paraId="670ED764" w14:textId="77777777" w:rsidR="00AE172D" w:rsidRDefault="00AE172D" w:rsidP="00913817">
      <w:pPr>
        <w:spacing w:after="120"/>
        <w:rPr>
          <w:rFonts w:ascii="Times New Roman" w:hAnsi="Times New Roman" w:cs="Times New Roman"/>
          <w:b/>
        </w:rPr>
      </w:pPr>
    </w:p>
    <w:p w14:paraId="15143C8D" w14:textId="5BCFAE1B" w:rsidR="00913817" w:rsidRPr="00CC146F" w:rsidRDefault="00913817" w:rsidP="00913817">
      <w:pPr>
        <w:spacing w:after="120"/>
        <w:rPr>
          <w:rFonts w:ascii="Times New Roman" w:hAnsi="Times New Roman" w:cs="Times New Roman"/>
          <w:color w:val="000000" w:themeColor="text1"/>
        </w:rPr>
      </w:pPr>
      <w:r w:rsidRPr="00CC146F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="00F92032" w:rsidRPr="00CC146F">
        <w:rPr>
          <w:rFonts w:ascii="Times New Roman" w:hAnsi="Times New Roman" w:cs="Times New Roman"/>
          <w:b/>
          <w:color w:val="000000" w:themeColor="text1"/>
        </w:rPr>
        <w:t>10</w:t>
      </w:r>
    </w:p>
    <w:p w14:paraId="0A922954" w14:textId="10132884" w:rsidR="001E5CDF" w:rsidRPr="006930F5" w:rsidRDefault="00CC146F" w:rsidP="001E5CD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tripeptide </w:t>
      </w:r>
      <w:proofErr w:type="gramStart"/>
      <w:r>
        <w:rPr>
          <w:rFonts w:ascii="Times New Roman" w:hAnsi="Times New Roman" w:cs="Times New Roman"/>
        </w:rPr>
        <w:t>is formed</w:t>
      </w:r>
      <w:proofErr w:type="gramEnd"/>
      <w:r>
        <w:rPr>
          <w:rFonts w:ascii="Times New Roman" w:hAnsi="Times New Roman" w:cs="Times New Roman"/>
        </w:rPr>
        <w:t xml:space="preserve"> between two </w:t>
      </w:r>
      <w:proofErr w:type="spellStart"/>
      <w:r>
        <w:rPr>
          <w:rFonts w:ascii="Times New Roman" w:hAnsi="Times New Roman" w:cs="Times New Roman"/>
        </w:rPr>
        <w:t>glycines</w:t>
      </w:r>
      <w:proofErr w:type="spellEnd"/>
      <w:r>
        <w:rPr>
          <w:rFonts w:ascii="Times New Roman" w:hAnsi="Times New Roman" w:cs="Times New Roman"/>
        </w:rPr>
        <w:t xml:space="preserve"> and one asparagine. How many </w:t>
      </w:r>
      <w:r w:rsidR="00204EAE">
        <w:rPr>
          <w:rFonts w:ascii="Times New Roman" w:hAnsi="Times New Roman" w:cs="Times New Roman"/>
        </w:rPr>
        <w:t xml:space="preserve">different </w:t>
      </w:r>
      <w:r>
        <w:rPr>
          <w:rFonts w:ascii="Times New Roman" w:hAnsi="Times New Roman" w:cs="Times New Roman"/>
        </w:rPr>
        <w:t xml:space="preserve">tripeptides </w:t>
      </w:r>
      <w:proofErr w:type="gramStart"/>
      <w:r>
        <w:rPr>
          <w:rFonts w:ascii="Times New Roman" w:hAnsi="Times New Roman" w:cs="Times New Roman"/>
        </w:rPr>
        <w:t>could possibly be formed</w:t>
      </w:r>
      <w:proofErr w:type="gramEnd"/>
      <w:r>
        <w:rPr>
          <w:rFonts w:ascii="Times New Roman" w:hAnsi="Times New Roman" w:cs="Times New Roman"/>
        </w:rPr>
        <w:t>?</w:t>
      </w:r>
    </w:p>
    <w:p w14:paraId="24484360" w14:textId="154C2EB3" w:rsidR="001E5CDF" w:rsidRPr="009506A3" w:rsidRDefault="00CC146F" w:rsidP="001E5CDF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034D74C6" w14:textId="7E7F106E" w:rsidR="001E5CDF" w:rsidRPr="004F4821" w:rsidRDefault="00CC146F" w:rsidP="001E5CDF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58E1FE87" w14:textId="3C5396AA" w:rsidR="008A52CA" w:rsidRDefault="00CC146F" w:rsidP="001E5CDF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782725FF" w14:textId="6ED3A5D5" w:rsidR="003B33CD" w:rsidRPr="008A52CA" w:rsidRDefault="00CC146F" w:rsidP="001E5CDF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20CBA22E" w14:textId="77777777" w:rsidR="00533A55" w:rsidRDefault="00533A55" w:rsidP="00172BEC">
      <w:pPr>
        <w:spacing w:after="120"/>
        <w:jc w:val="center"/>
        <w:rPr>
          <w:rFonts w:ascii="Times New Roman" w:eastAsia="MS Gothic" w:hAnsi="Times New Roman" w:cs="Times New Roman"/>
          <w:b/>
          <w:color w:val="000000" w:themeColor="text1"/>
          <w:sz w:val="28"/>
        </w:rPr>
      </w:pPr>
    </w:p>
    <w:p w14:paraId="3F196FB7" w14:textId="77777777" w:rsidR="006874D8" w:rsidRPr="004F4821" w:rsidRDefault="00172BEC" w:rsidP="00172BEC">
      <w:pPr>
        <w:spacing w:after="120"/>
        <w:jc w:val="center"/>
        <w:rPr>
          <w:rFonts w:ascii="Times New Roman" w:hAnsi="Times New Roman" w:cs="Times New Roman"/>
        </w:rPr>
      </w:pP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t>END OF SECTION A</w:t>
      </w:r>
    </w:p>
    <w:p w14:paraId="4DDF9160" w14:textId="77777777" w:rsidR="00483BBD" w:rsidRPr="004F4821" w:rsidRDefault="00483BBD" w:rsidP="00483BBD">
      <w:pPr>
        <w:rPr>
          <w:rFonts w:ascii="Times New Roman" w:eastAsia="MS Gothic" w:hAnsi="Times New Roman" w:cs="Times New Roman"/>
          <w:b/>
          <w:color w:val="000000" w:themeColor="text1"/>
          <w:sz w:val="28"/>
        </w:rPr>
      </w:pP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br w:type="page"/>
      </w: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lastRenderedPageBreak/>
        <w:t>Section A: Multiple Choice Answer Sheet</w:t>
      </w:r>
    </w:p>
    <w:p w14:paraId="14D8FE2C" w14:textId="77777777" w:rsidR="00483BBD" w:rsidRPr="004F4821" w:rsidRDefault="00483BBD" w:rsidP="00483BBD">
      <w:pPr>
        <w:spacing w:after="0" w:line="360" w:lineRule="auto"/>
        <w:rPr>
          <w:rFonts w:ascii="Times New Roman" w:eastAsia="MS Mincho" w:hAnsi="Times New Roman" w:cs="Times New Roman"/>
          <w:i/>
          <w:color w:val="000000" w:themeColor="text1"/>
        </w:rPr>
      </w:pPr>
      <w:r w:rsidRPr="004F4821">
        <w:rPr>
          <w:rFonts w:ascii="Times New Roman" w:eastAsia="MS Mincho" w:hAnsi="Times New Roman" w:cs="Times New Roman"/>
          <w:i/>
          <w:color w:val="000000" w:themeColor="text1"/>
        </w:rPr>
        <w:t xml:space="preserve">This answer sheet </w:t>
      </w:r>
      <w:proofErr w:type="gramStart"/>
      <w:r w:rsidRPr="004F4821">
        <w:rPr>
          <w:rFonts w:ascii="Times New Roman" w:eastAsia="MS Mincho" w:hAnsi="Times New Roman" w:cs="Times New Roman"/>
          <w:i/>
          <w:color w:val="000000" w:themeColor="text1"/>
        </w:rPr>
        <w:t>must not be detached</w:t>
      </w:r>
      <w:proofErr w:type="gramEnd"/>
      <w:r w:rsidRPr="004F4821">
        <w:rPr>
          <w:rFonts w:ascii="Times New Roman" w:eastAsia="MS Mincho" w:hAnsi="Times New Roman" w:cs="Times New Roman"/>
          <w:i/>
          <w:color w:val="000000" w:themeColor="text1"/>
        </w:rPr>
        <w:t xml:space="preserve"> from this booklet.</w:t>
      </w:r>
    </w:p>
    <w:tbl>
      <w:tblPr>
        <w:tblStyle w:val="TableGrid1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483BBD" w:rsidRPr="004F4821" w14:paraId="645014B5" w14:textId="77777777" w:rsidTr="00483BBD">
        <w:trPr>
          <w:trHeight w:val="294"/>
        </w:trPr>
        <w:tc>
          <w:tcPr>
            <w:tcW w:w="10173" w:type="dxa"/>
            <w:tcBorders>
              <w:bottom w:val="nil"/>
            </w:tcBorders>
            <w:shd w:val="clear" w:color="auto" w:fill="808080"/>
          </w:tcPr>
          <w:p w14:paraId="639B9FD8" w14:textId="77777777" w:rsidR="00483BBD" w:rsidRPr="004F4821" w:rsidRDefault="00483BBD" w:rsidP="00D002F1">
            <w:pPr>
              <w:autoSpaceDE w:val="0"/>
              <w:autoSpaceDN w:val="0"/>
              <w:adjustRightInd w:val="0"/>
              <w:spacing w:before="120" w:after="120"/>
              <w:jc w:val="center"/>
              <w:outlineLvl w:val="2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INSTRUCTIONS FOR MULTIPLE CHOICE ANSWER SHEET</w:t>
            </w:r>
          </w:p>
        </w:tc>
      </w:tr>
      <w:tr w:rsidR="00483BBD" w:rsidRPr="004F4821" w14:paraId="36123A93" w14:textId="77777777" w:rsidTr="00483BBD">
        <w:trPr>
          <w:trHeight w:val="1515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14:paraId="6F374B87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before="120"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Use a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PENCIL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ALL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entries.  For each question, shade the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box which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indicates your answer.</w:t>
            </w:r>
          </w:p>
          <w:p w14:paraId="375969D6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Marks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will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be deducted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incorrect answers.</w:t>
            </w:r>
          </w:p>
          <w:p w14:paraId="7C3E10E1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 MARK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will be given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if more than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one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answer is completed for any question.</w:t>
            </w:r>
          </w:p>
          <w:p w14:paraId="741A7548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If you make a mistake,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ERASE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 incorrect answer -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DO 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cross it out.</w:t>
            </w:r>
          </w:p>
        </w:tc>
      </w:tr>
    </w:tbl>
    <w:p w14:paraId="745DF723" w14:textId="77777777" w:rsidR="00483BBD" w:rsidRPr="004F4821" w:rsidRDefault="00483BBD" w:rsidP="00483BBD">
      <w:pPr>
        <w:keepNext/>
        <w:keepLines/>
        <w:spacing w:before="200" w:after="0" w:line="240" w:lineRule="auto"/>
        <w:outlineLvl w:val="4"/>
        <w:rPr>
          <w:rFonts w:ascii="Times New Roman" w:eastAsia="MS Gothic" w:hAnsi="Times New Roman" w:cs="Times New Roman"/>
          <w:color w:val="000000" w:themeColor="text1"/>
        </w:rPr>
      </w:pPr>
    </w:p>
    <w:p w14:paraId="53DEDC78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</w:p>
    <w:p w14:paraId="27BCD105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pPr w:leftFromText="180" w:rightFromText="180" w:vertAnchor="text" w:horzAnchor="margin" w:tblpXSpec="center" w:tblpY="302"/>
        <w:tblW w:w="3275" w:type="dxa"/>
        <w:tblLook w:val="04A0" w:firstRow="1" w:lastRow="0" w:firstColumn="1" w:lastColumn="0" w:noHBand="0" w:noVBand="1"/>
      </w:tblPr>
      <w:tblGrid>
        <w:gridCol w:w="667"/>
        <w:gridCol w:w="283"/>
        <w:gridCol w:w="375"/>
        <w:gridCol w:w="283"/>
        <w:gridCol w:w="363"/>
        <w:gridCol w:w="283"/>
        <w:gridCol w:w="363"/>
        <w:gridCol w:w="283"/>
        <w:gridCol w:w="375"/>
      </w:tblGrid>
      <w:tr w:rsidR="00483BBD" w:rsidRPr="004F4821" w14:paraId="213B2763" w14:textId="77777777" w:rsidTr="00D002F1">
        <w:trPr>
          <w:trHeight w:hRule="exact" w:val="198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1AB7619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  <w:p w14:paraId="79DE6948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6479E4F1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350E01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40B0E94E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DF33C36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5759CC84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B07C92F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14:paraId="64BDD2C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4B4FA4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2DFD96E2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2CE83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1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977B7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298B3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8D01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AE24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99177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E5BC4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370B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799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7032E70E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922DB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FFE73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1541F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51B01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C4DD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2216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88BCB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ABA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04B3C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7CEB1882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D6EF02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C015C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CF3F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8713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626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833A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281E1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D8A61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26575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49E18506" w14:textId="77777777" w:rsidTr="00D002F1">
        <w:trPr>
          <w:trHeight w:hRule="exact" w:val="198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183FB7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3F7F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DA2E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F7E5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DD63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0DDE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CA3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ADEF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D073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1C144ED1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B90853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14D7E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69FA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6E0EB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F73C1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8B1E5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D5E8E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1488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91054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6A08898F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2207BC5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183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30C84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D434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CE3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2D6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AF1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198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680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7FDE5DEF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9230AD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2551B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7DB1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D5CAC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FF6F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C341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65BD8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E6E58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C0FF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74BB548B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0C691F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95E4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DB0D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49BB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253C3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44EF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F52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AC57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54595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7B725A98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A75C98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8160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2BA9B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D8388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BCD3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CF53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6CAB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D913E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9EF6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37EACB59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D0A760C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9BE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C167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7953D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512B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A9E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0DCE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B755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1A52E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2E61B8E6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87F610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7B0C3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4E05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01A1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6AB9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0BC2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31C0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784F1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E480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6456A2FB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FF2472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21E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5164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453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536CD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433C3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78C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92A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167D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7E2B2AD4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B774C3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7472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1E66F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F170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299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11565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EA7B9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52A7D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BE5C8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04C30032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9170CE9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3743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FDF6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A5900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4FBAA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839B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0C78C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117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EC04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483BBD" w:rsidRPr="004F4821" w14:paraId="79EF3F3E" w14:textId="77777777" w:rsidTr="00D002F1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EB2B92" w14:textId="77777777" w:rsidR="00483BBD" w:rsidRPr="004F4821" w:rsidRDefault="00483BBD" w:rsidP="00D002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35CB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9197F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3F36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CACB3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A2E6A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354C0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72517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6A6F2" w14:textId="77777777" w:rsidR="00483BBD" w:rsidRPr="004F4821" w:rsidRDefault="00483BBD" w:rsidP="00D0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483BBD" w:rsidRPr="004F4821" w14:paraId="67F86D54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A5A299A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F15B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05EC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3516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3454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6237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C0CE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7D18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EEE4" w14:textId="77777777" w:rsidR="00483BBD" w:rsidRPr="004F4821" w:rsidRDefault="00483BBD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CD228F" w:rsidRPr="004F4821" w14:paraId="2ED208E2" w14:textId="77777777" w:rsidTr="000F065A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871AD0" w14:textId="77777777" w:rsidR="00CD228F" w:rsidRPr="004F4821" w:rsidRDefault="00CD228F" w:rsidP="00CD22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C7B9A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E74D9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581A0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A93F8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5774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6C620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B69F4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958C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CD228F" w:rsidRPr="004F4821" w14:paraId="30013ECF" w14:textId="77777777" w:rsidTr="000F065A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AB8497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A816E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1400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494C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C7D8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7E24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E84B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6E71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E627" w14:textId="77777777" w:rsidR="00CD228F" w:rsidRPr="004F4821" w:rsidRDefault="00CD228F" w:rsidP="00CD2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  <w:tr w:rsidR="00CD228F" w:rsidRPr="004F4821" w14:paraId="38E2E18F" w14:textId="77777777" w:rsidTr="000F065A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D36078" w14:textId="77777777" w:rsidR="00CD228F" w:rsidRPr="004F4821" w:rsidRDefault="00CD228F" w:rsidP="00CD22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  <w:t>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8AA31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60865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CE86E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D805B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1E5F9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3CCD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958EB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4FE0C" w14:textId="77777777" w:rsidR="00CD228F" w:rsidRPr="004F4821" w:rsidRDefault="00CD228F" w:rsidP="00CD2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eastAsia="Times New Roman" w:hAnsi="Times New Roman" w:cs="Times New Roman"/>
                <w:color w:val="000000"/>
                <w:lang w:eastAsia="en-AU"/>
              </w:rPr>
              <w:t>D</w:t>
            </w:r>
          </w:p>
        </w:tc>
      </w:tr>
      <w:tr w:rsidR="00CD228F" w:rsidRPr="004F4821" w14:paraId="6F2C0905" w14:textId="77777777" w:rsidTr="00D002F1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</w:tcPr>
          <w:p w14:paraId="72F40490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FEB72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D833E0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B12CF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1D618B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4033D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6D0AD0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48443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2C8BE" w14:textId="77777777" w:rsidR="00CD228F" w:rsidRPr="004F4821" w:rsidRDefault="00CD228F" w:rsidP="00D002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AU"/>
              </w:rPr>
            </w:pPr>
          </w:p>
        </w:tc>
      </w:tr>
    </w:tbl>
    <w:p w14:paraId="07630985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7D70DACD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D86E01C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A5072E7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2B54F4F1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7545800A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64DEC35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766B685F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118FEA6B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920BF8B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8612BEF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22DF5401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CA67E95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4A52FA43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C57B7FA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7C39D147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11E7A84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194EFF2F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06A070C4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5412B5A4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CCF3562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p w14:paraId="643FE484" w14:textId="77777777" w:rsidR="00483BBD" w:rsidRPr="004F4821" w:rsidRDefault="00483BBD">
      <w:pPr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br w:type="page"/>
      </w:r>
    </w:p>
    <w:p w14:paraId="022E75CC" w14:textId="77777777" w:rsidR="00483BBD" w:rsidRPr="004F4821" w:rsidRDefault="00483BBD" w:rsidP="00483BBD">
      <w:pPr>
        <w:keepNext/>
        <w:keepLines/>
        <w:spacing w:before="200" w:after="0" w:line="240" w:lineRule="auto"/>
        <w:outlineLvl w:val="4"/>
        <w:rPr>
          <w:rFonts w:ascii="Times New Roman" w:eastAsia="MS Gothic" w:hAnsi="Times New Roman" w:cs="Times New Roman"/>
          <w:b/>
          <w:color w:val="000000" w:themeColor="text1"/>
        </w:rPr>
      </w:pPr>
      <w:r w:rsidRPr="004F4821">
        <w:rPr>
          <w:rFonts w:ascii="Times New Roman" w:eastAsia="MS Gothic" w:hAnsi="Times New Roman" w:cs="Times New Roman"/>
          <w:b/>
          <w:color w:val="000000" w:themeColor="text1"/>
        </w:rPr>
        <w:lastRenderedPageBreak/>
        <w:t>SECTION B Short Answer Questions</w:t>
      </w:r>
    </w:p>
    <w:p w14:paraId="4B69BE6B" w14:textId="77777777" w:rsidR="00483BBD" w:rsidRPr="004F4821" w:rsidRDefault="00483BBD" w:rsidP="00483BBD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</w:rPr>
      </w:pPr>
    </w:p>
    <w:tbl>
      <w:tblPr>
        <w:tblStyle w:val="TableGrid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483BBD" w:rsidRPr="004F4821" w14:paraId="5BDB5D5E" w14:textId="77777777" w:rsidTr="00D002F1">
        <w:trPr>
          <w:trHeight w:val="2374"/>
        </w:trPr>
        <w:tc>
          <w:tcPr>
            <w:tcW w:w="10060" w:type="dxa"/>
            <w:tcMar>
              <w:top w:w="85" w:type="dxa"/>
              <w:bottom w:w="85" w:type="dxa"/>
            </w:tcMar>
          </w:tcPr>
          <w:p w14:paraId="32BAE844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after="120" w:line="259" w:lineRule="auto"/>
              <w:jc w:val="center"/>
              <w:outlineLvl w:val="2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Instructions for Section B</w:t>
            </w:r>
          </w:p>
          <w:p w14:paraId="476D3791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Answer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all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questions in the spaces provided. Write using black or blue pen.</w:t>
            </w:r>
          </w:p>
          <w:p w14:paraId="43F99EBA" w14:textId="77777777" w:rsidR="00483BBD" w:rsidRPr="004F4821" w:rsidRDefault="00483BBD" w:rsidP="00483BBD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 obtain full marks for your responses you should:</w:t>
            </w:r>
          </w:p>
          <w:p w14:paraId="5A4B125F" w14:textId="77777777" w:rsidR="00483BBD" w:rsidRPr="004F4821" w:rsidRDefault="00483BBD" w:rsidP="00E87B3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Give simplified answers with an appropriate number of significant figures to all numerical questions; un-simplified answers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will not be given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full marks.</w:t>
            </w:r>
          </w:p>
          <w:p w14:paraId="0D0CA753" w14:textId="77777777" w:rsidR="00483BBD" w:rsidRPr="004F4821" w:rsidRDefault="00483BBD" w:rsidP="00E87B3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Show all working in your answers to numerical questions.  No marks </w:t>
            </w:r>
            <w:proofErr w:type="gram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will be given</w:t>
            </w:r>
            <w:proofErr w:type="gram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an incorrect answer unless it is accompanied by details of the working.</w:t>
            </w:r>
          </w:p>
          <w:p w14:paraId="397BC257" w14:textId="77777777" w:rsidR="00483BBD" w:rsidRPr="004F4821" w:rsidRDefault="00483BBD" w:rsidP="00E87B3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(g)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vertAlign w:val="subscript"/>
              </w:rPr>
              <w:t xml:space="preserve">; </w:t>
            </w:r>
            <w:proofErr w:type="spellStart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NaCl</w:t>
            </w:r>
            <w:proofErr w:type="spellEnd"/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(s)</w:t>
            </w:r>
          </w:p>
        </w:tc>
      </w:tr>
    </w:tbl>
    <w:p w14:paraId="0999D038" w14:textId="65A8F516" w:rsidR="004C62D3" w:rsidRDefault="004C62D3" w:rsidP="006874D8">
      <w:pPr>
        <w:spacing w:after="120"/>
        <w:rPr>
          <w:rFonts w:ascii="Times New Roman" w:hAnsi="Times New Roman" w:cs="Times New Roman"/>
          <w:b/>
        </w:rPr>
      </w:pPr>
    </w:p>
    <w:p w14:paraId="4C04D3EF" w14:textId="14CEBE14" w:rsidR="00337598" w:rsidRDefault="00337598" w:rsidP="00337598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Question </w:t>
      </w:r>
      <w:r w:rsidR="00692B6A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17</w:t>
      </w:r>
      <w:r w:rsidR="002968C2">
        <w:rPr>
          <w:rFonts w:ascii="Times New Roman" w:hAnsi="Times New Roman" w:cs="Times New Roman"/>
          <w:b/>
        </w:rPr>
        <w:t xml:space="preserve"> marks)</w:t>
      </w:r>
    </w:p>
    <w:p w14:paraId="604AA7D1" w14:textId="34E6CF7F" w:rsidR="00337598" w:rsidRDefault="00337598" w:rsidP="0033759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Melbourne </w:t>
      </w:r>
      <w:r w:rsidR="003A06D7">
        <w:rPr>
          <w:rFonts w:ascii="Times New Roman" w:hAnsi="Times New Roman" w:cs="Times New Roman"/>
        </w:rPr>
        <w:t xml:space="preserve">is </w:t>
      </w:r>
      <w:r w:rsidR="002F59EA">
        <w:rPr>
          <w:rFonts w:ascii="Times New Roman" w:hAnsi="Times New Roman" w:cs="Times New Roman"/>
        </w:rPr>
        <w:t>well known</w:t>
      </w:r>
      <w:r w:rsidR="003A06D7">
        <w:rPr>
          <w:rFonts w:ascii="Times New Roman" w:hAnsi="Times New Roman" w:cs="Times New Roman"/>
        </w:rPr>
        <w:t xml:space="preserve"> for </w:t>
      </w:r>
      <w:r w:rsidR="002F59EA">
        <w:rPr>
          <w:rFonts w:ascii="Times New Roman" w:hAnsi="Times New Roman" w:cs="Times New Roman"/>
        </w:rPr>
        <w:t>its</w:t>
      </w:r>
      <w:r w:rsidR="003A06D7">
        <w:rPr>
          <w:rFonts w:ascii="Times New Roman" w:hAnsi="Times New Roman" w:cs="Times New Roman"/>
        </w:rPr>
        <w:t xml:space="preserve"> vibrant coffee culture. </w:t>
      </w:r>
      <w:r>
        <w:rPr>
          <w:rFonts w:ascii="Times New Roman" w:hAnsi="Times New Roman" w:cs="Times New Roman"/>
        </w:rPr>
        <w:t>Man</w:t>
      </w:r>
      <w:r w:rsidR="003A06D7">
        <w:rPr>
          <w:rFonts w:ascii="Times New Roman" w:hAnsi="Times New Roman" w:cs="Times New Roman"/>
        </w:rPr>
        <w:t xml:space="preserve">y cafes offer </w:t>
      </w:r>
      <w:r>
        <w:rPr>
          <w:rFonts w:ascii="Times New Roman" w:hAnsi="Times New Roman" w:cs="Times New Roman"/>
        </w:rPr>
        <w:t>a range of coffee beverages with different milk options</w:t>
      </w:r>
      <w:r w:rsidR="003A06D7">
        <w:rPr>
          <w:rFonts w:ascii="Times New Roman" w:hAnsi="Times New Roman" w:cs="Times New Roman"/>
        </w:rPr>
        <w:t>. Two popular options</w:t>
      </w:r>
      <w:r w:rsidR="00B00E90">
        <w:rPr>
          <w:rFonts w:ascii="Times New Roman" w:hAnsi="Times New Roman" w:cs="Times New Roman"/>
        </w:rPr>
        <w:t xml:space="preserve"> are</w:t>
      </w:r>
      <w:r w:rsidR="003A06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cow’s milk and </w:t>
      </w:r>
      <w:proofErr w:type="gramStart"/>
      <w:r>
        <w:rPr>
          <w:rFonts w:ascii="Times New Roman" w:hAnsi="Times New Roman" w:cs="Times New Roman"/>
        </w:rPr>
        <w:t>s</w:t>
      </w:r>
      <w:r w:rsidR="003A06D7">
        <w:rPr>
          <w:rFonts w:ascii="Times New Roman" w:hAnsi="Times New Roman" w:cs="Times New Roman"/>
        </w:rPr>
        <w:t>oy milk</w:t>
      </w:r>
      <w:proofErr w:type="gramEnd"/>
      <w:r w:rsidR="00B00E90">
        <w:rPr>
          <w:rFonts w:ascii="Times New Roman" w:hAnsi="Times New Roman" w:cs="Times New Roman"/>
        </w:rPr>
        <w:t>.</w:t>
      </w:r>
    </w:p>
    <w:p w14:paraId="2B14F470" w14:textId="47AFB55B" w:rsidR="00337598" w:rsidRDefault="00337598" w:rsidP="0068621B">
      <w:pPr>
        <w:pStyle w:val="ListParagraph"/>
        <w:numPr>
          <w:ilvl w:val="0"/>
          <w:numId w:val="31"/>
        </w:numPr>
        <w:ind w:left="425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Cow’s milk and </w:t>
      </w:r>
      <w:proofErr w:type="gramStart"/>
      <w:r>
        <w:rPr>
          <w:rFonts w:ascii="Times New Roman" w:hAnsi="Times New Roman" w:cs="Times New Roman"/>
        </w:rPr>
        <w:t>soy milk</w:t>
      </w:r>
      <w:proofErr w:type="gramEnd"/>
      <w:r>
        <w:rPr>
          <w:rFonts w:ascii="Times New Roman" w:hAnsi="Times New Roman" w:cs="Times New Roman"/>
        </w:rPr>
        <w:t xml:space="preserve"> both </w:t>
      </w:r>
      <w:r w:rsidR="00FE30B8">
        <w:rPr>
          <w:rFonts w:ascii="Times New Roman" w:hAnsi="Times New Roman" w:cs="Times New Roman"/>
        </w:rPr>
        <w:t xml:space="preserve">contain </w:t>
      </w:r>
      <w:r w:rsidR="00AE6025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 xml:space="preserve"> amino acids. </w:t>
      </w:r>
      <w:r w:rsidR="00AE6025">
        <w:rPr>
          <w:rFonts w:ascii="Times New Roman" w:hAnsi="Times New Roman" w:cs="Times New Roman"/>
        </w:rPr>
        <w:t xml:space="preserve">Four of these </w:t>
      </w:r>
      <w:r>
        <w:rPr>
          <w:rFonts w:ascii="Times New Roman" w:hAnsi="Times New Roman" w:cs="Times New Roman"/>
        </w:rPr>
        <w:t>amino acids</w:t>
      </w:r>
      <w:r w:rsidR="00FE30B8">
        <w:rPr>
          <w:rFonts w:ascii="Times New Roman" w:hAnsi="Times New Roman" w:cs="Times New Roman"/>
        </w:rPr>
        <w:t xml:space="preserve"> are listed</w:t>
      </w:r>
      <w:r w:rsidR="00FE0501">
        <w:rPr>
          <w:rFonts w:ascii="Times New Roman" w:hAnsi="Times New Roman" w:cs="Times New Roman"/>
        </w:rPr>
        <w:t xml:space="preserve"> in Table 1</w:t>
      </w:r>
      <w:r w:rsidR="003A06D7">
        <w:rPr>
          <w:rFonts w:ascii="Times New Roman" w:hAnsi="Times New Roman" w:cs="Times New Roman"/>
        </w:rPr>
        <w:t>:</w:t>
      </w:r>
      <w:r w:rsidR="00FE30B8">
        <w:rPr>
          <w:rFonts w:ascii="Times New Roman" w:hAnsi="Times New Roman" w:cs="Times New Roman"/>
        </w:rPr>
        <w:t xml:space="preserve"> </w:t>
      </w:r>
    </w:p>
    <w:p w14:paraId="5CF7898E" w14:textId="77777777" w:rsidR="003A06D7" w:rsidRDefault="003A06D7" w:rsidP="003A06D7">
      <w:pPr>
        <w:pStyle w:val="ListParagraph"/>
        <w:ind w:left="425"/>
        <w:rPr>
          <w:rFonts w:ascii="Times New Roman" w:hAnsi="Times New Roman" w:cs="Times New Roman"/>
        </w:rPr>
      </w:pPr>
    </w:p>
    <w:p w14:paraId="69627D6F" w14:textId="72B5A946" w:rsidR="00EC59A4" w:rsidRDefault="00B00E90" w:rsidP="003A06D7">
      <w:pPr>
        <w:pStyle w:val="ListParagraph"/>
        <w:spacing w:before="240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Table 1</w:t>
      </w:r>
      <w:r w:rsidR="003A06D7" w:rsidRPr="003A06D7">
        <w:rPr>
          <w:rFonts w:ascii="Times New Roman" w:hAnsi="Times New Roman" w:cs="Times New Roman"/>
          <w:b/>
        </w:rPr>
        <w:t>:</w:t>
      </w:r>
      <w:r w:rsidR="003A06D7">
        <w:rPr>
          <w:rFonts w:ascii="Times New Roman" w:hAnsi="Times New Roman" w:cs="Times New Roman"/>
        </w:rPr>
        <w:t xml:space="preserve"> Name and molecular formula of some amino acids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2418"/>
      </w:tblGrid>
      <w:tr w:rsidR="00EC59A4" w:rsidRPr="00EC59A4" w14:paraId="5DEAFF43" w14:textId="77777777" w:rsidTr="00EC59A4">
        <w:trPr>
          <w:trHeight w:val="251"/>
          <w:jc w:val="center"/>
        </w:trPr>
        <w:tc>
          <w:tcPr>
            <w:tcW w:w="1972" w:type="dxa"/>
          </w:tcPr>
          <w:p w14:paraId="6DE7B10B" w14:textId="707B364D" w:rsidR="00EC59A4" w:rsidRPr="00EC59A4" w:rsidRDefault="00EC59A4" w:rsidP="00FE30B8">
            <w:pPr>
              <w:pStyle w:val="ListParagraph"/>
              <w:ind w:left="87"/>
              <w:rPr>
                <w:rFonts w:ascii="Times New Roman" w:hAnsi="Times New Roman" w:cs="Times New Roman"/>
                <w:b/>
              </w:rPr>
            </w:pPr>
            <w:r w:rsidRPr="00EC59A4">
              <w:rPr>
                <w:rFonts w:ascii="Times New Roman" w:hAnsi="Times New Roman" w:cs="Times New Roman"/>
                <w:b/>
              </w:rPr>
              <w:t>Amino acid</w:t>
            </w:r>
          </w:p>
        </w:tc>
        <w:tc>
          <w:tcPr>
            <w:tcW w:w="2418" w:type="dxa"/>
          </w:tcPr>
          <w:p w14:paraId="6C7FD60D" w14:textId="6F218EE6" w:rsidR="00EC59A4" w:rsidRPr="00EC59A4" w:rsidRDefault="00EC59A4" w:rsidP="00FE30B8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b/>
              </w:rPr>
            </w:pPr>
            <w:r w:rsidRPr="00EC59A4">
              <w:rPr>
                <w:rFonts w:ascii="Times New Roman" w:hAnsi="Times New Roman" w:cs="Times New Roman"/>
                <w:b/>
              </w:rPr>
              <w:t>Molecular formula</w:t>
            </w:r>
          </w:p>
        </w:tc>
      </w:tr>
      <w:tr w:rsidR="00EC59A4" w14:paraId="375AB517" w14:textId="77777777" w:rsidTr="00EC59A4">
        <w:trPr>
          <w:trHeight w:val="251"/>
          <w:jc w:val="center"/>
        </w:trPr>
        <w:tc>
          <w:tcPr>
            <w:tcW w:w="1972" w:type="dxa"/>
          </w:tcPr>
          <w:p w14:paraId="59FE07F6" w14:textId="214770CE" w:rsidR="00EC59A4" w:rsidRDefault="00EC59A4" w:rsidP="00FE30B8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glutamic acid</w:t>
            </w:r>
          </w:p>
        </w:tc>
        <w:tc>
          <w:tcPr>
            <w:tcW w:w="2418" w:type="dxa"/>
          </w:tcPr>
          <w:p w14:paraId="01844D73" w14:textId="2C0E6C86" w:rsidR="00EC59A4" w:rsidRPr="00EC59A4" w:rsidRDefault="00EC59A4" w:rsidP="00FE30B8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EC59A4" w14:paraId="530800AD" w14:textId="77777777" w:rsidTr="00EC59A4">
        <w:trPr>
          <w:trHeight w:val="251"/>
          <w:jc w:val="center"/>
        </w:trPr>
        <w:tc>
          <w:tcPr>
            <w:tcW w:w="1972" w:type="dxa"/>
          </w:tcPr>
          <w:p w14:paraId="5107AC87" w14:textId="2BDB7856" w:rsidR="00EC59A4" w:rsidRDefault="00EC59A4" w:rsidP="00FE30B8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isoleucine</w:t>
            </w:r>
          </w:p>
        </w:tc>
        <w:tc>
          <w:tcPr>
            <w:tcW w:w="2418" w:type="dxa"/>
          </w:tcPr>
          <w:p w14:paraId="2E72A94F" w14:textId="34F3DA14" w:rsidR="00EC59A4" w:rsidRDefault="00EC59A4" w:rsidP="00FE30B8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</w:rPr>
            </w:pPr>
            <w:r w:rsidRPr="003106AD">
              <w:rPr>
                <w:rFonts w:ascii="Times New Roman" w:hAnsi="Times New Roman" w:cs="Times New Roman"/>
              </w:rPr>
              <w:t>C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6</w:t>
            </w:r>
            <w:r w:rsidRPr="003106AD">
              <w:rPr>
                <w:rFonts w:ascii="Times New Roman" w:hAnsi="Times New Roman" w:cs="Times New Roman"/>
              </w:rPr>
              <w:t>H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13</w:t>
            </w:r>
            <w:r w:rsidRPr="003106AD">
              <w:rPr>
                <w:rFonts w:ascii="Times New Roman" w:hAnsi="Times New Roman" w:cs="Times New Roman"/>
              </w:rPr>
              <w:t>NO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EC59A4" w14:paraId="202FAE2E" w14:textId="77777777" w:rsidTr="00EC59A4">
        <w:trPr>
          <w:trHeight w:val="251"/>
          <w:jc w:val="center"/>
        </w:trPr>
        <w:tc>
          <w:tcPr>
            <w:tcW w:w="1972" w:type="dxa"/>
          </w:tcPr>
          <w:p w14:paraId="523CA75E" w14:textId="0F446E7E" w:rsidR="00EC59A4" w:rsidRDefault="00EC59A4" w:rsidP="00FE30B8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leucine</w:t>
            </w:r>
          </w:p>
        </w:tc>
        <w:tc>
          <w:tcPr>
            <w:tcW w:w="2418" w:type="dxa"/>
          </w:tcPr>
          <w:p w14:paraId="7BEDABC5" w14:textId="2F69DB1A" w:rsidR="00EC59A4" w:rsidRDefault="00EC59A4" w:rsidP="00FE30B8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</w:rPr>
            </w:pPr>
            <w:r w:rsidRPr="003106AD">
              <w:rPr>
                <w:rFonts w:ascii="Times New Roman" w:hAnsi="Times New Roman" w:cs="Times New Roman"/>
              </w:rPr>
              <w:t>C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6</w:t>
            </w:r>
            <w:r w:rsidRPr="003106AD">
              <w:rPr>
                <w:rFonts w:ascii="Times New Roman" w:hAnsi="Times New Roman" w:cs="Times New Roman"/>
              </w:rPr>
              <w:t>H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13</w:t>
            </w:r>
            <w:r w:rsidRPr="003106AD">
              <w:rPr>
                <w:rFonts w:ascii="Times New Roman" w:hAnsi="Times New Roman" w:cs="Times New Roman"/>
              </w:rPr>
              <w:t>NO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EC59A4" w14:paraId="1945CBC0" w14:textId="77777777" w:rsidTr="00EC59A4">
        <w:trPr>
          <w:trHeight w:val="251"/>
          <w:jc w:val="center"/>
        </w:trPr>
        <w:tc>
          <w:tcPr>
            <w:tcW w:w="1972" w:type="dxa"/>
          </w:tcPr>
          <w:p w14:paraId="2614E8B0" w14:textId="0D967FF3" w:rsidR="00EC59A4" w:rsidRDefault="00EC59A4" w:rsidP="00FE30B8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threonine</w:t>
            </w:r>
          </w:p>
        </w:tc>
        <w:tc>
          <w:tcPr>
            <w:tcW w:w="2418" w:type="dxa"/>
          </w:tcPr>
          <w:p w14:paraId="0B2F68AE" w14:textId="75E586CB" w:rsidR="00EC59A4" w:rsidRPr="00EC59A4" w:rsidRDefault="00EC59A4" w:rsidP="00FE30B8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</w:tbl>
    <w:p w14:paraId="5DF23BA9" w14:textId="48BFC2EC" w:rsidR="00337598" w:rsidRDefault="00337598" w:rsidP="00337598">
      <w:pPr>
        <w:pStyle w:val="ListParagraph"/>
        <w:ind w:left="425"/>
        <w:rPr>
          <w:rFonts w:ascii="Times New Roman" w:hAnsi="Times New Roman" w:cs="Times New Roman"/>
        </w:rPr>
      </w:pPr>
    </w:p>
    <w:p w14:paraId="30E7AD78" w14:textId="658B2CE1" w:rsidR="00337598" w:rsidRPr="003106AD" w:rsidRDefault="00B00E90" w:rsidP="001C262B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8621B" w:rsidRPr="003106AD">
        <w:rPr>
          <w:rFonts w:ascii="Times New Roman" w:hAnsi="Times New Roman" w:cs="Times New Roman"/>
        </w:rPr>
        <w:t>soleucine and leucine</w:t>
      </w:r>
      <w:r w:rsidR="006862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have the same </w:t>
      </w:r>
      <w:r w:rsidR="003B0BFB">
        <w:rPr>
          <w:rFonts w:ascii="Times New Roman" w:hAnsi="Times New Roman" w:cs="Times New Roman"/>
        </w:rPr>
        <w:t>molecular formula</w:t>
      </w:r>
      <w:r>
        <w:rPr>
          <w:rFonts w:ascii="Times New Roman" w:hAnsi="Times New Roman" w:cs="Times New Roman"/>
        </w:rPr>
        <w:t xml:space="preserve">, yet when they </w:t>
      </w:r>
      <w:r w:rsidR="001742CD">
        <w:rPr>
          <w:rFonts w:ascii="Times New Roman" w:hAnsi="Times New Roman" w:cs="Times New Roman"/>
        </w:rPr>
        <w:t>are</w:t>
      </w:r>
      <w:r w:rsidR="0068621B">
        <w:rPr>
          <w:rFonts w:ascii="Times New Roman" w:hAnsi="Times New Roman" w:cs="Times New Roman"/>
        </w:rPr>
        <w:t xml:space="preserve"> analysed by </w:t>
      </w:r>
      <w:r w:rsidR="0068621B" w:rsidRPr="008927C3">
        <w:rPr>
          <w:rFonts w:ascii="Times New Roman" w:hAnsi="Times New Roman" w:cs="Times New Roman"/>
          <w:vertAlign w:val="superscript"/>
        </w:rPr>
        <w:t>13</w:t>
      </w:r>
      <w:r w:rsidR="0068621B">
        <w:rPr>
          <w:rFonts w:ascii="Times New Roman" w:hAnsi="Times New Roman" w:cs="Times New Roman"/>
        </w:rPr>
        <w:t>C-</w:t>
      </w:r>
      <w:r w:rsidR="0068621B" w:rsidRPr="008927C3">
        <w:rPr>
          <w:rFonts w:ascii="Times New Roman" w:hAnsi="Times New Roman" w:cs="Times New Roman"/>
        </w:rPr>
        <w:t>NMR</w:t>
      </w:r>
      <w:r w:rsidR="001742CD">
        <w:rPr>
          <w:rFonts w:ascii="Times New Roman" w:hAnsi="Times New Roman" w:cs="Times New Roman"/>
        </w:rPr>
        <w:t>, i</w:t>
      </w:r>
      <w:r w:rsidR="0068621B" w:rsidRPr="003106AD">
        <w:rPr>
          <w:rFonts w:ascii="Times New Roman" w:hAnsi="Times New Roman" w:cs="Times New Roman"/>
        </w:rPr>
        <w:t xml:space="preserve">soleucine </w:t>
      </w:r>
      <w:r w:rsidR="001742CD">
        <w:rPr>
          <w:rFonts w:ascii="Times New Roman" w:hAnsi="Times New Roman" w:cs="Times New Roman"/>
        </w:rPr>
        <w:t>produces</w:t>
      </w:r>
      <w:r w:rsidR="0068621B" w:rsidRPr="003106AD">
        <w:rPr>
          <w:rFonts w:ascii="Times New Roman" w:hAnsi="Times New Roman" w:cs="Times New Roman"/>
        </w:rPr>
        <w:t xml:space="preserve"> a spectra with </w:t>
      </w:r>
      <w:proofErr w:type="gramStart"/>
      <w:r w:rsidR="0068621B" w:rsidRPr="003106AD">
        <w:rPr>
          <w:rFonts w:ascii="Times New Roman" w:hAnsi="Times New Roman" w:cs="Times New Roman"/>
        </w:rPr>
        <w:t>6</w:t>
      </w:r>
      <w:proofErr w:type="gramEnd"/>
      <w:r w:rsidR="0068621B" w:rsidRPr="003106AD">
        <w:rPr>
          <w:rFonts w:ascii="Times New Roman" w:hAnsi="Times New Roman" w:cs="Times New Roman"/>
        </w:rPr>
        <w:t xml:space="preserve"> peaks, while leucine produces </w:t>
      </w:r>
      <w:r w:rsidR="0068621B">
        <w:rPr>
          <w:rFonts w:ascii="Times New Roman" w:hAnsi="Times New Roman" w:cs="Times New Roman"/>
        </w:rPr>
        <w:t xml:space="preserve">a spectra with </w:t>
      </w:r>
      <w:r w:rsidR="0068621B" w:rsidRPr="003106AD">
        <w:rPr>
          <w:rFonts w:ascii="Times New Roman" w:hAnsi="Times New Roman" w:cs="Times New Roman"/>
        </w:rPr>
        <w:t>5 peaks.</w:t>
      </w:r>
      <w:r w:rsidR="0068621B">
        <w:rPr>
          <w:rFonts w:ascii="Times New Roman" w:hAnsi="Times New Roman" w:cs="Times New Roman"/>
        </w:rPr>
        <w:t xml:space="preserve"> </w:t>
      </w:r>
      <w:r w:rsidR="00337598" w:rsidRPr="003106AD">
        <w:rPr>
          <w:rFonts w:ascii="Times New Roman" w:hAnsi="Times New Roman" w:cs="Times New Roman"/>
        </w:rPr>
        <w:t xml:space="preserve">Explain the difference in </w:t>
      </w:r>
      <w:r w:rsidR="00337598" w:rsidRPr="003106AD">
        <w:rPr>
          <w:rFonts w:ascii="Times New Roman" w:hAnsi="Times New Roman" w:cs="Times New Roman"/>
          <w:vertAlign w:val="superscript"/>
        </w:rPr>
        <w:t>13</w:t>
      </w:r>
      <w:r w:rsidR="00337598" w:rsidRPr="003106AD">
        <w:rPr>
          <w:rFonts w:ascii="Times New Roman" w:hAnsi="Times New Roman" w:cs="Times New Roman"/>
        </w:rPr>
        <w:t>C-NMR spectr</w:t>
      </w:r>
      <w:r>
        <w:rPr>
          <w:rFonts w:ascii="Times New Roman" w:hAnsi="Times New Roman" w:cs="Times New Roman"/>
        </w:rPr>
        <w:t xml:space="preserve">a for isoleucine and leucine. </w:t>
      </w:r>
      <w:r>
        <w:rPr>
          <w:rFonts w:ascii="Times New Roman" w:hAnsi="Times New Roman" w:cs="Times New Roman"/>
        </w:rPr>
        <w:tab/>
        <w:t>2</w:t>
      </w:r>
      <w:r w:rsidR="00337598" w:rsidRPr="003106AD">
        <w:rPr>
          <w:rFonts w:ascii="Times New Roman" w:hAnsi="Times New Roman" w:cs="Times New Roman"/>
        </w:rPr>
        <w:t xml:space="preserve"> mark</w:t>
      </w:r>
      <w:r>
        <w:rPr>
          <w:rFonts w:ascii="Times New Roman" w:hAnsi="Times New Roman" w:cs="Times New Roman"/>
        </w:rPr>
        <w:t>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337598" w:rsidRPr="004F4821" w14:paraId="0A0DA6D7" w14:textId="77777777" w:rsidTr="00AF759E">
        <w:trPr>
          <w:trHeight w:val="454"/>
        </w:trPr>
        <w:tc>
          <w:tcPr>
            <w:tcW w:w="9484" w:type="dxa"/>
          </w:tcPr>
          <w:p w14:paraId="42F69DB9" w14:textId="77777777" w:rsidR="00337598" w:rsidRPr="004F4821" w:rsidRDefault="00337598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337598" w:rsidRPr="004F4821" w14:paraId="77487E8C" w14:textId="77777777" w:rsidTr="00AF759E">
        <w:trPr>
          <w:trHeight w:val="454"/>
        </w:trPr>
        <w:tc>
          <w:tcPr>
            <w:tcW w:w="9484" w:type="dxa"/>
          </w:tcPr>
          <w:p w14:paraId="48C63768" w14:textId="62ED2974" w:rsidR="00337598" w:rsidRPr="004C4B93" w:rsidRDefault="00337598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37598" w:rsidRPr="004F4821" w14:paraId="3132ADA2" w14:textId="77777777" w:rsidTr="00AF759E">
        <w:trPr>
          <w:trHeight w:val="454"/>
        </w:trPr>
        <w:tc>
          <w:tcPr>
            <w:tcW w:w="9484" w:type="dxa"/>
          </w:tcPr>
          <w:p w14:paraId="332BC509" w14:textId="3C0048DE" w:rsidR="00337598" w:rsidRPr="004C4B93" w:rsidRDefault="00337598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37598" w:rsidRPr="004F4821" w14:paraId="13D91BAA" w14:textId="77777777" w:rsidTr="00AF759E">
        <w:trPr>
          <w:trHeight w:val="454"/>
        </w:trPr>
        <w:tc>
          <w:tcPr>
            <w:tcW w:w="9484" w:type="dxa"/>
          </w:tcPr>
          <w:p w14:paraId="003BDEA5" w14:textId="77777777" w:rsidR="00337598" w:rsidRPr="004F4821" w:rsidRDefault="00337598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108B65B0" w14:textId="0D94676F" w:rsidR="001C262B" w:rsidRPr="001C262B" w:rsidRDefault="001C262B" w:rsidP="001C262B">
      <w:pPr>
        <w:spacing w:after="120"/>
        <w:rPr>
          <w:rFonts w:ascii="Times New Roman" w:hAnsi="Times New Roman" w:cs="Times New Roman"/>
        </w:rPr>
      </w:pPr>
    </w:p>
    <w:p w14:paraId="3DF9640C" w14:textId="544C5CA7" w:rsidR="001742CD" w:rsidRDefault="00536B93" w:rsidP="00536B93">
      <w:pPr>
        <w:pStyle w:val="ListParagraph"/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B045863" w14:textId="67CC867E" w:rsidR="009A14B9" w:rsidRPr="00E9497E" w:rsidRDefault="009A14B9" w:rsidP="00E9497E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 w:rsidRPr="00E9497E">
        <w:rPr>
          <w:rFonts w:ascii="Times New Roman" w:hAnsi="Times New Roman" w:cs="Times New Roman"/>
        </w:rPr>
        <w:t xml:space="preserve">Draw the structural formula of the </w:t>
      </w:r>
      <w:proofErr w:type="spellStart"/>
      <w:r w:rsidRPr="00E9497E">
        <w:rPr>
          <w:rFonts w:ascii="Times New Roman" w:hAnsi="Times New Roman" w:cs="Times New Roman"/>
        </w:rPr>
        <w:t>ile-leu</w:t>
      </w:r>
      <w:proofErr w:type="spellEnd"/>
      <w:r w:rsidRPr="00E9497E">
        <w:rPr>
          <w:rFonts w:ascii="Times New Roman" w:hAnsi="Times New Roman" w:cs="Times New Roman"/>
        </w:rPr>
        <w:t xml:space="preserve"> dipeptide produced by the reaction between isoleucine and leucine at pH 7.</w:t>
      </w:r>
      <w:r w:rsidRPr="00E9497E">
        <w:rPr>
          <w:rFonts w:ascii="Times New Roman" w:hAnsi="Times New Roman" w:cs="Times New Roman"/>
        </w:rPr>
        <w:tab/>
        <w:t>2 marks</w:t>
      </w:r>
    </w:p>
    <w:p w14:paraId="79AA0D9E" w14:textId="77777777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0BD95A2B" w14:textId="77777777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2C64C929" w14:textId="77777777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318603CF" w14:textId="5A9406B8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7BD29C67" w14:textId="08725919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25D0DB7E" w14:textId="77777777" w:rsidR="00337598" w:rsidRDefault="00337598" w:rsidP="00337598">
      <w:pPr>
        <w:pStyle w:val="ListParagraph"/>
        <w:spacing w:after="120"/>
        <w:rPr>
          <w:rFonts w:ascii="Times New Roman" w:hAnsi="Times New Roman" w:cs="Times New Roman"/>
        </w:rPr>
      </w:pPr>
    </w:p>
    <w:p w14:paraId="7D4CF4D6" w14:textId="5E20C1FC" w:rsidR="001C262B" w:rsidRDefault="001C2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273548" w14:textId="1C55C8B8" w:rsidR="001C262B" w:rsidRDefault="001C262B" w:rsidP="001C262B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Glutamic acid, </w:t>
      </w:r>
      <w:r w:rsidR="002F59EA">
        <w:rPr>
          <w:rFonts w:ascii="Times New Roman" w:hAnsi="Times New Roman" w:cs="Times New Roman"/>
        </w:rPr>
        <w:t xml:space="preserve">leucine, and threonine </w:t>
      </w:r>
      <w:proofErr w:type="gramStart"/>
      <w:r w:rsidR="002F59EA">
        <w:rPr>
          <w:rFonts w:ascii="Times New Roman" w:hAnsi="Times New Roman" w:cs="Times New Roman"/>
        </w:rPr>
        <w:t xml:space="preserve">are </w:t>
      </w:r>
      <w:r>
        <w:rPr>
          <w:rFonts w:ascii="Times New Roman" w:hAnsi="Times New Roman" w:cs="Times New Roman"/>
        </w:rPr>
        <w:t>separated</w:t>
      </w:r>
      <w:proofErr w:type="gramEnd"/>
      <w:r w:rsidR="00B00E90">
        <w:rPr>
          <w:rFonts w:ascii="Times New Roman" w:hAnsi="Times New Roman" w:cs="Times New Roman"/>
        </w:rPr>
        <w:t xml:space="preserve"> using High Performance Liquid C</w:t>
      </w:r>
      <w:r>
        <w:rPr>
          <w:rFonts w:ascii="Times New Roman" w:hAnsi="Times New Roman" w:cs="Times New Roman"/>
        </w:rPr>
        <w:t>hromatography</w:t>
      </w:r>
      <w:r w:rsidR="002F59EA">
        <w:rPr>
          <w:rFonts w:ascii="Times New Roman" w:hAnsi="Times New Roman" w:cs="Times New Roman"/>
        </w:rPr>
        <w:t xml:space="preserve"> (HPLC). A</w:t>
      </w:r>
      <w:r>
        <w:rPr>
          <w:rFonts w:ascii="Times New Roman" w:hAnsi="Times New Roman" w:cs="Times New Roman"/>
        </w:rPr>
        <w:t xml:space="preserve"> non-polar stationary phase and a polar mobile phase</w:t>
      </w:r>
      <w:r w:rsidR="002F59EA">
        <w:rPr>
          <w:rFonts w:ascii="Times New Roman" w:hAnsi="Times New Roman" w:cs="Times New Roman"/>
        </w:rPr>
        <w:t xml:space="preserve"> are used</w:t>
      </w:r>
      <w:r>
        <w:rPr>
          <w:rFonts w:ascii="Times New Roman" w:hAnsi="Times New Roman" w:cs="Times New Roman"/>
        </w:rPr>
        <w:t>. Which of the amino acids would have the shortest retention time? Justify your choice.</w:t>
      </w:r>
      <w:r>
        <w:rPr>
          <w:rFonts w:ascii="Times New Roman" w:hAnsi="Times New Roman" w:cs="Times New Roman"/>
        </w:rPr>
        <w:tab/>
        <w:t>3 marks</w:t>
      </w:r>
    </w:p>
    <w:p w14:paraId="6081E437" w14:textId="77777777" w:rsidR="001C262B" w:rsidRDefault="001C262B" w:rsidP="001C262B">
      <w:pPr>
        <w:pStyle w:val="ListParagraph"/>
        <w:tabs>
          <w:tab w:val="right" w:pos="9923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98"/>
      </w:tblGrid>
      <w:tr w:rsidR="001C262B" w:rsidRPr="004F4821" w14:paraId="0531BE90" w14:textId="119F5F67" w:rsidTr="00AF759E">
        <w:trPr>
          <w:trHeight w:val="454"/>
        </w:trPr>
        <w:tc>
          <w:tcPr>
            <w:tcW w:w="9598" w:type="dxa"/>
            <w:vAlign w:val="center"/>
          </w:tcPr>
          <w:p w14:paraId="6AEF9B9D" w14:textId="6CD2F838" w:rsidR="001C262B" w:rsidRPr="004F4821" w:rsidRDefault="001C262B" w:rsidP="001C262B">
            <w:pPr>
              <w:pStyle w:val="ListParagraph"/>
              <w:ind w:left="426" w:hanging="426"/>
              <w:rPr>
                <w:rFonts w:ascii="Times New Roman" w:hAnsi="Times New Roman" w:cs="Times New Roman"/>
              </w:rPr>
            </w:pPr>
            <w:r w:rsidRPr="001C262B">
              <w:rPr>
                <w:rFonts w:ascii="Times New Roman" w:hAnsi="Times New Roman" w:cs="Times New Roman"/>
                <w:b/>
              </w:rPr>
              <w:t>Shortest retention time (circle):</w:t>
            </w:r>
            <w:r>
              <w:rPr>
                <w:rFonts w:ascii="Times New Roman" w:hAnsi="Times New Roman" w:cs="Times New Roman"/>
              </w:rPr>
              <w:t xml:space="preserve">     glutamic acid        leucine         threonine</w:t>
            </w:r>
          </w:p>
        </w:tc>
      </w:tr>
      <w:tr w:rsidR="001C262B" w:rsidRPr="004F4821" w14:paraId="1EBBF631" w14:textId="0205B060" w:rsidTr="00AF759E">
        <w:trPr>
          <w:trHeight w:val="454"/>
        </w:trPr>
        <w:tc>
          <w:tcPr>
            <w:tcW w:w="9598" w:type="dxa"/>
            <w:vAlign w:val="center"/>
          </w:tcPr>
          <w:p w14:paraId="60685CC6" w14:textId="0844BCE1" w:rsidR="001C262B" w:rsidRPr="001C262B" w:rsidRDefault="001C262B" w:rsidP="001C262B">
            <w:pPr>
              <w:pStyle w:val="ListParagraph"/>
              <w:ind w:left="426" w:hanging="426"/>
              <w:rPr>
                <w:rFonts w:ascii="Times New Roman" w:hAnsi="Times New Roman" w:cs="Times New Roman"/>
                <w:b/>
              </w:rPr>
            </w:pPr>
            <w:r w:rsidRPr="001C262B">
              <w:rPr>
                <w:rFonts w:ascii="Times New Roman" w:hAnsi="Times New Roman" w:cs="Times New Roman"/>
                <w:b/>
              </w:rPr>
              <w:t>Justification:</w:t>
            </w:r>
          </w:p>
        </w:tc>
      </w:tr>
      <w:tr w:rsidR="001C262B" w:rsidRPr="004F4821" w14:paraId="5E193919" w14:textId="131DD68E" w:rsidTr="00AF759E">
        <w:trPr>
          <w:trHeight w:val="454"/>
        </w:trPr>
        <w:tc>
          <w:tcPr>
            <w:tcW w:w="9598" w:type="dxa"/>
          </w:tcPr>
          <w:p w14:paraId="2BE07C9C" w14:textId="77777777" w:rsidR="001C262B" w:rsidRPr="004F4821" w:rsidRDefault="001C262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C262B" w:rsidRPr="004F4821" w14:paraId="43A758EA" w14:textId="33AA3CC8" w:rsidTr="00AF759E">
        <w:trPr>
          <w:trHeight w:val="454"/>
        </w:trPr>
        <w:tc>
          <w:tcPr>
            <w:tcW w:w="9598" w:type="dxa"/>
          </w:tcPr>
          <w:p w14:paraId="35CAE45B" w14:textId="77777777" w:rsidR="001C262B" w:rsidRPr="004F4821" w:rsidRDefault="001C262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C262B" w:rsidRPr="004F4821" w14:paraId="2E2F626C" w14:textId="77777777" w:rsidTr="00AF759E">
        <w:trPr>
          <w:trHeight w:val="454"/>
        </w:trPr>
        <w:tc>
          <w:tcPr>
            <w:tcW w:w="9598" w:type="dxa"/>
          </w:tcPr>
          <w:p w14:paraId="622485D7" w14:textId="77777777" w:rsidR="001C262B" w:rsidRPr="004F4821" w:rsidRDefault="001C262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C262B" w:rsidRPr="004F4821" w14:paraId="69793583" w14:textId="5511DF5D" w:rsidTr="00AF759E">
        <w:trPr>
          <w:trHeight w:val="454"/>
        </w:trPr>
        <w:tc>
          <w:tcPr>
            <w:tcW w:w="9598" w:type="dxa"/>
          </w:tcPr>
          <w:p w14:paraId="64E2BCFD" w14:textId="77777777" w:rsidR="001C262B" w:rsidRPr="004F4821" w:rsidRDefault="001C262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C262B" w:rsidRPr="004F4821" w14:paraId="703C964C" w14:textId="4C861A9B" w:rsidTr="00AF759E">
        <w:trPr>
          <w:trHeight w:val="454"/>
        </w:trPr>
        <w:tc>
          <w:tcPr>
            <w:tcW w:w="9598" w:type="dxa"/>
          </w:tcPr>
          <w:p w14:paraId="08B0586A" w14:textId="77777777" w:rsidR="001C262B" w:rsidRPr="004F4821" w:rsidRDefault="001C262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7664964A" w14:textId="481CEA34" w:rsidR="00337598" w:rsidRDefault="00337598" w:rsidP="001C262B">
      <w:pPr>
        <w:spacing w:after="120"/>
        <w:rPr>
          <w:rFonts w:ascii="Times New Roman" w:hAnsi="Times New Roman" w:cs="Times New Roman"/>
        </w:rPr>
      </w:pPr>
    </w:p>
    <w:p w14:paraId="1851B352" w14:textId="77777777" w:rsidR="002B3C7F" w:rsidRPr="001C262B" w:rsidRDefault="002B3C7F" w:rsidP="001C262B">
      <w:pPr>
        <w:spacing w:after="120"/>
        <w:rPr>
          <w:rFonts w:ascii="Times New Roman" w:hAnsi="Times New Roman" w:cs="Times New Roman"/>
        </w:rPr>
      </w:pPr>
    </w:p>
    <w:p w14:paraId="4D379051" w14:textId="60F33F53" w:rsidR="00AB087B" w:rsidRPr="00AB087B" w:rsidRDefault="00AB087B" w:rsidP="00AB087B">
      <w:pPr>
        <w:pStyle w:val="ListParagraph"/>
        <w:numPr>
          <w:ilvl w:val="0"/>
          <w:numId w:val="31"/>
        </w:numPr>
        <w:spacing w:after="120"/>
        <w:rPr>
          <w:rFonts w:ascii="Times New Roman" w:hAnsi="Times New Roman" w:cs="Times New Roman"/>
          <w:b/>
        </w:rPr>
      </w:pPr>
      <w:r w:rsidRPr="008927C3">
        <w:rPr>
          <w:rFonts w:ascii="Times New Roman" w:hAnsi="Times New Roman" w:cs="Times New Roman"/>
        </w:rPr>
        <w:t xml:space="preserve">Lipoprotein lipase is an enzyme that degrades fat molecules in milk and gives the milk an ‘off (bad)’ flavour. When milk is pasteurised it </w:t>
      </w:r>
      <w:proofErr w:type="gramStart"/>
      <w:r w:rsidRPr="008927C3">
        <w:rPr>
          <w:rFonts w:ascii="Times New Roman" w:hAnsi="Times New Roman" w:cs="Times New Roman"/>
        </w:rPr>
        <w:t>is heated</w:t>
      </w:r>
      <w:proofErr w:type="gramEnd"/>
      <w:r w:rsidRPr="008927C3">
        <w:rPr>
          <w:rFonts w:ascii="Times New Roman" w:hAnsi="Times New Roman" w:cs="Times New Roman"/>
        </w:rPr>
        <w:t xml:space="preserve"> to 62.8 </w:t>
      </w:r>
      <w:proofErr w:type="spellStart"/>
      <w:r w:rsidRPr="008927C3">
        <w:rPr>
          <w:rFonts w:ascii="Times New Roman" w:hAnsi="Times New Roman" w:cs="Times New Roman"/>
          <w:vertAlign w:val="superscript"/>
        </w:rPr>
        <w:t>o</w:t>
      </w:r>
      <w:r w:rsidRPr="008927C3"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for 30 minutes. This process inhibits the catalytic function of lipase. </w:t>
      </w:r>
    </w:p>
    <w:p w14:paraId="6ED1505B" w14:textId="77777777" w:rsidR="00AB087B" w:rsidRPr="00AB087B" w:rsidRDefault="00AB087B" w:rsidP="00AB087B">
      <w:pPr>
        <w:pStyle w:val="ListParagraph"/>
        <w:spacing w:after="120"/>
        <w:ind w:left="360"/>
        <w:rPr>
          <w:rFonts w:ascii="Times New Roman" w:hAnsi="Times New Roman" w:cs="Times New Roman"/>
          <w:b/>
        </w:rPr>
      </w:pPr>
    </w:p>
    <w:p w14:paraId="10991EA4" w14:textId="3ABDDEAB" w:rsidR="00AB087B" w:rsidRDefault="00AB087B" w:rsidP="00A97B6A">
      <w:pPr>
        <w:pStyle w:val="ListParagraph"/>
        <w:numPr>
          <w:ilvl w:val="1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 w:rsidRPr="001452B7">
        <w:rPr>
          <w:rFonts w:ascii="Times New Roman" w:hAnsi="Times New Roman" w:cs="Times New Roman"/>
        </w:rPr>
        <w:t>Lipoprotein lipase has an optimum temperature of 40</w:t>
      </w:r>
      <w:r w:rsidRPr="001452B7">
        <w:rPr>
          <w:rFonts w:ascii="Times New Roman" w:hAnsi="Times New Roman" w:cs="Times New Roman"/>
          <w:vertAlign w:val="superscript"/>
        </w:rPr>
        <w:t>o</w:t>
      </w:r>
      <w:r w:rsidRPr="001452B7">
        <w:rPr>
          <w:rFonts w:ascii="Times New Roman" w:hAnsi="Times New Roman" w:cs="Times New Roman"/>
        </w:rPr>
        <w:t xml:space="preserve">C. On the axis below, draw a graph to illustrate the </w:t>
      </w:r>
      <w:r w:rsidR="00B00E90">
        <w:rPr>
          <w:rFonts w:ascii="Times New Roman" w:hAnsi="Times New Roman" w:cs="Times New Roman"/>
        </w:rPr>
        <w:t xml:space="preserve">expected dependence of </w:t>
      </w:r>
      <w:r w:rsidRPr="001452B7">
        <w:rPr>
          <w:rFonts w:ascii="Times New Roman" w:hAnsi="Times New Roman" w:cs="Times New Roman"/>
        </w:rPr>
        <w:t>activity of the enzyme lipoprotein lipase with increasing temperature.</w:t>
      </w:r>
      <w:r w:rsidR="00A97B6A">
        <w:rPr>
          <w:rFonts w:ascii="Times New Roman" w:hAnsi="Times New Roman" w:cs="Times New Roman"/>
        </w:rPr>
        <w:tab/>
        <w:t>2 marks</w:t>
      </w:r>
    </w:p>
    <w:p w14:paraId="2B0D5328" w14:textId="5AFDA0D7" w:rsidR="0024226B" w:rsidRPr="00DC3980" w:rsidRDefault="00DC3980" w:rsidP="00DC3980">
      <w:pPr>
        <w:spacing w:before="240"/>
        <w:ind w:firstLine="720"/>
        <w:jc w:val="center"/>
        <w:rPr>
          <w:rFonts w:ascii="Times New Roman" w:hAnsi="Times New Roman" w:cs="Times New Roman"/>
        </w:rPr>
      </w:pPr>
      <w:r w:rsidRPr="00DC3980"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40B422" wp14:editId="05DBDB73">
                <wp:simplePos x="0" y="0"/>
                <wp:positionH relativeFrom="column">
                  <wp:posOffset>234840</wp:posOffset>
                </wp:positionH>
                <wp:positionV relativeFrom="paragraph">
                  <wp:posOffset>949435</wp:posOffset>
                </wp:positionV>
                <wp:extent cx="1104707" cy="333375"/>
                <wp:effectExtent l="4445" t="0" r="508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04707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FB00F" w14:textId="064D37B0" w:rsidR="00B00E90" w:rsidRPr="00DC3980" w:rsidRDefault="00B00E9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C3980">
                              <w:rPr>
                                <w:rFonts w:ascii="Times New Roman" w:hAnsi="Times New Roman" w:cs="Times New Roman"/>
                              </w:rPr>
                              <w:t>Activity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B422" id="Text Box 2" o:spid="_x0000_s1027" type="#_x0000_t202" style="position:absolute;left:0;text-align:left;margin-left:18.5pt;margin-top:74.75pt;width:87pt;height:26.25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" fillcolor="white [3212]" stroked="f">
                <v:textbox>
                  <w:txbxContent>
                    <w:p w14:paraId="45AFB00F" w14:textId="064D37B0" w:rsidR="00B00E90" w:rsidRPr="00DC3980" w:rsidRDefault="00B00E9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C3980">
                        <w:rPr>
                          <w:rFonts w:ascii="Times New Roman" w:hAnsi="Times New Roman" w:cs="Times New Roman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ABCBE" wp14:editId="625E95F0">
                <wp:simplePos x="0" y="0"/>
                <wp:positionH relativeFrom="column">
                  <wp:posOffset>994217</wp:posOffset>
                </wp:positionH>
                <wp:positionV relativeFrom="paragraph">
                  <wp:posOffset>198341</wp:posOffset>
                </wp:positionV>
                <wp:extent cx="7951" cy="2592125"/>
                <wp:effectExtent l="76200" t="38100" r="68580" b="1778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" cy="25921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B5D0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8.3pt;margin-top:15.6pt;width:.65pt;height:204.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Graph 1: </w:t>
      </w:r>
      <w:r>
        <w:rPr>
          <w:rFonts w:ascii="Times New Roman" w:hAnsi="Times New Roman" w:cs="Times New Roman"/>
        </w:rPr>
        <w:t>Activity of lipoprotein lipase with increasing temperature</w:t>
      </w:r>
    </w:p>
    <w:tbl>
      <w:tblPr>
        <w:tblStyle w:val="TableGrid"/>
        <w:tblW w:w="0" w:type="auto"/>
        <w:tblInd w:w="155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79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24226B" w14:paraId="6D4BBEA1" w14:textId="77777777" w:rsidTr="0024226B">
        <w:trPr>
          <w:trHeight w:val="373"/>
        </w:trPr>
        <w:tc>
          <w:tcPr>
            <w:tcW w:w="479" w:type="dxa"/>
          </w:tcPr>
          <w:p w14:paraId="5112D88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B08890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CB597C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6804FCF" w14:textId="66DAA33F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3E1DA2A" w14:textId="2A089672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5F09980" w14:textId="572AE6B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47E02EF" w14:textId="2142ACEC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17DCC46" w14:textId="088C2BEE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212878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BE50CE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D2C8D67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1397B9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5471B2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3E9BC8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267EFE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83673F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55454406" w14:textId="77777777" w:rsidTr="0024226B">
        <w:trPr>
          <w:trHeight w:val="373"/>
        </w:trPr>
        <w:tc>
          <w:tcPr>
            <w:tcW w:w="479" w:type="dxa"/>
          </w:tcPr>
          <w:p w14:paraId="0DDD11A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4FA6A7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1C155C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FB9C2E0" w14:textId="0D8BA839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8870EBA" w14:textId="23827B1D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65A2058" w14:textId="2A7B5560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D8E6C91" w14:textId="4A3D8D14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5D31F50" w14:textId="71434A83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F65100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32415A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A5FD4A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96EDA6C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CBE387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8887E1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57C191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8812E3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00D152BB" w14:textId="77777777" w:rsidTr="0024226B">
        <w:trPr>
          <w:trHeight w:val="373"/>
        </w:trPr>
        <w:tc>
          <w:tcPr>
            <w:tcW w:w="479" w:type="dxa"/>
          </w:tcPr>
          <w:p w14:paraId="5D4F7C0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D5647A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8AC640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ED807BF" w14:textId="31042FD9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061426D" w14:textId="7476062E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3524A4C" w14:textId="504CE104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43A8C07" w14:textId="3A978EE9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207981B" w14:textId="1BE7BC96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862ED6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63A0E4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C4217B2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E94156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206E9E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E487E6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553EDA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853F5E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2266824D" w14:textId="77777777" w:rsidTr="0024226B">
        <w:trPr>
          <w:trHeight w:val="373"/>
        </w:trPr>
        <w:tc>
          <w:tcPr>
            <w:tcW w:w="479" w:type="dxa"/>
          </w:tcPr>
          <w:p w14:paraId="795F9397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2AE08E2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A6A80D2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31246B5" w14:textId="58867CB1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04FF04D" w14:textId="70AE2019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165CBDB" w14:textId="1E3E1FA0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C1C183F" w14:textId="66F934A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997A33D" w14:textId="751AB198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95E2C8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CDF414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BD86C3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8BCDDA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091831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95E5D72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1C151A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AEC098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10CEBAD8" w14:textId="77777777" w:rsidTr="0024226B">
        <w:trPr>
          <w:trHeight w:val="373"/>
        </w:trPr>
        <w:tc>
          <w:tcPr>
            <w:tcW w:w="479" w:type="dxa"/>
          </w:tcPr>
          <w:p w14:paraId="51A181A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BF736D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C0032F7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9DC75EC" w14:textId="22DCCF0F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506803A" w14:textId="4F2F6FAF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EC25A3A" w14:textId="25C29623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39529D5" w14:textId="394A343A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6007E4D" w14:textId="7CDADE75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BFA046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18882C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D0D89B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B6A377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4DF546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6B5004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5F34EB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E2E7CA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5FD985DE" w14:textId="77777777" w:rsidTr="0024226B">
        <w:trPr>
          <w:trHeight w:val="373"/>
        </w:trPr>
        <w:tc>
          <w:tcPr>
            <w:tcW w:w="479" w:type="dxa"/>
          </w:tcPr>
          <w:p w14:paraId="02BD5FB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60C840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EA145E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182D778" w14:textId="7EAFF043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932F1DF" w14:textId="49A4C769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275A7E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6B6B24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9E2A04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62B334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25C390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704F84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4B62FF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C5BAF1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459B9FC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DBD4DCA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69173C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52756758" w14:textId="77777777" w:rsidTr="0024226B">
        <w:trPr>
          <w:trHeight w:val="373"/>
        </w:trPr>
        <w:tc>
          <w:tcPr>
            <w:tcW w:w="479" w:type="dxa"/>
          </w:tcPr>
          <w:p w14:paraId="54E9360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1CA209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92AE24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8C6B69F" w14:textId="4C04A496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250A18A" w14:textId="2390E5A5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A51E17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243136D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24D393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7985C6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B1EA7F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21DF3C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21D5BA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B50F68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C0E2DA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097601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A738F9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4653FFF6" w14:textId="77777777" w:rsidTr="0024226B">
        <w:trPr>
          <w:trHeight w:val="373"/>
        </w:trPr>
        <w:tc>
          <w:tcPr>
            <w:tcW w:w="479" w:type="dxa"/>
          </w:tcPr>
          <w:p w14:paraId="65E2A31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298AE02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22F377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8688892" w14:textId="2D37010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12254F4" w14:textId="4A58B6C5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3044948" w14:textId="5571FDCC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BA1B6EA" w14:textId="310C617A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6586315" w14:textId="3C72CFFB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7DE0D1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CA94448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4AD73F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D45D31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ABF304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3AD075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DB86C8C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4CA59C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77E17F40" w14:textId="77777777" w:rsidTr="0024226B">
        <w:trPr>
          <w:trHeight w:val="373"/>
        </w:trPr>
        <w:tc>
          <w:tcPr>
            <w:tcW w:w="479" w:type="dxa"/>
          </w:tcPr>
          <w:p w14:paraId="1F8F6A2B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BE8B961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4120A3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1C086D3E" w14:textId="586FCCD6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2CDA6AB" w14:textId="6D4C1D2E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2CAC0FE" w14:textId="6D21BFF2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2129EC7" w14:textId="167C1F55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A1C9C34" w14:textId="25F2E39C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6A121D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6E9B789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D6D0F24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BEAC865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916AF3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64DD49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EB74616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57A297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14:paraId="139782D1" w14:textId="77777777" w:rsidTr="0024226B">
        <w:trPr>
          <w:trHeight w:val="373"/>
        </w:trPr>
        <w:tc>
          <w:tcPr>
            <w:tcW w:w="479" w:type="dxa"/>
          </w:tcPr>
          <w:p w14:paraId="20DBA77F" w14:textId="0702993D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5B586A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C60FC0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4BAA253" w14:textId="531E4C46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4D6C4DF4" w14:textId="0A539CFF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B59D66C" w14:textId="667FBC6B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02893B11" w14:textId="275AA432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FFCAF5B" w14:textId="4F622098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BE0105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3DDFFB7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4BE51CE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4551C50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702BDFA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E31265F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2B3ECE03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14:paraId="51B890F9" w14:textId="77777777" w:rsidR="0024226B" w:rsidRDefault="0024226B" w:rsidP="0024226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</w:tbl>
    <w:p w14:paraId="16A4828D" w14:textId="0571F17C" w:rsidR="0024226B" w:rsidRDefault="00DC3980" w:rsidP="00DC3980">
      <w:pPr>
        <w:tabs>
          <w:tab w:val="left" w:pos="2410"/>
          <w:tab w:val="left" w:pos="3360"/>
          <w:tab w:val="left" w:pos="4326"/>
          <w:tab w:val="left" w:pos="5278"/>
          <w:tab w:val="left" w:pos="6229"/>
          <w:tab w:val="left" w:pos="7230"/>
          <w:tab w:val="left" w:pos="820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9DFA2" wp14:editId="0F64F43F">
                <wp:simplePos x="0" y="0"/>
                <wp:positionH relativeFrom="column">
                  <wp:posOffset>1001836</wp:posOffset>
                </wp:positionH>
                <wp:positionV relativeFrom="paragraph">
                  <wp:posOffset>856</wp:posOffset>
                </wp:positionV>
                <wp:extent cx="5120971" cy="0"/>
                <wp:effectExtent l="0" t="76200" r="2286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971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7851C" id="Straight Arrow Connector 10" o:spid="_x0000_s1026" type="#_x0000_t32" style="position:absolute;margin-left:78.9pt;margin-top:.05pt;width:403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" strokecolor="black [3213]" strokeweight="1.5pt">
                <v:stroke endarrow="block" joinstyle="miter"/>
              </v:shape>
            </w:pict>
          </mc:Fallback>
        </mc:AlternateContent>
      </w:r>
      <w:r w:rsidR="0024226B">
        <w:rPr>
          <w:rFonts w:ascii="Times New Roman" w:hAnsi="Times New Roman" w:cs="Times New Roman"/>
        </w:rPr>
        <w:tab/>
        <w:t>10</w:t>
      </w:r>
      <w:r w:rsidR="0024226B">
        <w:rPr>
          <w:rFonts w:ascii="Times New Roman" w:hAnsi="Times New Roman" w:cs="Times New Roman"/>
        </w:rPr>
        <w:tab/>
        <w:t>20</w:t>
      </w:r>
      <w:r w:rsidR="0024226B">
        <w:rPr>
          <w:rFonts w:ascii="Times New Roman" w:hAnsi="Times New Roman" w:cs="Times New Roman"/>
        </w:rPr>
        <w:tab/>
        <w:t>30</w:t>
      </w:r>
      <w:r w:rsidR="0024226B">
        <w:rPr>
          <w:rFonts w:ascii="Times New Roman" w:hAnsi="Times New Roman" w:cs="Times New Roman"/>
        </w:rPr>
        <w:tab/>
        <w:t>40</w:t>
      </w:r>
      <w:r w:rsidR="0024226B">
        <w:rPr>
          <w:rFonts w:ascii="Times New Roman" w:hAnsi="Times New Roman" w:cs="Times New Roman"/>
        </w:rPr>
        <w:tab/>
        <w:t>50</w:t>
      </w:r>
      <w:r w:rsidR="0024226B">
        <w:rPr>
          <w:rFonts w:ascii="Times New Roman" w:hAnsi="Times New Roman" w:cs="Times New Roman"/>
        </w:rPr>
        <w:tab/>
        <w:t>60</w:t>
      </w:r>
      <w:r w:rsidR="0024226B">
        <w:rPr>
          <w:rFonts w:ascii="Times New Roman" w:hAnsi="Times New Roman" w:cs="Times New Roman"/>
        </w:rPr>
        <w:tab/>
        <w:t>70</w:t>
      </w:r>
    </w:p>
    <w:p w14:paraId="6BE91F5C" w14:textId="060EE68A" w:rsidR="00E10122" w:rsidRPr="00E10122" w:rsidRDefault="00E10122" w:rsidP="00DC3980">
      <w:pPr>
        <w:spacing w:after="120"/>
        <w:ind w:left="72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(</w:t>
      </w:r>
      <w:proofErr w:type="spellStart"/>
      <w:r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>)</w:t>
      </w:r>
    </w:p>
    <w:p w14:paraId="4E2F8246" w14:textId="62DD3315" w:rsidR="00AB087B" w:rsidRPr="00E10122" w:rsidRDefault="00AB087B" w:rsidP="00E10122">
      <w:pPr>
        <w:spacing w:after="120"/>
        <w:rPr>
          <w:rFonts w:ascii="Times New Roman" w:hAnsi="Times New Roman" w:cs="Times New Roman"/>
          <w:b/>
        </w:rPr>
      </w:pPr>
    </w:p>
    <w:p w14:paraId="2D6D64AC" w14:textId="6C40D7D5" w:rsidR="00AB087B" w:rsidRPr="00AB087B" w:rsidRDefault="00AB087B" w:rsidP="00AB087B">
      <w:pPr>
        <w:pStyle w:val="ListParagraph"/>
        <w:numPr>
          <w:ilvl w:val="1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  <w:b/>
        </w:rPr>
      </w:pPr>
      <w:r w:rsidRPr="00AB087B">
        <w:rPr>
          <w:rFonts w:ascii="Times New Roman" w:hAnsi="Times New Roman" w:cs="Times New Roman"/>
        </w:rPr>
        <w:t xml:space="preserve">Explain, with reference to structure, why </w:t>
      </w:r>
      <w:r>
        <w:rPr>
          <w:rFonts w:ascii="Times New Roman" w:hAnsi="Times New Roman" w:cs="Times New Roman"/>
        </w:rPr>
        <w:t xml:space="preserve">the process of pasteurisation </w:t>
      </w:r>
      <w:r w:rsidRPr="00AB087B">
        <w:rPr>
          <w:rFonts w:ascii="Times New Roman" w:hAnsi="Times New Roman" w:cs="Times New Roman"/>
        </w:rPr>
        <w:t xml:space="preserve">will inhibit the catalytic function of lipase. </w:t>
      </w:r>
      <w:r w:rsidRPr="00AB087B">
        <w:rPr>
          <w:rFonts w:ascii="Times New Roman" w:hAnsi="Times New Roman" w:cs="Times New Roman"/>
        </w:rPr>
        <w:tab/>
        <w:t>2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AB087B" w:rsidRPr="004F4821" w14:paraId="39C4B1ED" w14:textId="77777777" w:rsidTr="00AF759E">
        <w:trPr>
          <w:trHeight w:val="454"/>
        </w:trPr>
        <w:tc>
          <w:tcPr>
            <w:tcW w:w="9484" w:type="dxa"/>
          </w:tcPr>
          <w:p w14:paraId="58BBDAC6" w14:textId="77777777" w:rsidR="00AB087B" w:rsidRPr="004F4821" w:rsidRDefault="00AB087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AB087B" w:rsidRPr="004F4821" w14:paraId="487C0414" w14:textId="77777777" w:rsidTr="00AF759E">
        <w:trPr>
          <w:trHeight w:val="454"/>
        </w:trPr>
        <w:tc>
          <w:tcPr>
            <w:tcW w:w="9484" w:type="dxa"/>
          </w:tcPr>
          <w:p w14:paraId="49EA9C53" w14:textId="77777777" w:rsidR="00AB087B" w:rsidRPr="004F4821" w:rsidRDefault="00AB087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AB087B" w:rsidRPr="004F4821" w14:paraId="3DFCFAC0" w14:textId="77777777" w:rsidTr="00AF759E">
        <w:trPr>
          <w:trHeight w:val="454"/>
        </w:trPr>
        <w:tc>
          <w:tcPr>
            <w:tcW w:w="9484" w:type="dxa"/>
          </w:tcPr>
          <w:p w14:paraId="58B54AA1" w14:textId="77777777" w:rsidR="00AB087B" w:rsidRPr="004F4821" w:rsidRDefault="00AB087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AB087B" w:rsidRPr="004F4821" w14:paraId="1A5F7E70" w14:textId="77777777" w:rsidTr="00AF759E">
        <w:trPr>
          <w:trHeight w:val="454"/>
        </w:trPr>
        <w:tc>
          <w:tcPr>
            <w:tcW w:w="9484" w:type="dxa"/>
          </w:tcPr>
          <w:p w14:paraId="2D2C5FAF" w14:textId="77777777" w:rsidR="00AB087B" w:rsidRPr="004F4821" w:rsidRDefault="00AB087B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5C825B90" w14:textId="77777777" w:rsidR="00AB087B" w:rsidRDefault="00AB087B" w:rsidP="00AB087B">
      <w:pPr>
        <w:pStyle w:val="ListParagraph"/>
        <w:spacing w:after="120"/>
        <w:rPr>
          <w:rFonts w:ascii="Times New Roman" w:hAnsi="Times New Roman" w:cs="Times New Roman"/>
        </w:rPr>
      </w:pPr>
    </w:p>
    <w:p w14:paraId="0794AF44" w14:textId="661A13E0" w:rsidR="00AB087B" w:rsidRPr="00BA29B1" w:rsidRDefault="003B2E12" w:rsidP="00BA29B1">
      <w:pPr>
        <w:pStyle w:val="ListParagraph"/>
        <w:numPr>
          <w:ilvl w:val="0"/>
          <w:numId w:val="31"/>
        </w:num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Saturated fatty acids make up two thirds of the triglycerides found in cow’s milk. A diet high in saturated fats can increase the level of cholesterol (waxy substance) in the blood, which can increase the risk of heart disease. </w:t>
      </w:r>
      <w:r w:rsidRPr="003B2E12">
        <w:rPr>
          <w:rFonts w:ascii="Times New Roman" w:hAnsi="Times New Roman" w:cs="Times New Roman"/>
        </w:rPr>
        <w:t xml:space="preserve">For this reason, many people choose to drink </w:t>
      </w:r>
      <w:proofErr w:type="gramStart"/>
      <w:r w:rsidRPr="003B2E12">
        <w:rPr>
          <w:rFonts w:ascii="Times New Roman" w:hAnsi="Times New Roman" w:cs="Times New Roman"/>
        </w:rPr>
        <w:t>soy milk</w:t>
      </w:r>
      <w:proofErr w:type="gramEnd"/>
      <w:r w:rsidRPr="003B2E12">
        <w:rPr>
          <w:rFonts w:ascii="Times New Roman" w:hAnsi="Times New Roman" w:cs="Times New Roman"/>
        </w:rPr>
        <w:t xml:space="preserve"> which is low in saturated fats.</w:t>
      </w:r>
      <w:r w:rsidR="00BA29B1">
        <w:rPr>
          <w:rFonts w:ascii="Times New Roman" w:hAnsi="Times New Roman" w:cs="Times New Roman"/>
        </w:rPr>
        <w:t xml:space="preserve"> Consider</w:t>
      </w:r>
      <w:r w:rsidR="00AB087B" w:rsidRPr="00BA29B1">
        <w:rPr>
          <w:rFonts w:ascii="Times New Roman" w:hAnsi="Times New Roman" w:cs="Times New Roman"/>
        </w:rPr>
        <w:t xml:space="preserve"> </w:t>
      </w:r>
      <w:r w:rsidR="00B00E90">
        <w:rPr>
          <w:rFonts w:ascii="Times New Roman" w:hAnsi="Times New Roman" w:cs="Times New Roman"/>
        </w:rPr>
        <w:t xml:space="preserve">the two </w:t>
      </w:r>
      <w:r w:rsidR="00AB087B" w:rsidRPr="00BA29B1">
        <w:rPr>
          <w:rFonts w:ascii="Times New Roman" w:hAnsi="Times New Roman" w:cs="Times New Roman"/>
        </w:rPr>
        <w:t>triglycerides shown below:</w:t>
      </w:r>
    </w:p>
    <w:p w14:paraId="04D3BD63" w14:textId="45BA30B3" w:rsidR="00692B6A" w:rsidRDefault="00692B6A" w:rsidP="00692B6A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822"/>
      </w:tblGrid>
      <w:tr w:rsidR="00692B6A" w:rsidRPr="00BA29B1" w14:paraId="13FFB881" w14:textId="77777777" w:rsidTr="00BA29B1">
        <w:tc>
          <w:tcPr>
            <w:tcW w:w="5097" w:type="dxa"/>
          </w:tcPr>
          <w:p w14:paraId="0C7A48B1" w14:textId="6DF0CB6C" w:rsidR="00692B6A" w:rsidRPr="00BA29B1" w:rsidRDefault="00BA29B1" w:rsidP="00BA29B1">
            <w:pPr>
              <w:pStyle w:val="ListParagraph"/>
              <w:tabs>
                <w:tab w:val="right" w:pos="10204"/>
              </w:tabs>
              <w:spacing w:after="12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A29B1">
              <w:rPr>
                <w:rFonts w:ascii="Times New Roman" w:hAnsi="Times New Roman" w:cs="Times New Roman"/>
                <w:b/>
              </w:rPr>
              <w:t>Triglyceride A</w:t>
            </w:r>
          </w:p>
        </w:tc>
        <w:tc>
          <w:tcPr>
            <w:tcW w:w="5097" w:type="dxa"/>
          </w:tcPr>
          <w:p w14:paraId="4A435424" w14:textId="55D61802" w:rsidR="00692B6A" w:rsidRPr="00BA29B1" w:rsidRDefault="00BA29B1" w:rsidP="00BA29B1">
            <w:pPr>
              <w:pStyle w:val="ListParagraph"/>
              <w:tabs>
                <w:tab w:val="right" w:pos="10204"/>
              </w:tabs>
              <w:spacing w:after="12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A29B1">
              <w:rPr>
                <w:rFonts w:ascii="Times New Roman" w:hAnsi="Times New Roman" w:cs="Times New Roman"/>
                <w:b/>
              </w:rPr>
              <w:t>Triglyceride B</w:t>
            </w:r>
          </w:p>
        </w:tc>
      </w:tr>
      <w:tr w:rsidR="00692B6A" w14:paraId="6BB51601" w14:textId="77777777" w:rsidTr="00BA29B1">
        <w:tc>
          <w:tcPr>
            <w:tcW w:w="5097" w:type="dxa"/>
          </w:tcPr>
          <w:p w14:paraId="5455F505" w14:textId="156B1A87" w:rsidR="00692B6A" w:rsidRDefault="00692B6A" w:rsidP="00692B6A">
            <w:pPr>
              <w:pStyle w:val="ListParagraph"/>
              <w:tabs>
                <w:tab w:val="right" w:pos="10204"/>
              </w:tabs>
              <w:spacing w:after="120"/>
              <w:ind w:left="0"/>
              <w:rPr>
                <w:rFonts w:ascii="Times New Roman" w:hAnsi="Times New Roman" w:cs="Times New Roman"/>
              </w:rPr>
            </w:pPr>
            <w:r w:rsidRPr="00F26FF6">
              <w:rPr>
                <w:rFonts w:ascii="Times New Roman" w:eastAsia="MS Gothic" w:hAnsi="Times New Roman" w:cs="Times New Roman"/>
                <w:b/>
                <w:noProof/>
                <w:color w:val="000000" w:themeColor="text1"/>
                <w:sz w:val="24"/>
                <w:lang w:eastAsia="en-AU"/>
              </w:rPr>
              <w:drawing>
                <wp:inline distT="0" distB="0" distL="0" distR="0" wp14:anchorId="48E56AEF" wp14:editId="5CDD3CF2">
                  <wp:extent cx="2655735" cy="1100384"/>
                  <wp:effectExtent l="0" t="0" r="0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970" t="-1" r="1553" b="1887"/>
                          <a:stretch/>
                        </pic:blipFill>
                        <pic:spPr bwMode="auto">
                          <a:xfrm>
                            <a:off x="0" y="0"/>
                            <a:ext cx="2696201" cy="1117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14:paraId="00A59796" w14:textId="7E2CD7AD" w:rsidR="00692B6A" w:rsidRDefault="00692B6A" w:rsidP="00692B6A">
            <w:pPr>
              <w:pStyle w:val="ListParagraph"/>
              <w:tabs>
                <w:tab w:val="right" w:pos="10204"/>
              </w:tabs>
              <w:spacing w:after="120"/>
              <w:ind w:left="0"/>
              <w:rPr>
                <w:rFonts w:ascii="Times New Roman" w:hAnsi="Times New Roman" w:cs="Times New Roman"/>
              </w:rPr>
            </w:pPr>
            <w:r w:rsidRPr="001D4E5D">
              <w:rPr>
                <w:rFonts w:ascii="Times New Roman" w:eastAsia="MS Gothic" w:hAnsi="Times New Roman" w:cs="Times New Roman"/>
                <w:b/>
                <w:noProof/>
                <w:color w:val="000000" w:themeColor="text1"/>
                <w:sz w:val="24"/>
                <w:lang w:eastAsia="en-AU"/>
              </w:rPr>
              <w:drawing>
                <wp:inline distT="0" distB="0" distL="0" distR="0" wp14:anchorId="195B0DAC" wp14:editId="552842D8">
                  <wp:extent cx="2810675" cy="1219200"/>
                  <wp:effectExtent l="0" t="0" r="889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728" cy="1223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B171A" w14:textId="77777777" w:rsidR="00692B6A" w:rsidRDefault="00692B6A" w:rsidP="00692B6A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14:paraId="5684BC24" w14:textId="5F8E299F" w:rsidR="00F468F8" w:rsidRDefault="00F468F8" w:rsidP="002B3C7F">
      <w:pPr>
        <w:pStyle w:val="ListParagraph"/>
        <w:numPr>
          <w:ilvl w:val="0"/>
          <w:numId w:val="3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r w:rsidR="000A0C8E">
        <w:rPr>
          <w:rFonts w:ascii="Times New Roman" w:hAnsi="Times New Roman" w:cs="Times New Roman"/>
        </w:rPr>
        <w:t>triglycerides</w:t>
      </w:r>
      <w:r w:rsidR="00BA29B1">
        <w:rPr>
          <w:rFonts w:ascii="Times New Roman" w:hAnsi="Times New Roman" w:cs="Times New Roman"/>
        </w:rPr>
        <w:t>, A or B,</w:t>
      </w:r>
      <w:r w:rsidR="000A0C8E">
        <w:rPr>
          <w:rFonts w:ascii="Times New Roman" w:hAnsi="Times New Roman" w:cs="Times New Roman"/>
        </w:rPr>
        <w:t xml:space="preserve"> was most </w:t>
      </w:r>
      <w:r w:rsidR="00B00E90">
        <w:rPr>
          <w:rFonts w:ascii="Times New Roman" w:hAnsi="Times New Roman" w:cs="Times New Roman"/>
        </w:rPr>
        <w:t xml:space="preserve">likely </w:t>
      </w:r>
      <w:r w:rsidR="000A0C8E">
        <w:rPr>
          <w:rFonts w:ascii="Times New Roman" w:hAnsi="Times New Roman" w:cs="Times New Roman"/>
        </w:rPr>
        <w:t>extracted from</w:t>
      </w:r>
      <w:r>
        <w:rPr>
          <w:rFonts w:ascii="Times New Roman" w:hAnsi="Times New Roman" w:cs="Times New Roman"/>
        </w:rPr>
        <w:t xml:space="preserve"> cow’s milk?</w:t>
      </w:r>
      <w:r w:rsidR="00BA29B1">
        <w:rPr>
          <w:rFonts w:ascii="Times New Roman" w:hAnsi="Times New Roman" w:cs="Times New Roman"/>
        </w:rPr>
        <w:tab/>
        <w:t>1 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BA29B1" w:rsidRPr="004F4821" w14:paraId="728DEDB5" w14:textId="77777777" w:rsidTr="00AF759E">
        <w:trPr>
          <w:trHeight w:val="454"/>
        </w:trPr>
        <w:tc>
          <w:tcPr>
            <w:tcW w:w="9484" w:type="dxa"/>
          </w:tcPr>
          <w:p w14:paraId="77D2F1AA" w14:textId="77777777" w:rsidR="00BA29B1" w:rsidRPr="004F4821" w:rsidRDefault="00BA29B1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BA29B1" w:rsidRPr="004F4821" w14:paraId="7759FCAF" w14:textId="77777777" w:rsidTr="00AF759E">
        <w:trPr>
          <w:trHeight w:val="454"/>
        </w:trPr>
        <w:tc>
          <w:tcPr>
            <w:tcW w:w="9484" w:type="dxa"/>
          </w:tcPr>
          <w:p w14:paraId="49E528C5" w14:textId="77777777" w:rsidR="00BA29B1" w:rsidRPr="004F4821" w:rsidRDefault="00BA29B1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36C7F9FA" w14:textId="77777777" w:rsidR="00BA29B1" w:rsidRDefault="00BA29B1" w:rsidP="00BA29B1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14:paraId="5EE972C1" w14:textId="77777777" w:rsidR="00BA29B1" w:rsidRDefault="00BA29B1" w:rsidP="00BA29B1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14:paraId="3ED0FCC5" w14:textId="695D7C3D" w:rsidR="002B3C7F" w:rsidRPr="000A0C8E" w:rsidRDefault="00BA29B1" w:rsidP="000A0C8E">
      <w:pPr>
        <w:pStyle w:val="ListParagraph"/>
        <w:numPr>
          <w:ilvl w:val="0"/>
          <w:numId w:val="3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reference to structure and bonding, explain w</w:t>
      </w:r>
      <w:r w:rsidR="00F468F8">
        <w:rPr>
          <w:rFonts w:ascii="Times New Roman" w:hAnsi="Times New Roman" w:cs="Times New Roman"/>
        </w:rPr>
        <w:t>hich of the triglycerides</w:t>
      </w:r>
      <w:r>
        <w:rPr>
          <w:rFonts w:ascii="Times New Roman" w:hAnsi="Times New Roman" w:cs="Times New Roman"/>
        </w:rPr>
        <w:t>, A or B,</w:t>
      </w:r>
      <w:r w:rsidR="00F468F8">
        <w:rPr>
          <w:rFonts w:ascii="Times New Roman" w:hAnsi="Times New Roman" w:cs="Times New Roman"/>
        </w:rPr>
        <w:t xml:space="preserve"> would most likely </w:t>
      </w:r>
      <w:r>
        <w:rPr>
          <w:rFonts w:ascii="Times New Roman" w:hAnsi="Times New Roman" w:cs="Times New Roman"/>
        </w:rPr>
        <w:t xml:space="preserve">be a liquid at </w:t>
      </w:r>
      <w:r w:rsidR="00B00E90">
        <w:rPr>
          <w:rFonts w:ascii="Times New Roman" w:hAnsi="Times New Roman" w:cs="Times New Roman"/>
        </w:rPr>
        <w:t>room temperature</w:t>
      </w:r>
      <w:r>
        <w:rPr>
          <w:rFonts w:ascii="Times New Roman" w:hAnsi="Times New Roman" w:cs="Times New Roman"/>
        </w:rPr>
        <w:t>.</w:t>
      </w:r>
      <w:r w:rsidR="000A0C8E">
        <w:rPr>
          <w:rFonts w:ascii="Times New Roman" w:hAnsi="Times New Roman" w:cs="Times New Roman"/>
        </w:rPr>
        <w:tab/>
        <w:t>2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2B3C7F" w:rsidRPr="004F4821" w14:paraId="60FF6602" w14:textId="77777777" w:rsidTr="00AF759E">
        <w:trPr>
          <w:trHeight w:val="454"/>
        </w:trPr>
        <w:tc>
          <w:tcPr>
            <w:tcW w:w="9484" w:type="dxa"/>
          </w:tcPr>
          <w:p w14:paraId="727DD91F" w14:textId="77777777" w:rsidR="002B3C7F" w:rsidRPr="004F4821" w:rsidRDefault="002B3C7F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2B3C7F" w:rsidRPr="004F4821" w14:paraId="348D62E6" w14:textId="77777777" w:rsidTr="00AF759E">
        <w:trPr>
          <w:trHeight w:val="454"/>
        </w:trPr>
        <w:tc>
          <w:tcPr>
            <w:tcW w:w="9484" w:type="dxa"/>
          </w:tcPr>
          <w:p w14:paraId="40F93C5C" w14:textId="77777777" w:rsidR="002B3C7F" w:rsidRPr="004F4821" w:rsidRDefault="002B3C7F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2B3C7F" w:rsidRPr="004F4821" w14:paraId="42A01F85" w14:textId="77777777" w:rsidTr="00AF759E">
        <w:trPr>
          <w:trHeight w:val="454"/>
        </w:trPr>
        <w:tc>
          <w:tcPr>
            <w:tcW w:w="9484" w:type="dxa"/>
          </w:tcPr>
          <w:p w14:paraId="2F17E45A" w14:textId="77777777" w:rsidR="002B3C7F" w:rsidRPr="004F4821" w:rsidRDefault="002B3C7F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2B3C7F" w:rsidRPr="004F4821" w14:paraId="7BC54982" w14:textId="77777777" w:rsidTr="00AF759E">
        <w:trPr>
          <w:trHeight w:val="454"/>
        </w:trPr>
        <w:tc>
          <w:tcPr>
            <w:tcW w:w="9484" w:type="dxa"/>
          </w:tcPr>
          <w:p w14:paraId="13E60E75" w14:textId="77777777" w:rsidR="002B3C7F" w:rsidRPr="004F4821" w:rsidRDefault="002B3C7F" w:rsidP="00E1012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5AA20A78" w14:textId="77777777" w:rsidR="002B3C7F" w:rsidRDefault="002B3C7F" w:rsidP="002B3C7F">
      <w:pPr>
        <w:pStyle w:val="ListParagraph"/>
        <w:spacing w:after="120"/>
        <w:rPr>
          <w:rFonts w:ascii="Times New Roman" w:hAnsi="Times New Roman" w:cs="Times New Roman"/>
        </w:rPr>
      </w:pPr>
    </w:p>
    <w:p w14:paraId="63529E9D" w14:textId="77777777" w:rsidR="00AB087B" w:rsidRPr="009D3192" w:rsidRDefault="00AB087B" w:rsidP="00AB087B">
      <w:pPr>
        <w:pStyle w:val="ListParagraph"/>
        <w:spacing w:after="120"/>
        <w:ind w:left="360"/>
        <w:rPr>
          <w:rFonts w:ascii="Times New Roman" w:hAnsi="Times New Roman" w:cs="Times New Roman"/>
          <w:b/>
        </w:rPr>
      </w:pPr>
    </w:p>
    <w:p w14:paraId="1416A9AC" w14:textId="542C23C4" w:rsidR="00B00E90" w:rsidRPr="00B00E90" w:rsidRDefault="0013693C" w:rsidP="0013693C">
      <w:pPr>
        <w:pStyle w:val="ListParagraph"/>
        <w:numPr>
          <w:ilvl w:val="0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  <w:color w:val="FF0000"/>
        </w:rPr>
      </w:pPr>
      <w:r w:rsidRPr="0013693C">
        <w:rPr>
          <w:rFonts w:ascii="Times New Roman" w:hAnsi="Times New Roman" w:cs="Times New Roman"/>
        </w:rPr>
        <w:t>Refer to</w:t>
      </w:r>
      <w:r>
        <w:rPr>
          <w:rFonts w:ascii="Times New Roman" w:hAnsi="Times New Roman" w:cs="Times New Roman"/>
        </w:rPr>
        <w:t xml:space="preserve"> the data provided in</w:t>
      </w:r>
      <w:r w:rsidR="006A41EA">
        <w:rPr>
          <w:rFonts w:ascii="Times New Roman" w:hAnsi="Times New Roman" w:cs="Times New Roman"/>
        </w:rPr>
        <w:t xml:space="preserve"> Table 2</w:t>
      </w:r>
      <w:r>
        <w:rPr>
          <w:rFonts w:ascii="Times New Roman" w:hAnsi="Times New Roman" w:cs="Times New Roman"/>
        </w:rPr>
        <w:t xml:space="preserve"> </w:t>
      </w:r>
      <w:r w:rsidR="00B00E90">
        <w:rPr>
          <w:rFonts w:ascii="Times New Roman" w:hAnsi="Times New Roman" w:cs="Times New Roman"/>
          <w:color w:val="000000" w:themeColor="text1"/>
        </w:rPr>
        <w:t>below:</w:t>
      </w:r>
      <w:r w:rsidRPr="00D53293">
        <w:rPr>
          <w:rFonts w:ascii="Times New Roman" w:hAnsi="Times New Roman" w:cs="Times New Roman"/>
          <w:color w:val="000000" w:themeColor="text1"/>
        </w:rPr>
        <w:t xml:space="preserve"> </w:t>
      </w:r>
    </w:p>
    <w:p w14:paraId="4C5A21D6" w14:textId="77777777" w:rsidR="00B00E90" w:rsidRDefault="00B00E90" w:rsidP="00B00E90">
      <w:pPr>
        <w:pStyle w:val="ListParagraph"/>
        <w:spacing w:after="120"/>
        <w:ind w:left="360"/>
        <w:jc w:val="center"/>
        <w:rPr>
          <w:rFonts w:ascii="Times New Roman" w:hAnsi="Times New Roman" w:cs="Times New Roman"/>
          <w:b/>
        </w:rPr>
      </w:pPr>
    </w:p>
    <w:p w14:paraId="1E22ED1E" w14:textId="7C915DAF" w:rsidR="00B00E90" w:rsidRPr="00B00E90" w:rsidRDefault="006A41EA" w:rsidP="00B00E90">
      <w:pPr>
        <w:pStyle w:val="ListParagraph"/>
        <w:spacing w:after="12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Table 2</w:t>
      </w:r>
      <w:r w:rsidR="00B00E90" w:rsidRPr="00B00E90">
        <w:rPr>
          <w:rFonts w:ascii="Times New Roman" w:hAnsi="Times New Roman" w:cs="Times New Roman"/>
          <w:b/>
        </w:rPr>
        <w:t>:</w:t>
      </w:r>
      <w:r w:rsidR="00B00E90" w:rsidRPr="00B00E90">
        <w:rPr>
          <w:rFonts w:ascii="Times New Roman" w:hAnsi="Times New Roman" w:cs="Times New Roman"/>
        </w:rPr>
        <w:t xml:space="preserve">  Product information on cow’s milk and </w:t>
      </w:r>
      <w:proofErr w:type="gramStart"/>
      <w:r w:rsidR="00B00E90" w:rsidRPr="00B00E90">
        <w:rPr>
          <w:rFonts w:ascii="Times New Roman" w:hAnsi="Times New Roman" w:cs="Times New Roman"/>
        </w:rPr>
        <w:t>soy milk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410"/>
      </w:tblGrid>
      <w:tr w:rsidR="00B00E90" w14:paraId="3052ADFD" w14:textId="77777777" w:rsidTr="00B00E90">
        <w:trPr>
          <w:jc w:val="center"/>
        </w:trPr>
        <w:tc>
          <w:tcPr>
            <w:tcW w:w="2122" w:type="dxa"/>
          </w:tcPr>
          <w:p w14:paraId="3CEF48FA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</w:tcPr>
          <w:p w14:paraId="42CF77AF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Cow’s milk (per 100g)</w:t>
            </w:r>
          </w:p>
        </w:tc>
        <w:tc>
          <w:tcPr>
            <w:tcW w:w="2410" w:type="dxa"/>
          </w:tcPr>
          <w:p w14:paraId="2C2F5EC0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Soy milk (per 100g)</w:t>
            </w:r>
          </w:p>
        </w:tc>
      </w:tr>
      <w:tr w:rsidR="00B00E90" w14:paraId="5FE41E7B" w14:textId="77777777" w:rsidTr="00B00E90">
        <w:trPr>
          <w:jc w:val="center"/>
        </w:trPr>
        <w:tc>
          <w:tcPr>
            <w:tcW w:w="2122" w:type="dxa"/>
          </w:tcPr>
          <w:p w14:paraId="6EE98C43" w14:textId="77777777" w:rsidR="00B00E90" w:rsidRDefault="00B00E90" w:rsidP="00B00E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Protein (total)</w:t>
            </w:r>
          </w:p>
        </w:tc>
        <w:tc>
          <w:tcPr>
            <w:tcW w:w="2409" w:type="dxa"/>
          </w:tcPr>
          <w:p w14:paraId="10B6DFE0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 g</w:t>
            </w:r>
          </w:p>
        </w:tc>
        <w:tc>
          <w:tcPr>
            <w:tcW w:w="2410" w:type="dxa"/>
          </w:tcPr>
          <w:p w14:paraId="52B75FD4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 g</w:t>
            </w:r>
          </w:p>
        </w:tc>
      </w:tr>
      <w:tr w:rsidR="00B00E90" w14:paraId="39CD33E3" w14:textId="77777777" w:rsidTr="00B00E90">
        <w:trPr>
          <w:jc w:val="center"/>
        </w:trPr>
        <w:tc>
          <w:tcPr>
            <w:tcW w:w="2122" w:type="dxa"/>
          </w:tcPr>
          <w:p w14:paraId="4D72460D" w14:textId="77777777" w:rsidR="00B00E90" w:rsidRDefault="00B00E90" w:rsidP="00B00E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 (total)</w:t>
            </w:r>
          </w:p>
        </w:tc>
        <w:tc>
          <w:tcPr>
            <w:tcW w:w="2409" w:type="dxa"/>
          </w:tcPr>
          <w:p w14:paraId="33F633BF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 g</w:t>
            </w:r>
          </w:p>
        </w:tc>
        <w:tc>
          <w:tcPr>
            <w:tcW w:w="2410" w:type="dxa"/>
          </w:tcPr>
          <w:p w14:paraId="072BE3C2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 g</w:t>
            </w:r>
          </w:p>
        </w:tc>
      </w:tr>
      <w:tr w:rsidR="00B00E90" w14:paraId="3AE37241" w14:textId="77777777" w:rsidTr="00B00E90">
        <w:trPr>
          <w:jc w:val="center"/>
        </w:trPr>
        <w:tc>
          <w:tcPr>
            <w:tcW w:w="2122" w:type="dxa"/>
          </w:tcPr>
          <w:p w14:paraId="104C5DF7" w14:textId="77777777" w:rsidR="00B00E90" w:rsidRDefault="00B00E90" w:rsidP="00B00E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(total)</w:t>
            </w:r>
          </w:p>
        </w:tc>
        <w:tc>
          <w:tcPr>
            <w:tcW w:w="2409" w:type="dxa"/>
          </w:tcPr>
          <w:p w14:paraId="5CBD7FAE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 g</w:t>
            </w:r>
          </w:p>
        </w:tc>
        <w:tc>
          <w:tcPr>
            <w:tcW w:w="2410" w:type="dxa"/>
          </w:tcPr>
          <w:p w14:paraId="6CD823D4" w14:textId="77777777" w:rsidR="00B00E90" w:rsidRDefault="00B00E90" w:rsidP="00B00E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 g</w:t>
            </w:r>
          </w:p>
        </w:tc>
      </w:tr>
    </w:tbl>
    <w:p w14:paraId="6DD1D0F9" w14:textId="77777777" w:rsidR="00B00E90" w:rsidRPr="00B00E90" w:rsidRDefault="00B00E90" w:rsidP="00B00E90">
      <w:pPr>
        <w:pStyle w:val="ListParagraph"/>
        <w:tabs>
          <w:tab w:val="right" w:pos="10191"/>
        </w:tabs>
        <w:spacing w:after="120"/>
        <w:ind w:left="360"/>
        <w:rPr>
          <w:rFonts w:ascii="Times New Roman" w:hAnsi="Times New Roman" w:cs="Times New Roman"/>
          <w:color w:val="FF0000"/>
        </w:rPr>
      </w:pPr>
    </w:p>
    <w:p w14:paraId="1EC00977" w14:textId="200EAB64" w:rsidR="009D3192" w:rsidRPr="0013693C" w:rsidRDefault="0013693C" w:rsidP="00B00E90">
      <w:pPr>
        <w:pStyle w:val="ListParagraph"/>
        <w:tabs>
          <w:tab w:val="right" w:pos="10191"/>
        </w:tabs>
        <w:spacing w:after="12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Assuming that all energy comes from the fat, protein and </w:t>
      </w:r>
      <w:proofErr w:type="gramStart"/>
      <w:r>
        <w:rPr>
          <w:rFonts w:ascii="Times New Roman" w:hAnsi="Times New Roman" w:cs="Times New Roman"/>
        </w:rPr>
        <w:t>carbohydrates,</w:t>
      </w:r>
      <w:proofErr w:type="gramEnd"/>
      <w:r>
        <w:rPr>
          <w:rFonts w:ascii="Times New Roman" w:hAnsi="Times New Roman" w:cs="Times New Roman"/>
        </w:rPr>
        <w:t xml:space="preserve"> calculate and compare the energy value of cow’s milk and soy milk in kJ g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</w:t>
      </w:r>
      <w:r w:rsidR="001E1E81">
        <w:rPr>
          <w:rFonts w:ascii="Times New Roman" w:hAnsi="Times New Roman" w:cs="Times New Roman"/>
        </w:rPr>
        <w:tab/>
      </w:r>
      <w:proofErr w:type="gramStart"/>
      <w:r w:rsidR="001E1E81">
        <w:rPr>
          <w:rFonts w:ascii="Times New Roman" w:hAnsi="Times New Roman" w:cs="Times New Roman"/>
        </w:rPr>
        <w:t>3</w:t>
      </w:r>
      <w:proofErr w:type="gramEnd"/>
      <w:r w:rsidR="001E1E81">
        <w:rPr>
          <w:rFonts w:ascii="Times New Roman" w:hAnsi="Times New Roman" w:cs="Times New Roman"/>
        </w:rPr>
        <w:t xml:space="preserve">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13693C" w:rsidRPr="004F4821" w14:paraId="314B6A37" w14:textId="77777777" w:rsidTr="00AF759E">
        <w:trPr>
          <w:trHeight w:val="454"/>
        </w:trPr>
        <w:tc>
          <w:tcPr>
            <w:tcW w:w="9484" w:type="dxa"/>
          </w:tcPr>
          <w:p w14:paraId="3A8F94C7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077C0436" w14:textId="77777777" w:rsidTr="00AF759E">
        <w:trPr>
          <w:trHeight w:val="454"/>
        </w:trPr>
        <w:tc>
          <w:tcPr>
            <w:tcW w:w="9484" w:type="dxa"/>
          </w:tcPr>
          <w:p w14:paraId="3536843E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72A6124D" w14:textId="77777777" w:rsidTr="00AF759E">
        <w:trPr>
          <w:trHeight w:val="454"/>
        </w:trPr>
        <w:tc>
          <w:tcPr>
            <w:tcW w:w="9484" w:type="dxa"/>
          </w:tcPr>
          <w:p w14:paraId="3BBA3C3F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4729450A" w14:textId="77777777" w:rsidTr="00AF759E">
        <w:trPr>
          <w:trHeight w:val="454"/>
        </w:trPr>
        <w:tc>
          <w:tcPr>
            <w:tcW w:w="9484" w:type="dxa"/>
          </w:tcPr>
          <w:p w14:paraId="1B3B25E3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5E90F882" w14:textId="77777777" w:rsidTr="00AF759E">
        <w:trPr>
          <w:trHeight w:val="454"/>
        </w:trPr>
        <w:tc>
          <w:tcPr>
            <w:tcW w:w="9484" w:type="dxa"/>
          </w:tcPr>
          <w:p w14:paraId="1377309F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452C3A84" w14:textId="77777777" w:rsidTr="00AF759E">
        <w:trPr>
          <w:trHeight w:val="454"/>
        </w:trPr>
        <w:tc>
          <w:tcPr>
            <w:tcW w:w="9484" w:type="dxa"/>
          </w:tcPr>
          <w:p w14:paraId="225F82DE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633E4D8A" w14:textId="77777777" w:rsidTr="00AF759E">
        <w:trPr>
          <w:trHeight w:val="454"/>
        </w:trPr>
        <w:tc>
          <w:tcPr>
            <w:tcW w:w="9484" w:type="dxa"/>
          </w:tcPr>
          <w:p w14:paraId="74B1C778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0A6C1023" w14:textId="77777777" w:rsidTr="00AF759E">
        <w:trPr>
          <w:trHeight w:val="454"/>
        </w:trPr>
        <w:tc>
          <w:tcPr>
            <w:tcW w:w="9484" w:type="dxa"/>
          </w:tcPr>
          <w:p w14:paraId="0E8E76B1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2D2E66E8" w14:textId="77777777" w:rsidTr="00AF759E">
        <w:trPr>
          <w:trHeight w:val="454"/>
        </w:trPr>
        <w:tc>
          <w:tcPr>
            <w:tcW w:w="9484" w:type="dxa"/>
          </w:tcPr>
          <w:p w14:paraId="54146332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1E95669E" w14:textId="77777777" w:rsidTr="00AF759E">
        <w:trPr>
          <w:trHeight w:val="454"/>
        </w:trPr>
        <w:tc>
          <w:tcPr>
            <w:tcW w:w="9484" w:type="dxa"/>
          </w:tcPr>
          <w:p w14:paraId="4DF72D65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2B865528" w14:textId="77777777" w:rsidTr="00AF759E">
        <w:trPr>
          <w:trHeight w:val="454"/>
        </w:trPr>
        <w:tc>
          <w:tcPr>
            <w:tcW w:w="9484" w:type="dxa"/>
          </w:tcPr>
          <w:p w14:paraId="4A2C9614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4F5C5CA0" w14:textId="77777777" w:rsidTr="00AF759E">
        <w:trPr>
          <w:trHeight w:val="454"/>
        </w:trPr>
        <w:tc>
          <w:tcPr>
            <w:tcW w:w="9484" w:type="dxa"/>
          </w:tcPr>
          <w:p w14:paraId="6AE0DBC7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13693C" w:rsidRPr="004F4821" w14:paraId="258F4F71" w14:textId="77777777" w:rsidTr="00AF759E">
        <w:trPr>
          <w:trHeight w:val="454"/>
        </w:trPr>
        <w:tc>
          <w:tcPr>
            <w:tcW w:w="9484" w:type="dxa"/>
          </w:tcPr>
          <w:p w14:paraId="681916DF" w14:textId="77777777" w:rsidR="0013693C" w:rsidRPr="004F4821" w:rsidRDefault="0013693C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591F2768" w14:textId="77777777" w:rsidR="00337598" w:rsidRDefault="00337598" w:rsidP="00EB45A4">
      <w:pPr>
        <w:spacing w:after="120"/>
        <w:rPr>
          <w:rFonts w:ascii="Times New Roman" w:hAnsi="Times New Roman" w:cs="Times New Roman"/>
          <w:b/>
        </w:rPr>
      </w:pPr>
    </w:p>
    <w:p w14:paraId="0EA4C321" w14:textId="77777777" w:rsidR="00AF759E" w:rsidRDefault="00AF759E" w:rsidP="00EB45A4">
      <w:pPr>
        <w:spacing w:after="120"/>
        <w:rPr>
          <w:rFonts w:ascii="Times New Roman" w:hAnsi="Times New Roman" w:cs="Times New Roman"/>
          <w:b/>
        </w:rPr>
      </w:pPr>
    </w:p>
    <w:p w14:paraId="5C0DDDFF" w14:textId="013FFB9F" w:rsidR="00EB45A4" w:rsidRPr="004F4821" w:rsidRDefault="00EB45A4" w:rsidP="00EB45A4">
      <w:pPr>
        <w:spacing w:after="120"/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t xml:space="preserve">Question </w:t>
      </w:r>
      <w:r w:rsidR="00864E7A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(</w:t>
      </w:r>
      <w:r w:rsidR="00133252">
        <w:rPr>
          <w:rFonts w:ascii="Times New Roman" w:hAnsi="Times New Roman" w:cs="Times New Roman"/>
          <w:b/>
        </w:rPr>
        <w:t>5</w:t>
      </w:r>
      <w:r w:rsidRPr="004F4821">
        <w:rPr>
          <w:rFonts w:ascii="Times New Roman" w:hAnsi="Times New Roman" w:cs="Times New Roman"/>
          <w:b/>
        </w:rPr>
        <w:t xml:space="preserve"> marks)</w:t>
      </w:r>
    </w:p>
    <w:p w14:paraId="329DE1A1" w14:textId="77777777" w:rsidR="009E6D92" w:rsidRDefault="00EB45A4" w:rsidP="00EB45A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chemical that contains carbon, C, </w:t>
      </w:r>
      <w:r w:rsidR="00DD20AB">
        <w:rPr>
          <w:rFonts w:ascii="Times New Roman" w:hAnsi="Times New Roman" w:cs="Times New Roman"/>
        </w:rPr>
        <w:t xml:space="preserve">hydrogen, H and oxygen, </w:t>
      </w:r>
      <w:r w:rsidR="008C6613">
        <w:rPr>
          <w:rFonts w:ascii="Times New Roman" w:hAnsi="Times New Roman" w:cs="Times New Roman"/>
        </w:rPr>
        <w:t xml:space="preserve">O, in the ratio </w:t>
      </w:r>
      <w:r w:rsidR="00784C1D">
        <w:rPr>
          <w:rFonts w:ascii="Times New Roman" w:hAnsi="Times New Roman" w:cs="Times New Roman"/>
        </w:rPr>
        <w:t>5</w:t>
      </w:r>
      <w:r w:rsidR="008C6613">
        <w:rPr>
          <w:rFonts w:ascii="Times New Roman" w:hAnsi="Times New Roman" w:cs="Times New Roman"/>
        </w:rPr>
        <w:t>:1</w:t>
      </w:r>
      <w:r w:rsidR="00784C1D">
        <w:rPr>
          <w:rFonts w:ascii="Times New Roman" w:hAnsi="Times New Roman" w:cs="Times New Roman"/>
        </w:rPr>
        <w:t>0</w:t>
      </w:r>
      <w:r w:rsidR="008C6613">
        <w:rPr>
          <w:rFonts w:ascii="Times New Roman" w:hAnsi="Times New Roman" w:cs="Times New Roman"/>
        </w:rPr>
        <w:t xml:space="preserve">:2 </w:t>
      </w:r>
      <w:r w:rsidR="00DC741D">
        <w:rPr>
          <w:rFonts w:ascii="Times New Roman" w:hAnsi="Times New Roman" w:cs="Times New Roman"/>
        </w:rPr>
        <w:t xml:space="preserve">with a </w:t>
      </w:r>
      <w:r w:rsidR="006A41EA">
        <w:rPr>
          <w:rFonts w:ascii="Times New Roman" w:hAnsi="Times New Roman" w:cs="Times New Roman"/>
        </w:rPr>
        <w:t>molar</w:t>
      </w:r>
      <w:r w:rsidR="00DC741D">
        <w:rPr>
          <w:rFonts w:ascii="Times New Roman" w:hAnsi="Times New Roman" w:cs="Times New Roman"/>
        </w:rPr>
        <w:t xml:space="preserve"> mass of </w:t>
      </w:r>
    </w:p>
    <w:p w14:paraId="626BB706" w14:textId="2EA95E92" w:rsidR="008C6613" w:rsidRDefault="00DC741D" w:rsidP="00EB45A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102 g</w:t>
      </w:r>
      <w:r w:rsidR="006A41EA">
        <w:rPr>
          <w:rFonts w:ascii="Times New Roman" w:hAnsi="Times New Roman" w:cs="Times New Roman"/>
        </w:rPr>
        <w:t xml:space="preserve"> mol</w:t>
      </w:r>
      <w:r w:rsidR="006A41E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</w:t>
      </w:r>
      <w:r w:rsidR="008C6613">
        <w:rPr>
          <w:rFonts w:ascii="Times New Roman" w:hAnsi="Times New Roman" w:cs="Times New Roman"/>
        </w:rPr>
        <w:t>is analysed using spectroscopy.</w:t>
      </w:r>
    </w:p>
    <w:p w14:paraId="0A23175E" w14:textId="53D666C0" w:rsidR="002653A8" w:rsidRDefault="008F0565" w:rsidP="00CE5EF0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  <w:r w:rsidRPr="00CE5EF0">
        <w:rPr>
          <w:rFonts w:ascii="Times New Roman" w:hAnsi="Times New Roman" w:cs="Times New Roman"/>
        </w:rPr>
        <w:t xml:space="preserve">The </w:t>
      </w:r>
      <w:proofErr w:type="gramStart"/>
      <w:r w:rsidRPr="00CE5EF0">
        <w:rPr>
          <w:rFonts w:ascii="Times New Roman" w:hAnsi="Times New Roman" w:cs="Times New Roman"/>
        </w:rPr>
        <w:t>infra-red</w:t>
      </w:r>
      <w:proofErr w:type="gramEnd"/>
      <w:r w:rsidRPr="00CE5EF0">
        <w:rPr>
          <w:rFonts w:ascii="Times New Roman" w:hAnsi="Times New Roman" w:cs="Times New Roman"/>
        </w:rPr>
        <w:t xml:space="preserve"> (IR)</w:t>
      </w:r>
      <w:r w:rsidR="007B1A37">
        <w:rPr>
          <w:rFonts w:ascii="Times New Roman" w:hAnsi="Times New Roman" w:cs="Times New Roman"/>
        </w:rPr>
        <w:t xml:space="preserve"> spectrum</w:t>
      </w:r>
      <w:r w:rsidR="00CE5EF0">
        <w:rPr>
          <w:rFonts w:ascii="Times New Roman" w:hAnsi="Times New Roman" w:cs="Times New Roman"/>
        </w:rPr>
        <w:t xml:space="preserve">, </w:t>
      </w:r>
      <w:r w:rsidR="00D02BEA" w:rsidRPr="00925A56">
        <w:rPr>
          <w:rFonts w:ascii="Times New Roman" w:hAnsi="Times New Roman" w:cs="Times New Roman"/>
          <w:vertAlign w:val="superscript"/>
        </w:rPr>
        <w:t>1</w:t>
      </w:r>
      <w:r w:rsidR="00D02BEA">
        <w:rPr>
          <w:rFonts w:ascii="Times New Roman" w:hAnsi="Times New Roman" w:cs="Times New Roman"/>
        </w:rPr>
        <w:t>H-NMR spectrum</w:t>
      </w:r>
      <w:r w:rsidR="00585E06">
        <w:rPr>
          <w:rFonts w:ascii="Times New Roman" w:hAnsi="Times New Roman" w:cs="Times New Roman"/>
        </w:rPr>
        <w:t xml:space="preserve"> and </w:t>
      </w:r>
      <w:r w:rsidR="00585E06" w:rsidRPr="00925A56">
        <w:rPr>
          <w:rFonts w:ascii="Times New Roman" w:hAnsi="Times New Roman" w:cs="Times New Roman"/>
          <w:vertAlign w:val="superscript"/>
        </w:rPr>
        <w:t>13</w:t>
      </w:r>
      <w:r w:rsidR="00585E06">
        <w:rPr>
          <w:rFonts w:ascii="Times New Roman" w:hAnsi="Times New Roman" w:cs="Times New Roman"/>
        </w:rPr>
        <w:t>C-NMR spectrum</w:t>
      </w:r>
      <w:r w:rsidRPr="00CE5EF0">
        <w:rPr>
          <w:rFonts w:ascii="Times New Roman" w:hAnsi="Times New Roman" w:cs="Times New Roman"/>
        </w:rPr>
        <w:t xml:space="preserve"> of the chemical </w:t>
      </w:r>
      <w:r w:rsidR="00D02BEA">
        <w:rPr>
          <w:rFonts w:ascii="Times New Roman" w:hAnsi="Times New Roman" w:cs="Times New Roman"/>
        </w:rPr>
        <w:t>are</w:t>
      </w:r>
      <w:r w:rsidRPr="00CE5EF0">
        <w:rPr>
          <w:rFonts w:ascii="Times New Roman" w:hAnsi="Times New Roman" w:cs="Times New Roman"/>
        </w:rPr>
        <w:t xml:space="preserve"> shown below.</w:t>
      </w:r>
    </w:p>
    <w:p w14:paraId="4F9A295D" w14:textId="77777777" w:rsidR="00AF759E" w:rsidRPr="00CE5EF0" w:rsidRDefault="00AF759E" w:rsidP="00CE5EF0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6"/>
      </w:tblGrid>
      <w:tr w:rsidR="00A83987" w14:paraId="0D6FA333" w14:textId="77777777" w:rsidTr="005808C2">
        <w:trPr>
          <w:jc w:val="center"/>
        </w:trPr>
        <w:tc>
          <w:tcPr>
            <w:tcW w:w="0" w:type="auto"/>
          </w:tcPr>
          <w:p w14:paraId="547633AE" w14:textId="6083FC1E" w:rsidR="00A83987" w:rsidRDefault="00734E89" w:rsidP="00D02BEA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Infra-red (IR) spectrum</w:t>
            </w:r>
          </w:p>
          <w:p w14:paraId="0363242E" w14:textId="2FACE096" w:rsidR="00734E89" w:rsidRDefault="005F1DAD" w:rsidP="00D02BEA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 w:rsidRPr="005F1DAD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1630A1D4" wp14:editId="0BAB2CBB">
                  <wp:extent cx="6130456" cy="274681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1899" cy="276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59E" w14:paraId="3F92EE2F" w14:textId="77777777" w:rsidTr="00CF1843">
        <w:tblPrEx>
          <w:jc w:val="left"/>
        </w:tblPrEx>
        <w:tc>
          <w:tcPr>
            <w:tcW w:w="0" w:type="auto"/>
          </w:tcPr>
          <w:p w14:paraId="7F612F72" w14:textId="77777777" w:rsidR="00AF759E" w:rsidRDefault="00AF759E" w:rsidP="00CF1843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 w:rsidRPr="00734E89"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>H-NMR spectrum</w:t>
            </w:r>
            <w:r>
              <w:rPr>
                <w:noProof/>
              </w:rPr>
              <w:t xml:space="preserve"> </w:t>
            </w:r>
          </w:p>
          <w:p w14:paraId="4E66247F" w14:textId="77777777" w:rsidR="00AF759E" w:rsidRDefault="00AF759E" w:rsidP="00CF1843">
            <w:pPr>
              <w:tabs>
                <w:tab w:val="left" w:pos="9356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02C856F2" wp14:editId="2B43BCF8">
                      <wp:extent cx="6184900" cy="2571750"/>
                      <wp:effectExtent l="0" t="0" r="6350" b="0"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84900" cy="2571750"/>
                                <a:chOff x="0" y="0"/>
                                <a:chExt cx="5746750" cy="1802553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0" y="0"/>
                                  <a:ext cx="5746750" cy="1802553"/>
                                  <a:chOff x="0" y="0"/>
                                  <a:chExt cx="5746750" cy="180255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Picture 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31510" cy="17665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5067300" y="1657350"/>
                                    <a:ext cx="679450" cy="1198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Rectangle 6"/>
                                <wps:cNvSpPr/>
                                <wps:spPr>
                                  <a:xfrm>
                                    <a:off x="1460500" y="1756834"/>
                                    <a:ext cx="1481667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" name="Straight Connector 8"/>
                              <wps:cNvCnPr/>
                              <wps:spPr>
                                <a:xfrm flipV="1">
                                  <a:off x="186274" y="630768"/>
                                  <a:ext cx="0" cy="76623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D6F219" id="Group 9" o:spid="_x0000_s1026" style="width:487pt;height:202.5pt;mso-position-horizontal-relative:char;mso-position-vertical-relative:line" coordsize="57467,18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">
                      <v:group id="Group 7" o:spid="_x0000_s1027" style="position:absolute;width:57467;height:18025" coordsize="57467,1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3" o:spid="_x0000_s1028" type="#_x0000_t75" style="position:absolute;width:57315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">
                          <v:imagedata r:id="rId18" o:title=""/>
                          <v:path arrowok="t"/>
                        </v:shape>
                        <v:rect id="Rectangle 4" o:spid="_x0000_s1029" style="position:absolute;left:50673;top:16573;width:6794;height:1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/>
                        <v:rect id="Rectangle 6" o:spid="_x0000_s1030" style="position:absolute;left:14605;top:17568;width:1481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 fillcolor="white [3212]" stroked="f" strokeweight="1pt"/>
                      </v:group>
                      <v:line id="Straight Connector 8" o:spid="_x0000_s1031" style="position:absolute;flip:y;visibility:visible;mso-wrap-style:square" from="1862,6307" to="1862,1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A83987" w14:paraId="0B708BAF" w14:textId="77777777" w:rsidTr="005808C2">
        <w:trPr>
          <w:jc w:val="center"/>
        </w:trPr>
        <w:tc>
          <w:tcPr>
            <w:tcW w:w="0" w:type="auto"/>
          </w:tcPr>
          <w:p w14:paraId="4CD084F6" w14:textId="77777777" w:rsidR="00A83987" w:rsidRDefault="00734E89" w:rsidP="00D02BEA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 w:rsidRPr="00734E89">
              <w:rPr>
                <w:rFonts w:ascii="Times New Roman" w:hAnsi="Times New Roman" w:cs="Times New Roman"/>
                <w:vertAlign w:val="superscript"/>
              </w:rPr>
              <w:lastRenderedPageBreak/>
              <w:t>13</w:t>
            </w:r>
            <w:r>
              <w:rPr>
                <w:rFonts w:ascii="Times New Roman" w:hAnsi="Times New Roman" w:cs="Times New Roman"/>
              </w:rPr>
              <w:t>C-NMR spectrum</w:t>
            </w:r>
          </w:p>
          <w:p w14:paraId="0ED48EA2" w14:textId="13C2BDD6" w:rsidR="00734E89" w:rsidRDefault="009F6738" w:rsidP="00B02A18">
            <w:pPr>
              <w:tabs>
                <w:tab w:val="left" w:pos="9356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F6738">
              <w:rPr>
                <w:rFonts w:ascii="Times New Roman" w:hAnsi="Times New Roman" w:cs="Times New Roman"/>
                <w:noProof/>
                <w:lang w:eastAsia="en-AU"/>
              </w:rPr>
              <w:drawing>
                <wp:inline distT="0" distB="0" distL="0" distR="0" wp14:anchorId="30F96AD9" wp14:editId="22EE31B9">
                  <wp:extent cx="4492487" cy="3355561"/>
                  <wp:effectExtent l="0" t="0" r="381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738" cy="337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67EE3" w14:textId="77777777" w:rsidR="00925A56" w:rsidRDefault="00925A56" w:rsidP="00D02BEA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</w:p>
    <w:p w14:paraId="17A74CAE" w14:textId="048D777B" w:rsidR="008C6613" w:rsidRPr="00B57934" w:rsidRDefault="00F951C7" w:rsidP="00E87B32">
      <w:pPr>
        <w:pStyle w:val="ListParagraph"/>
        <w:numPr>
          <w:ilvl w:val="0"/>
          <w:numId w:val="22"/>
        </w:numPr>
        <w:tabs>
          <w:tab w:val="left" w:pos="9323"/>
        </w:tabs>
        <w:spacing w:after="120"/>
        <w:ind w:left="426"/>
        <w:contextualSpacing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Identify two </w:t>
      </w:r>
      <w:r w:rsidR="00EB01F7">
        <w:rPr>
          <w:rFonts w:ascii="Times New Roman" w:hAnsi="Times New Roman" w:cs="Times New Roman"/>
          <w:bCs/>
        </w:rPr>
        <w:t xml:space="preserve">distinctive </w:t>
      </w:r>
      <w:r>
        <w:rPr>
          <w:rFonts w:ascii="Times New Roman" w:hAnsi="Times New Roman" w:cs="Times New Roman"/>
          <w:bCs/>
        </w:rPr>
        <w:t>signals from the IR spectrum</w:t>
      </w:r>
      <w:r w:rsidR="002653A8" w:rsidRPr="00B57934">
        <w:rPr>
          <w:rFonts w:ascii="Times New Roman" w:hAnsi="Times New Roman" w:cs="Times New Roman"/>
          <w:bCs/>
        </w:rPr>
        <w:t>.</w:t>
      </w:r>
      <w:r w:rsidR="0003733D" w:rsidRPr="00B57934">
        <w:rPr>
          <w:rFonts w:ascii="Times New Roman" w:hAnsi="Times New Roman" w:cs="Times New Roman"/>
          <w:bCs/>
        </w:rPr>
        <w:tab/>
      </w:r>
      <w:r w:rsidR="00EB01F7">
        <w:rPr>
          <w:rFonts w:ascii="Times New Roman" w:hAnsi="Times New Roman" w:cs="Times New Roman"/>
          <w:bCs/>
        </w:rPr>
        <w:t>2</w:t>
      </w:r>
      <w:r w:rsidR="008C6613" w:rsidRPr="00B57934">
        <w:rPr>
          <w:rFonts w:ascii="Times New Roman" w:hAnsi="Times New Roman" w:cs="Times New Roman"/>
          <w:bCs/>
        </w:rPr>
        <w:t xml:space="preserve"> mark</w:t>
      </w:r>
      <w:r w:rsidR="005C4FDA">
        <w:rPr>
          <w:rFonts w:ascii="Times New Roman" w:hAnsi="Times New Roman" w:cs="Times New Roman"/>
          <w:bCs/>
        </w:rPr>
        <w:t>s</w:t>
      </w:r>
    </w:p>
    <w:p w14:paraId="08355B6C" w14:textId="6027E6EB" w:rsidR="008C6613" w:rsidRDefault="008C6613" w:rsidP="008C6613">
      <w:pPr>
        <w:pStyle w:val="ListParagraph"/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93"/>
        <w:gridCol w:w="6196"/>
      </w:tblGrid>
      <w:tr w:rsidR="002A17A3" w:rsidRPr="004F4821" w14:paraId="6932A6B9" w14:textId="77777777" w:rsidTr="00EB01F7">
        <w:trPr>
          <w:trHeight w:val="476"/>
        </w:trPr>
        <w:tc>
          <w:tcPr>
            <w:tcW w:w="2593" w:type="dxa"/>
          </w:tcPr>
          <w:p w14:paraId="1556ED68" w14:textId="77777777" w:rsidR="002A17A3" w:rsidRPr="004F4821" w:rsidRDefault="002A17A3" w:rsidP="00CF7C4C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F4821">
              <w:rPr>
                <w:rFonts w:ascii="Times New Roman" w:hAnsi="Times New Roman" w:cs="Times New Roman"/>
                <w:b/>
              </w:rPr>
              <w:t>Wave number (cm</w:t>
            </w:r>
            <w:r w:rsidRPr="004F4821">
              <w:rPr>
                <w:rFonts w:ascii="Times New Roman" w:hAnsi="Times New Roman" w:cs="Times New Roman"/>
                <w:b/>
                <w:vertAlign w:val="superscript"/>
              </w:rPr>
              <w:t>-1</w:t>
            </w:r>
            <w:r w:rsidRPr="004F4821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196" w:type="dxa"/>
          </w:tcPr>
          <w:p w14:paraId="42DE676D" w14:textId="042B19E7" w:rsidR="002A17A3" w:rsidRPr="004F4821" w:rsidRDefault="005C4FDA" w:rsidP="00EB01F7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Most likely b</w:t>
            </w:r>
            <w:r w:rsidR="002A17A3" w:rsidRPr="004F4821">
              <w:rPr>
                <w:rFonts w:ascii="Times New Roman" w:hAnsi="Times New Roman" w:cs="Times New Roman"/>
                <w:b/>
              </w:rPr>
              <w:t>ond</w:t>
            </w:r>
          </w:p>
        </w:tc>
      </w:tr>
      <w:tr w:rsidR="002A17A3" w:rsidRPr="004F4821" w14:paraId="1405210B" w14:textId="77777777" w:rsidTr="00EB01F7">
        <w:trPr>
          <w:trHeight w:val="476"/>
        </w:trPr>
        <w:tc>
          <w:tcPr>
            <w:tcW w:w="2593" w:type="dxa"/>
          </w:tcPr>
          <w:p w14:paraId="5732F726" w14:textId="775E1E97" w:rsidR="002A17A3" w:rsidRPr="004F4821" w:rsidRDefault="002A17A3" w:rsidP="00CF7C4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96" w:type="dxa"/>
          </w:tcPr>
          <w:p w14:paraId="594054E1" w14:textId="77777777" w:rsidR="002A17A3" w:rsidRPr="004F4821" w:rsidRDefault="002A17A3" w:rsidP="00CF7C4C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A17A3" w:rsidRPr="004F4821" w14:paraId="64BA3683" w14:textId="77777777" w:rsidTr="00EB01F7">
        <w:trPr>
          <w:trHeight w:val="476"/>
        </w:trPr>
        <w:tc>
          <w:tcPr>
            <w:tcW w:w="2593" w:type="dxa"/>
          </w:tcPr>
          <w:p w14:paraId="23D16CA7" w14:textId="4ED5A316" w:rsidR="002A17A3" w:rsidRPr="004F4821" w:rsidRDefault="002A17A3" w:rsidP="00CF7C4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96" w:type="dxa"/>
          </w:tcPr>
          <w:p w14:paraId="34420B59" w14:textId="77777777" w:rsidR="002A17A3" w:rsidRPr="004F4821" w:rsidRDefault="002A17A3" w:rsidP="00CF7C4C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D29F22" w14:textId="63ED6BDE" w:rsidR="0003733D" w:rsidRDefault="0003733D" w:rsidP="00FF3DDC">
      <w:pPr>
        <w:spacing w:after="120"/>
        <w:rPr>
          <w:rFonts w:ascii="Times New Roman" w:hAnsi="Times New Roman" w:cs="Times New Roman"/>
        </w:rPr>
      </w:pPr>
    </w:p>
    <w:p w14:paraId="69A1E934" w14:textId="453843F0" w:rsidR="005C4FDA" w:rsidRPr="00B011D0" w:rsidRDefault="005C4FDA" w:rsidP="00B011D0">
      <w:pPr>
        <w:pStyle w:val="ListParagraph"/>
        <w:numPr>
          <w:ilvl w:val="0"/>
          <w:numId w:val="22"/>
        </w:numPr>
        <w:tabs>
          <w:tab w:val="left" w:pos="9323"/>
        </w:tabs>
        <w:spacing w:after="120"/>
        <w:ind w:left="426"/>
        <w:rPr>
          <w:rFonts w:ascii="Times New Roman" w:hAnsi="Times New Roman" w:cs="Times New Roman"/>
          <w:bCs/>
        </w:rPr>
      </w:pPr>
      <w:r w:rsidRPr="00B011D0">
        <w:rPr>
          <w:rFonts w:ascii="Times New Roman" w:hAnsi="Times New Roman" w:cs="Times New Roman"/>
          <w:bCs/>
        </w:rPr>
        <w:t xml:space="preserve">Identify the number of carbon environments from the </w:t>
      </w:r>
      <w:r w:rsidR="00137DC6" w:rsidRPr="00B011D0">
        <w:rPr>
          <w:rFonts w:ascii="Times New Roman" w:hAnsi="Times New Roman" w:cs="Times New Roman"/>
          <w:bCs/>
          <w:vertAlign w:val="superscript"/>
        </w:rPr>
        <w:t>13</w:t>
      </w:r>
      <w:r w:rsidR="00137DC6" w:rsidRPr="00B011D0">
        <w:rPr>
          <w:rFonts w:ascii="Times New Roman" w:hAnsi="Times New Roman" w:cs="Times New Roman"/>
          <w:bCs/>
        </w:rPr>
        <w:t>C-NMR spectrum</w:t>
      </w:r>
      <w:r w:rsidR="00137DC6" w:rsidRPr="00B011D0">
        <w:rPr>
          <w:rFonts w:ascii="Times New Roman" w:hAnsi="Times New Roman" w:cs="Times New Roman"/>
          <w:bCs/>
        </w:rPr>
        <w:tab/>
        <w:t>1 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78"/>
      </w:tblGrid>
      <w:tr w:rsidR="00137DC6" w:rsidRPr="004F4821" w14:paraId="0CC2162F" w14:textId="77777777" w:rsidTr="00AF759E">
        <w:trPr>
          <w:trHeight w:val="454"/>
        </w:trPr>
        <w:tc>
          <w:tcPr>
            <w:tcW w:w="9778" w:type="dxa"/>
          </w:tcPr>
          <w:p w14:paraId="189E5225" w14:textId="77777777" w:rsidR="00137DC6" w:rsidRPr="00137DC6" w:rsidRDefault="00137DC6" w:rsidP="00137DC6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</w:tbl>
    <w:p w14:paraId="1A1AF5F2" w14:textId="77777777" w:rsidR="00137DC6" w:rsidRPr="00C61AC3" w:rsidRDefault="00137DC6" w:rsidP="00C61AC3">
      <w:pPr>
        <w:tabs>
          <w:tab w:val="left" w:pos="9323"/>
        </w:tabs>
        <w:spacing w:after="120"/>
        <w:rPr>
          <w:rFonts w:ascii="Times New Roman" w:hAnsi="Times New Roman" w:cs="Times New Roman"/>
          <w:bCs/>
        </w:rPr>
      </w:pPr>
    </w:p>
    <w:p w14:paraId="07E56144" w14:textId="74EB4D88" w:rsidR="00137DC6" w:rsidRPr="00C61AC3" w:rsidRDefault="00C61AC3" w:rsidP="00B011D0">
      <w:pPr>
        <w:pStyle w:val="ListParagraph"/>
        <w:numPr>
          <w:ilvl w:val="0"/>
          <w:numId w:val="22"/>
        </w:numPr>
        <w:tabs>
          <w:tab w:val="left" w:pos="9356"/>
        </w:tabs>
        <w:spacing w:after="120"/>
        <w:ind w:left="426"/>
        <w:rPr>
          <w:rFonts w:ascii="Times New Roman" w:hAnsi="Times New Roman" w:cs="Times New Roman"/>
        </w:rPr>
      </w:pPr>
      <w:r w:rsidRPr="00C61AC3">
        <w:rPr>
          <w:rFonts w:ascii="Times New Roman" w:hAnsi="Times New Roman" w:cs="Times New Roman"/>
        </w:rPr>
        <w:t xml:space="preserve">Draw the </w:t>
      </w:r>
      <w:r w:rsidR="003B0BFB">
        <w:rPr>
          <w:rFonts w:ascii="Times New Roman" w:hAnsi="Times New Roman" w:cs="Times New Roman"/>
        </w:rPr>
        <w:t>skeletal</w:t>
      </w:r>
      <w:r w:rsidRPr="00C61AC3">
        <w:rPr>
          <w:rFonts w:ascii="Times New Roman" w:hAnsi="Times New Roman" w:cs="Times New Roman"/>
        </w:rPr>
        <w:t xml:space="preserve"> formula for the chemical which is consistent with the </w:t>
      </w:r>
      <w:proofErr w:type="gramStart"/>
      <w:r w:rsidRPr="00C61AC3">
        <w:rPr>
          <w:rFonts w:ascii="Times New Roman" w:hAnsi="Times New Roman" w:cs="Times New Roman"/>
        </w:rPr>
        <w:t>infra-red</w:t>
      </w:r>
      <w:proofErr w:type="gramEnd"/>
      <w:r w:rsidRPr="00C61AC3">
        <w:rPr>
          <w:rFonts w:ascii="Times New Roman" w:hAnsi="Times New Roman" w:cs="Times New Roman"/>
        </w:rPr>
        <w:t xml:space="preserve"> (IR) spectrum, </w:t>
      </w:r>
      <w:r w:rsidRPr="00C61AC3">
        <w:rPr>
          <w:rFonts w:ascii="Times New Roman" w:hAnsi="Times New Roman" w:cs="Times New Roman"/>
          <w:vertAlign w:val="superscript"/>
        </w:rPr>
        <w:t>13</w:t>
      </w:r>
      <w:r w:rsidRPr="00C61AC3">
        <w:rPr>
          <w:rFonts w:ascii="Times New Roman" w:hAnsi="Times New Roman" w:cs="Times New Roman"/>
        </w:rPr>
        <w:t xml:space="preserve">C-NMR spectrum and </w:t>
      </w:r>
      <w:r w:rsidRPr="00C61AC3">
        <w:rPr>
          <w:rFonts w:ascii="Times New Roman" w:hAnsi="Times New Roman" w:cs="Times New Roman"/>
          <w:vertAlign w:val="superscript"/>
        </w:rPr>
        <w:t>1</w:t>
      </w:r>
      <w:r w:rsidRPr="00C61AC3">
        <w:rPr>
          <w:rFonts w:ascii="Times New Roman" w:hAnsi="Times New Roman" w:cs="Times New Roman"/>
        </w:rPr>
        <w:t>H-NMR spectrum</w:t>
      </w:r>
      <w:r>
        <w:rPr>
          <w:rFonts w:ascii="Times New Roman" w:hAnsi="Times New Roman" w:cs="Times New Roman"/>
        </w:rPr>
        <w:t>.</w:t>
      </w:r>
      <w:r w:rsidR="00137DC6" w:rsidRPr="00C61AC3">
        <w:rPr>
          <w:rFonts w:ascii="Times New Roman" w:hAnsi="Times New Roman" w:cs="Times New Roman"/>
          <w:bCs/>
        </w:rPr>
        <w:tab/>
      </w:r>
      <w:r w:rsidR="0067696B">
        <w:rPr>
          <w:rFonts w:ascii="Times New Roman" w:hAnsi="Times New Roman" w:cs="Times New Roman"/>
          <w:bCs/>
        </w:rPr>
        <w:t>2</w:t>
      </w:r>
      <w:r w:rsidR="00137DC6" w:rsidRPr="00C61AC3">
        <w:rPr>
          <w:rFonts w:ascii="Times New Roman" w:hAnsi="Times New Roman" w:cs="Times New Roman"/>
          <w:bCs/>
        </w:rPr>
        <w:t xml:space="preserve"> mark</w:t>
      </w:r>
      <w:r w:rsidR="0067696B">
        <w:rPr>
          <w:rFonts w:ascii="Times New Roman" w:hAnsi="Times New Roman" w:cs="Times New Roman"/>
          <w:bCs/>
        </w:rPr>
        <w:t>s</w:t>
      </w:r>
    </w:p>
    <w:p w14:paraId="037C6515" w14:textId="0EB4E241" w:rsidR="005C4FDA" w:rsidRDefault="005C4FDA" w:rsidP="00137DC6">
      <w:pPr>
        <w:spacing w:after="120"/>
        <w:rPr>
          <w:rFonts w:ascii="Times New Roman" w:hAnsi="Times New Roman" w:cs="Times New Roman"/>
        </w:rPr>
      </w:pPr>
    </w:p>
    <w:p w14:paraId="2F02233B" w14:textId="101BFBDA" w:rsidR="00B011D0" w:rsidRDefault="00B011D0" w:rsidP="00137DC6">
      <w:pPr>
        <w:spacing w:after="120"/>
        <w:rPr>
          <w:rFonts w:ascii="Times New Roman" w:hAnsi="Times New Roman" w:cs="Times New Roman"/>
        </w:rPr>
      </w:pPr>
    </w:p>
    <w:p w14:paraId="499CFEDD" w14:textId="3D483532" w:rsidR="00CA1B65" w:rsidRDefault="00CA1B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27033A" w14:textId="7E7CF19C" w:rsidR="0067696B" w:rsidRDefault="00CA1B65" w:rsidP="00137DC6">
      <w:pPr>
        <w:spacing w:after="120"/>
        <w:rPr>
          <w:rFonts w:ascii="Times New Roman" w:hAnsi="Times New Roman" w:cs="Times New Roman"/>
          <w:b/>
        </w:rPr>
      </w:pPr>
      <w:r w:rsidRPr="00CA1B65">
        <w:rPr>
          <w:rFonts w:ascii="Times New Roman" w:hAnsi="Times New Roman" w:cs="Times New Roman"/>
          <w:b/>
        </w:rPr>
        <w:lastRenderedPageBreak/>
        <w:t xml:space="preserve">Question </w:t>
      </w:r>
      <w:r w:rsidR="00D53293">
        <w:rPr>
          <w:rFonts w:ascii="Times New Roman" w:hAnsi="Times New Roman" w:cs="Times New Roman"/>
          <w:b/>
        </w:rPr>
        <w:t>3</w:t>
      </w:r>
      <w:r w:rsidR="003E3C02"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9</w:t>
      </w:r>
      <w:r w:rsidR="00E46655">
        <w:rPr>
          <w:rFonts w:ascii="Times New Roman" w:hAnsi="Times New Roman" w:cs="Times New Roman"/>
          <w:b/>
        </w:rPr>
        <w:t xml:space="preserve"> </w:t>
      </w:r>
      <w:r w:rsidRPr="00CA1B65">
        <w:rPr>
          <w:rFonts w:ascii="Times New Roman" w:hAnsi="Times New Roman" w:cs="Times New Roman"/>
          <w:b/>
        </w:rPr>
        <w:t>marks)</w:t>
      </w:r>
      <w:r w:rsidR="00F92032">
        <w:rPr>
          <w:rFonts w:ascii="Times New Roman" w:hAnsi="Times New Roman" w:cs="Times New Roman"/>
          <w:b/>
        </w:rPr>
        <w:t xml:space="preserve"> </w:t>
      </w:r>
    </w:p>
    <w:p w14:paraId="20E64816" w14:textId="2A717469" w:rsidR="007C5517" w:rsidRDefault="00D61D2B" w:rsidP="002863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Cellulose and </w:t>
      </w:r>
      <w:r w:rsidR="00286362">
        <w:rPr>
          <w:rFonts w:ascii="Times New Roman" w:hAnsi="Times New Roman" w:cs="Times New Roman"/>
        </w:rPr>
        <w:t>amylose (</w:t>
      </w:r>
      <w:r>
        <w:rPr>
          <w:rFonts w:ascii="Times New Roman" w:hAnsi="Times New Roman" w:cs="Times New Roman"/>
        </w:rPr>
        <w:t>starch</w:t>
      </w:r>
      <w:r w:rsidR="0028636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two polymers that belong to the class of compounds called carbohydrates. </w:t>
      </w:r>
    </w:p>
    <w:p w14:paraId="2DF79FE7" w14:textId="7AA8BFF6" w:rsidR="00B01931" w:rsidRDefault="00A5404D" w:rsidP="00E46655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properties of cellulose and </w:t>
      </w:r>
      <w:r w:rsidR="00286362">
        <w:rPr>
          <w:rFonts w:ascii="Times New Roman" w:hAnsi="Times New Roman" w:cs="Times New Roman"/>
        </w:rPr>
        <w:t>amylose (</w:t>
      </w:r>
      <w:r>
        <w:rPr>
          <w:rFonts w:ascii="Times New Roman" w:hAnsi="Times New Roman" w:cs="Times New Roman"/>
        </w:rPr>
        <w:t>starch</w:t>
      </w:r>
      <w:r w:rsidR="0028636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very different yet they are both polymers </w:t>
      </w:r>
      <w:r w:rsidR="00F57A62">
        <w:rPr>
          <w:rFonts w:ascii="Times New Roman" w:hAnsi="Times New Roman" w:cs="Times New Roman"/>
        </w:rPr>
        <w:t xml:space="preserve">of </w:t>
      </w:r>
      <w:bookmarkStart w:id="0" w:name="_GoBack"/>
      <w:bookmarkEnd w:id="0"/>
      <w:r w:rsidR="00286362">
        <w:rPr>
          <w:rFonts w:ascii="Times New Roman" w:hAnsi="Times New Roman" w:cs="Times New Roman"/>
        </w:rPr>
        <w:t>glucose</w:t>
      </w:r>
      <w:r>
        <w:rPr>
          <w:rFonts w:ascii="Times New Roman" w:hAnsi="Times New Roman" w:cs="Times New Roman"/>
        </w:rPr>
        <w:t xml:space="preserve">. </w:t>
      </w:r>
    </w:p>
    <w:p w14:paraId="14706EA3" w14:textId="77777777" w:rsidR="00B01931" w:rsidRDefault="00B01931" w:rsidP="00B01931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50550778" w14:textId="0D0E3E6F" w:rsidR="00A5404D" w:rsidRDefault="00286362" w:rsidP="00B01931">
      <w:pPr>
        <w:pStyle w:val="ListParagraph"/>
        <w:numPr>
          <w:ilvl w:val="0"/>
          <w:numId w:val="46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B01931">
        <w:rPr>
          <w:rFonts w:ascii="Times New Roman" w:hAnsi="Times New Roman" w:cs="Times New Roman"/>
        </w:rPr>
        <w:t>hy do cellulose and amylose (starch)</w:t>
      </w:r>
      <w:r>
        <w:rPr>
          <w:rFonts w:ascii="Times New Roman" w:hAnsi="Times New Roman" w:cs="Times New Roman"/>
        </w:rPr>
        <w:t xml:space="preserve"> have different chemical properties</w:t>
      </w:r>
      <w:r w:rsidR="00A5404D">
        <w:rPr>
          <w:rFonts w:ascii="Times New Roman" w:hAnsi="Times New Roman" w:cs="Times New Roman"/>
        </w:rPr>
        <w:t>?</w:t>
      </w:r>
      <w:r w:rsidR="00E46655">
        <w:rPr>
          <w:rFonts w:ascii="Times New Roman" w:hAnsi="Times New Roman" w:cs="Times New Roman"/>
        </w:rPr>
        <w:tab/>
        <w:t>1 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E46655" w:rsidRPr="004F4821" w14:paraId="4B846255" w14:textId="77777777" w:rsidTr="004C1B37">
        <w:trPr>
          <w:trHeight w:val="397"/>
        </w:trPr>
        <w:tc>
          <w:tcPr>
            <w:tcW w:w="9484" w:type="dxa"/>
          </w:tcPr>
          <w:p w14:paraId="66970AC0" w14:textId="77777777" w:rsidR="00E46655" w:rsidRPr="004F4821" w:rsidRDefault="00E46655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286362" w:rsidRPr="004F4821" w14:paraId="0838BD9C" w14:textId="77777777" w:rsidTr="004C1B37">
        <w:trPr>
          <w:trHeight w:val="397"/>
        </w:trPr>
        <w:tc>
          <w:tcPr>
            <w:tcW w:w="9484" w:type="dxa"/>
          </w:tcPr>
          <w:p w14:paraId="3B8569CD" w14:textId="77777777" w:rsidR="00286362" w:rsidRPr="004F4821" w:rsidRDefault="00286362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24DE9428" w14:textId="77777777" w:rsidR="00B01931" w:rsidRDefault="00B01931" w:rsidP="00B01931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14:paraId="2EC1E0B6" w14:textId="618B706D" w:rsidR="00B01931" w:rsidRDefault="00B01931" w:rsidP="00B01931">
      <w:pPr>
        <w:pStyle w:val="ListParagraph"/>
        <w:numPr>
          <w:ilvl w:val="0"/>
          <w:numId w:val="46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</w:t>
      </w:r>
      <w:r w:rsidR="004E1540">
        <w:rPr>
          <w:rFonts w:ascii="Times New Roman" w:hAnsi="Times New Roman" w:cs="Times New Roman"/>
        </w:rPr>
        <w:t xml:space="preserve"> two</w:t>
      </w:r>
      <w:r>
        <w:rPr>
          <w:rFonts w:ascii="Times New Roman" w:hAnsi="Times New Roman" w:cs="Times New Roman"/>
        </w:rPr>
        <w:t xml:space="preserve"> polymers</w:t>
      </w:r>
      <w:r w:rsidR="004E1540">
        <w:rPr>
          <w:rFonts w:ascii="Times New Roman" w:hAnsi="Times New Roman" w:cs="Times New Roman"/>
        </w:rPr>
        <w:t>, cellulose and amylose (starch),</w:t>
      </w:r>
      <w:r>
        <w:rPr>
          <w:rFonts w:ascii="Times New Roman" w:hAnsi="Times New Roman" w:cs="Times New Roman"/>
        </w:rPr>
        <w:t xml:space="preserve"> cannot be hydrolysed by the human digestive system. Identify this polymer and explain why </w:t>
      </w:r>
      <w:r w:rsidR="004E1540">
        <w:rPr>
          <w:rFonts w:ascii="Times New Roman" w:hAnsi="Times New Roman" w:cs="Times New Roman"/>
        </w:rPr>
        <w:t>humans cannot digest 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2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B01931" w:rsidRPr="004F4821" w14:paraId="634B8A74" w14:textId="77777777" w:rsidTr="004C1B37">
        <w:trPr>
          <w:trHeight w:val="397"/>
        </w:trPr>
        <w:tc>
          <w:tcPr>
            <w:tcW w:w="9484" w:type="dxa"/>
          </w:tcPr>
          <w:p w14:paraId="5ED66E1F" w14:textId="77777777" w:rsidR="00B01931" w:rsidRPr="004F482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B01931" w:rsidRPr="004F4821" w14:paraId="26519321" w14:textId="77777777" w:rsidTr="004C1B37">
        <w:trPr>
          <w:trHeight w:val="397"/>
        </w:trPr>
        <w:tc>
          <w:tcPr>
            <w:tcW w:w="9484" w:type="dxa"/>
          </w:tcPr>
          <w:p w14:paraId="640B7342" w14:textId="77777777" w:rsidR="00B01931" w:rsidRPr="004F482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3B0BFB" w:rsidRPr="004F4821" w14:paraId="18BF92C8" w14:textId="77777777" w:rsidTr="004C1B37">
        <w:trPr>
          <w:trHeight w:val="397"/>
        </w:trPr>
        <w:tc>
          <w:tcPr>
            <w:tcW w:w="9484" w:type="dxa"/>
          </w:tcPr>
          <w:p w14:paraId="24562B15" w14:textId="77777777" w:rsidR="003B0BFB" w:rsidRPr="004F4821" w:rsidRDefault="003B0BFB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B01931" w:rsidRPr="004F4821" w14:paraId="0E5C2317" w14:textId="77777777" w:rsidTr="004C1B37">
        <w:trPr>
          <w:trHeight w:val="397"/>
        </w:trPr>
        <w:tc>
          <w:tcPr>
            <w:tcW w:w="9484" w:type="dxa"/>
          </w:tcPr>
          <w:p w14:paraId="22861EE6" w14:textId="77777777" w:rsidR="00B01931" w:rsidRPr="004F482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478EC7E3" w14:textId="32B7CBA8" w:rsidR="00E46655" w:rsidRDefault="00E46655" w:rsidP="00E46655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500CAC65" w14:textId="77777777" w:rsidR="00B01931" w:rsidRDefault="00B01931" w:rsidP="00E46655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2D565D4E" w14:textId="5B2C98D6" w:rsidR="00B01931" w:rsidRDefault="00A5404D" w:rsidP="00B01931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Cellulose and</w:t>
      </w:r>
      <w:r w:rsidR="00B01931">
        <w:rPr>
          <w:rFonts w:ascii="Times New Roman" w:hAnsi="Times New Roman" w:cs="Times New Roman"/>
        </w:rPr>
        <w:t xml:space="preserve"> amylose (</w:t>
      </w:r>
      <w:r>
        <w:rPr>
          <w:rFonts w:ascii="Times New Roman" w:hAnsi="Times New Roman" w:cs="Times New Roman"/>
        </w:rPr>
        <w:t>starch</w:t>
      </w:r>
      <w:r w:rsidR="00B0193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formed via a process called condensation polymerisation. </w:t>
      </w:r>
    </w:p>
    <w:p w14:paraId="58F030C4" w14:textId="77777777" w:rsidR="00B01931" w:rsidRDefault="00B01931" w:rsidP="00B01931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457BDCAA" w14:textId="4A8C6A98" w:rsidR="00B01931" w:rsidRPr="00B01931" w:rsidRDefault="00A5404D" w:rsidP="00B01931">
      <w:pPr>
        <w:pStyle w:val="ListParagraph"/>
        <w:numPr>
          <w:ilvl w:val="0"/>
          <w:numId w:val="45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 w:rsidRPr="00B01931">
        <w:rPr>
          <w:rFonts w:ascii="Times New Roman" w:hAnsi="Times New Roman" w:cs="Times New Roman"/>
        </w:rPr>
        <w:t xml:space="preserve">The condensation reaction forms between two functional groups, one on each monomer. </w:t>
      </w:r>
      <w:r w:rsidR="005339E1" w:rsidRPr="00B01931">
        <w:rPr>
          <w:rFonts w:ascii="Times New Roman" w:hAnsi="Times New Roman" w:cs="Times New Roman"/>
        </w:rPr>
        <w:t>Identify these functional groups</w:t>
      </w:r>
      <w:r w:rsidRPr="00B01931">
        <w:rPr>
          <w:rFonts w:ascii="Times New Roman" w:hAnsi="Times New Roman" w:cs="Times New Roman"/>
        </w:rPr>
        <w:t xml:space="preserve">: </w:t>
      </w:r>
      <w:r w:rsidR="00E46655" w:rsidRPr="00B01931">
        <w:rPr>
          <w:rFonts w:ascii="Times New Roman" w:hAnsi="Times New Roman" w:cs="Times New Roman"/>
        </w:rPr>
        <w:tab/>
      </w:r>
    </w:p>
    <w:p w14:paraId="1D8586AE" w14:textId="1D34EFFC" w:rsidR="00E46655" w:rsidRDefault="00B01931" w:rsidP="00B01931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46655">
        <w:rPr>
          <w:rFonts w:ascii="Times New Roman" w:hAnsi="Times New Roman" w:cs="Times New Roman"/>
        </w:rPr>
        <w:t>2</w:t>
      </w:r>
      <w:proofErr w:type="gramEnd"/>
      <w:r w:rsidR="00E46655">
        <w:rPr>
          <w:rFonts w:ascii="Times New Roman" w:hAnsi="Times New Roman" w:cs="Times New Roman"/>
        </w:rPr>
        <w:t xml:space="preserve">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E46655" w:rsidRPr="004F4821" w14:paraId="600C20B4" w14:textId="77777777" w:rsidTr="004C1B37">
        <w:trPr>
          <w:trHeight w:val="454"/>
        </w:trPr>
        <w:tc>
          <w:tcPr>
            <w:tcW w:w="9484" w:type="dxa"/>
            <w:vAlign w:val="center"/>
          </w:tcPr>
          <w:p w14:paraId="17E5A588" w14:textId="433B981F" w:rsidR="00E46655" w:rsidRPr="00A66A63" w:rsidRDefault="00A66A63" w:rsidP="004C1B37">
            <w:pPr>
              <w:rPr>
                <w:rFonts w:ascii="Times New Roman" w:hAnsi="Times New Roman" w:cs="Times New Roman"/>
              </w:rPr>
            </w:pPr>
            <w:r w:rsidRPr="00A66A63">
              <w:rPr>
                <w:rFonts w:ascii="Times New Roman" w:hAnsi="Times New Roman" w:cs="Times New Roman"/>
              </w:rPr>
              <w:t>Functional group</w:t>
            </w:r>
            <w:r w:rsidR="005339E1">
              <w:rPr>
                <w:rFonts w:ascii="Times New Roman" w:hAnsi="Times New Roman" w:cs="Times New Roman"/>
              </w:rPr>
              <w:t xml:space="preserve"> on monomer</w:t>
            </w:r>
            <w:r w:rsidRPr="00A66A63">
              <w:rPr>
                <w:rFonts w:ascii="Times New Roman" w:hAnsi="Times New Roman" w:cs="Times New Roman"/>
              </w:rPr>
              <w:t xml:space="preserve"> 1: </w:t>
            </w:r>
          </w:p>
        </w:tc>
      </w:tr>
      <w:tr w:rsidR="00E46655" w:rsidRPr="004F4821" w14:paraId="23B31A2E" w14:textId="77777777" w:rsidTr="004C1B37">
        <w:trPr>
          <w:trHeight w:val="454"/>
        </w:trPr>
        <w:tc>
          <w:tcPr>
            <w:tcW w:w="9484" w:type="dxa"/>
            <w:vAlign w:val="center"/>
          </w:tcPr>
          <w:p w14:paraId="4C4F9279" w14:textId="7614191D" w:rsidR="00E46655" w:rsidRPr="004F4821" w:rsidRDefault="00A66A63" w:rsidP="004C1B37">
            <w:pPr>
              <w:pStyle w:val="ListParagraph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group</w:t>
            </w:r>
            <w:r w:rsidRPr="00E46655">
              <w:rPr>
                <w:rFonts w:ascii="Times New Roman" w:hAnsi="Times New Roman" w:cs="Times New Roman"/>
              </w:rPr>
              <w:t xml:space="preserve"> </w:t>
            </w:r>
            <w:r w:rsidR="005339E1">
              <w:rPr>
                <w:rFonts w:ascii="Times New Roman" w:hAnsi="Times New Roman" w:cs="Times New Roman"/>
              </w:rPr>
              <w:t xml:space="preserve">on monomer </w:t>
            </w:r>
            <w:r w:rsidRPr="00E4665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</w:tbl>
    <w:p w14:paraId="4EEA203F" w14:textId="04E551F9" w:rsidR="00E46655" w:rsidRDefault="00E46655" w:rsidP="00E46655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6C867C05" w14:textId="77777777" w:rsidR="00B01931" w:rsidRDefault="00B01931" w:rsidP="00E46655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126984F6" w14:textId="23048542" w:rsidR="00A5404D" w:rsidRPr="00B01931" w:rsidRDefault="00A5404D" w:rsidP="00B01931">
      <w:pPr>
        <w:pStyle w:val="ListParagraph"/>
        <w:numPr>
          <w:ilvl w:val="0"/>
          <w:numId w:val="4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 w:rsidRPr="00B01931">
        <w:rPr>
          <w:rFonts w:ascii="Times New Roman" w:hAnsi="Times New Roman" w:cs="Times New Roman"/>
        </w:rPr>
        <w:t>The link that is formed via the c</w:t>
      </w:r>
      <w:r w:rsidR="00B01931" w:rsidRPr="00B01931">
        <w:rPr>
          <w:rFonts w:ascii="Times New Roman" w:hAnsi="Times New Roman" w:cs="Times New Roman"/>
        </w:rPr>
        <w:t>ondensation reaction is called</w:t>
      </w:r>
      <w:r w:rsidRPr="00B01931">
        <w:rPr>
          <w:rFonts w:ascii="Times New Roman" w:hAnsi="Times New Roman" w:cs="Times New Roman"/>
        </w:rPr>
        <w:t>:</w:t>
      </w:r>
      <w:r w:rsidR="00E46655" w:rsidRPr="00B01931">
        <w:rPr>
          <w:rFonts w:ascii="Times New Roman" w:hAnsi="Times New Roman" w:cs="Times New Roman"/>
        </w:rPr>
        <w:tab/>
        <w:t>1</w:t>
      </w:r>
      <w:r w:rsidR="00B01931">
        <w:rPr>
          <w:rFonts w:ascii="Times New Roman" w:hAnsi="Times New Roman" w:cs="Times New Roman"/>
        </w:rPr>
        <w:t xml:space="preserve"> </w:t>
      </w:r>
      <w:r w:rsidR="00E46655" w:rsidRPr="00B01931">
        <w:rPr>
          <w:rFonts w:ascii="Times New Roman" w:hAnsi="Times New Roman" w:cs="Times New Roman"/>
        </w:rPr>
        <w:t>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E46655" w:rsidRPr="004F4821" w14:paraId="45215E0C" w14:textId="77777777" w:rsidTr="004C1B37">
        <w:trPr>
          <w:trHeight w:val="454"/>
        </w:trPr>
        <w:tc>
          <w:tcPr>
            <w:tcW w:w="9484" w:type="dxa"/>
          </w:tcPr>
          <w:p w14:paraId="0D2AFC65" w14:textId="77777777" w:rsidR="00E46655" w:rsidRPr="004F4821" w:rsidRDefault="00E46655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2DD9D05C" w14:textId="77777777" w:rsidR="00E46655" w:rsidRDefault="00E46655" w:rsidP="00E46655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14:paraId="31BD233D" w14:textId="77777777" w:rsidR="00E46655" w:rsidRPr="00A5404D" w:rsidRDefault="00E46655" w:rsidP="00E46655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14:paraId="1A616964" w14:textId="554B6CA5" w:rsidR="00B01931" w:rsidRDefault="004E1540" w:rsidP="00B01931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Plants use starch for storage of energy. Amylose</w:t>
      </w:r>
      <w:r w:rsidR="00B019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amylopectin are two forms of </w:t>
      </w:r>
      <w:r w:rsidR="00FE0501">
        <w:rPr>
          <w:rFonts w:ascii="Times New Roman" w:hAnsi="Times New Roman" w:cs="Times New Roman"/>
        </w:rPr>
        <w:t>starch, which</w:t>
      </w:r>
      <w:r>
        <w:rPr>
          <w:rFonts w:ascii="Times New Roman" w:hAnsi="Times New Roman" w:cs="Times New Roman"/>
        </w:rPr>
        <w:t xml:space="preserve"> have different solubilities in water. Identify the polymer that is more soluble in water and e</w:t>
      </w:r>
      <w:r w:rsidR="00B01931">
        <w:rPr>
          <w:rFonts w:ascii="Times New Roman" w:hAnsi="Times New Roman" w:cs="Times New Roman"/>
        </w:rPr>
        <w:t>xplain, with referen</w:t>
      </w:r>
      <w:r>
        <w:rPr>
          <w:rFonts w:ascii="Times New Roman" w:hAnsi="Times New Roman" w:cs="Times New Roman"/>
        </w:rPr>
        <w:t>ce to structure and bonding, why it is more soluble</w:t>
      </w:r>
      <w:r w:rsidR="00B01931">
        <w:rPr>
          <w:rFonts w:ascii="Times New Roman" w:hAnsi="Times New Roman" w:cs="Times New Roman"/>
        </w:rPr>
        <w:t>.</w:t>
      </w:r>
      <w:r w:rsidR="00FE0501"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 xml:space="preserve"> </w:t>
      </w:r>
      <w:r w:rsidR="00B01931">
        <w:rPr>
          <w:rFonts w:ascii="Times New Roman" w:hAnsi="Times New Roman" w:cs="Times New Roman"/>
        </w:rPr>
        <w:t>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B01931" w:rsidRPr="004F4821" w14:paraId="0A233545" w14:textId="77777777" w:rsidTr="004C1B37">
        <w:trPr>
          <w:trHeight w:val="454"/>
        </w:trPr>
        <w:tc>
          <w:tcPr>
            <w:tcW w:w="9484" w:type="dxa"/>
          </w:tcPr>
          <w:p w14:paraId="2614E1B2" w14:textId="4BF9F8C3" w:rsidR="00B01931" w:rsidRPr="00FE050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01931" w:rsidRPr="004F4821" w14:paraId="5E5732EE" w14:textId="77777777" w:rsidTr="004C1B37">
        <w:trPr>
          <w:trHeight w:val="454"/>
        </w:trPr>
        <w:tc>
          <w:tcPr>
            <w:tcW w:w="9484" w:type="dxa"/>
          </w:tcPr>
          <w:p w14:paraId="03BF561C" w14:textId="2E1FEBB9" w:rsidR="00B01931" w:rsidRPr="00FE050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01931" w:rsidRPr="004F4821" w14:paraId="748779E7" w14:textId="77777777" w:rsidTr="004C1B37">
        <w:trPr>
          <w:trHeight w:val="454"/>
        </w:trPr>
        <w:tc>
          <w:tcPr>
            <w:tcW w:w="9484" w:type="dxa"/>
          </w:tcPr>
          <w:p w14:paraId="5249CE98" w14:textId="239F9D6C" w:rsidR="00B01931" w:rsidRPr="00FE0501" w:rsidRDefault="00B01931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1540" w:rsidRPr="004F4821" w14:paraId="1B259161" w14:textId="77777777" w:rsidTr="004C1B37">
        <w:trPr>
          <w:trHeight w:val="454"/>
        </w:trPr>
        <w:tc>
          <w:tcPr>
            <w:tcW w:w="9484" w:type="dxa"/>
          </w:tcPr>
          <w:p w14:paraId="459C6042" w14:textId="77777777" w:rsidR="004E1540" w:rsidRPr="004F4821" w:rsidRDefault="004E1540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4E1540" w:rsidRPr="004F4821" w14:paraId="59355D50" w14:textId="77777777" w:rsidTr="004C1B37">
        <w:trPr>
          <w:trHeight w:val="454"/>
        </w:trPr>
        <w:tc>
          <w:tcPr>
            <w:tcW w:w="9484" w:type="dxa"/>
          </w:tcPr>
          <w:p w14:paraId="371C715A" w14:textId="77777777" w:rsidR="004E1540" w:rsidRPr="004F4821" w:rsidRDefault="004E1540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4E449B" w:rsidRPr="004F4821" w14:paraId="57D552DC" w14:textId="77777777" w:rsidTr="004C1B37">
        <w:trPr>
          <w:trHeight w:val="454"/>
        </w:trPr>
        <w:tc>
          <w:tcPr>
            <w:tcW w:w="9484" w:type="dxa"/>
          </w:tcPr>
          <w:p w14:paraId="3E54D753" w14:textId="77777777" w:rsidR="004E449B" w:rsidRPr="004F4821" w:rsidRDefault="004E449B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4E449B" w:rsidRPr="004F4821" w14:paraId="7413B9CC" w14:textId="77777777" w:rsidTr="004C1B37">
        <w:trPr>
          <w:trHeight w:val="454"/>
        </w:trPr>
        <w:tc>
          <w:tcPr>
            <w:tcW w:w="9484" w:type="dxa"/>
          </w:tcPr>
          <w:p w14:paraId="1926799A" w14:textId="77777777" w:rsidR="004E449B" w:rsidRPr="004F4821" w:rsidRDefault="004E449B" w:rsidP="00CF184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56032576" w14:textId="5194C7A4" w:rsidR="003E3C02" w:rsidRDefault="003E3C02" w:rsidP="00137DC6">
      <w:pPr>
        <w:spacing w:after="120"/>
        <w:rPr>
          <w:rFonts w:ascii="Times New Roman" w:hAnsi="Times New Roman" w:cs="Times New Roman"/>
        </w:rPr>
      </w:pPr>
    </w:p>
    <w:p w14:paraId="2421A06A" w14:textId="77777777" w:rsidR="007C5517" w:rsidRDefault="007C5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48EB2F7" w14:textId="1441E83E" w:rsidR="00F92032" w:rsidRPr="00CA1B65" w:rsidRDefault="00F92032" w:rsidP="00137DC6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Question </w:t>
      </w:r>
      <w:r w:rsidR="00D53293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6</w:t>
      </w:r>
      <w:r w:rsidR="007C5517">
        <w:rPr>
          <w:rFonts w:ascii="Times New Roman" w:hAnsi="Times New Roman" w:cs="Times New Roman"/>
          <w:b/>
        </w:rPr>
        <w:t xml:space="preserve"> </w:t>
      </w:r>
      <w:r w:rsidR="003E3C02">
        <w:rPr>
          <w:rFonts w:ascii="Times New Roman" w:hAnsi="Times New Roman" w:cs="Times New Roman"/>
          <w:b/>
        </w:rPr>
        <w:t xml:space="preserve">marks) </w:t>
      </w:r>
    </w:p>
    <w:p w14:paraId="0063D25D" w14:textId="6A9ACBF1" w:rsidR="00DF37B2" w:rsidRDefault="009E3B1A" w:rsidP="00137DC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F052EE">
        <w:rPr>
          <w:rFonts w:ascii="Times New Roman" w:hAnsi="Times New Roman" w:cs="Times New Roman"/>
        </w:rPr>
        <w:t xml:space="preserve"> </w:t>
      </w:r>
      <w:r w:rsidR="007C5517">
        <w:rPr>
          <w:rFonts w:ascii="Times New Roman" w:hAnsi="Times New Roman" w:cs="Times New Roman"/>
        </w:rPr>
        <w:t>mass</w:t>
      </w:r>
      <w:r w:rsidR="00F052EE">
        <w:rPr>
          <w:rFonts w:ascii="Times New Roman" w:hAnsi="Times New Roman" w:cs="Times New Roman"/>
        </w:rPr>
        <w:t xml:space="preserve"> of </w:t>
      </w:r>
      <w:proofErr w:type="gramStart"/>
      <w:r w:rsidR="00F052EE">
        <w:rPr>
          <w:rFonts w:ascii="Times New Roman" w:hAnsi="Times New Roman" w:cs="Times New Roman"/>
        </w:rPr>
        <w:t>iron(</w:t>
      </w:r>
      <w:proofErr w:type="gramEnd"/>
      <w:r w:rsidR="00F052EE"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</w:rPr>
        <w:t>) ions,</w:t>
      </w:r>
      <w:r w:rsidR="00DF37B2">
        <w:rPr>
          <w:rFonts w:ascii="Times New Roman" w:hAnsi="Times New Roman" w:cs="Times New Roman"/>
        </w:rPr>
        <w:t xml:space="preserve"> Fe</w:t>
      </w:r>
      <w:r w:rsidR="00F052EE">
        <w:rPr>
          <w:rFonts w:ascii="Times New Roman" w:hAnsi="Times New Roman" w:cs="Times New Roman"/>
          <w:vertAlign w:val="superscript"/>
        </w:rPr>
        <w:t>2</w:t>
      </w:r>
      <w:r w:rsidR="00DF37B2"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>,</w:t>
      </w:r>
      <w:r w:rsidR="00DF37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</w:t>
      </w:r>
      <w:r w:rsidR="00DF37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dissolvable iron tablet was determined by titration with a standardised solution of potassium permanganate, KMnO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according to the following method:</w:t>
      </w:r>
    </w:p>
    <w:p w14:paraId="2B866F7F" w14:textId="418D0740" w:rsidR="009E3B1A" w:rsidRDefault="009E3B1A" w:rsidP="00137DC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Method:</w:t>
      </w:r>
    </w:p>
    <w:p w14:paraId="5A5C095A" w14:textId="58A85B32" w:rsidR="009E3B1A" w:rsidRDefault="00692040" w:rsidP="00692040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iron tablet </w:t>
      </w:r>
      <w:proofErr w:type="gramStart"/>
      <w:r>
        <w:rPr>
          <w:rFonts w:ascii="Times New Roman" w:hAnsi="Times New Roman" w:cs="Times New Roman"/>
        </w:rPr>
        <w:t>was</w:t>
      </w:r>
      <w:r w:rsidR="009E3B1A">
        <w:rPr>
          <w:rFonts w:ascii="Times New Roman" w:hAnsi="Times New Roman" w:cs="Times New Roman"/>
        </w:rPr>
        <w:t xml:space="preserve"> dissolved</w:t>
      </w:r>
      <w:proofErr w:type="gramEnd"/>
      <w:r w:rsidR="009E3B1A">
        <w:rPr>
          <w:rFonts w:ascii="Times New Roman" w:hAnsi="Times New Roman" w:cs="Times New Roman"/>
        </w:rPr>
        <w:t xml:space="preserve"> in water and the solution made up to 250 mL in a volumetric flask. </w:t>
      </w:r>
    </w:p>
    <w:p w14:paraId="46E8ED5A" w14:textId="5E75445B" w:rsidR="009E3B1A" w:rsidRDefault="00692040" w:rsidP="00692040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 mL of this solution was added to a second volumetric flask and made up to 250 mL with water. </w:t>
      </w:r>
    </w:p>
    <w:p w14:paraId="53CC3F0F" w14:textId="1B94CE86" w:rsidR="00692040" w:rsidRDefault="00692040" w:rsidP="00692040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25.00mL sample of the dilute solution </w:t>
      </w:r>
      <w:proofErr w:type="gramStart"/>
      <w:r>
        <w:rPr>
          <w:rFonts w:ascii="Times New Roman" w:hAnsi="Times New Roman" w:cs="Times New Roman"/>
        </w:rPr>
        <w:t>was added</w:t>
      </w:r>
      <w:proofErr w:type="gramEnd"/>
      <w:r>
        <w:rPr>
          <w:rFonts w:ascii="Times New Roman" w:hAnsi="Times New Roman" w:cs="Times New Roman"/>
        </w:rPr>
        <w:t xml:space="preserve"> to a conical flask along with approximately 20 mL of </w:t>
      </w:r>
      <w:proofErr w:type="spellStart"/>
      <w:r>
        <w:rPr>
          <w:rFonts w:ascii="Times New Roman" w:hAnsi="Times New Roman" w:cs="Times New Roman"/>
        </w:rPr>
        <w:t>sulfuric</w:t>
      </w:r>
      <w:proofErr w:type="spellEnd"/>
      <w:r>
        <w:rPr>
          <w:rFonts w:ascii="Times New Roman" w:hAnsi="Times New Roman" w:cs="Times New Roman"/>
        </w:rPr>
        <w:t xml:space="preserve"> acid. </w:t>
      </w:r>
    </w:p>
    <w:p w14:paraId="4DEE57C1" w14:textId="5766B15C" w:rsidR="00692040" w:rsidRDefault="00F052EE" w:rsidP="00692040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0.010M standard solution of potassium permanganate </w:t>
      </w:r>
      <w:proofErr w:type="gramStart"/>
      <w:r>
        <w:rPr>
          <w:rFonts w:ascii="Times New Roman" w:hAnsi="Times New Roman" w:cs="Times New Roman"/>
        </w:rPr>
        <w:t>was used</w:t>
      </w:r>
      <w:proofErr w:type="gramEnd"/>
      <w:r>
        <w:rPr>
          <w:rFonts w:ascii="Times New Roman" w:hAnsi="Times New Roman" w:cs="Times New Roman"/>
        </w:rPr>
        <w:t xml:space="preserve"> to titrate the sample.</w:t>
      </w:r>
    </w:p>
    <w:p w14:paraId="51B5183B" w14:textId="1DD0DB13" w:rsidR="00F052EE" w:rsidRPr="007C5517" w:rsidRDefault="00F052EE" w:rsidP="007C5517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titration was repeated until </w:t>
      </w:r>
      <w:proofErr w:type="gramStart"/>
      <w:r>
        <w:rPr>
          <w:rFonts w:ascii="Times New Roman" w:hAnsi="Times New Roman" w:cs="Times New Roman"/>
        </w:rPr>
        <w:t>3</w:t>
      </w:r>
      <w:proofErr w:type="gramEnd"/>
      <w:r>
        <w:rPr>
          <w:rFonts w:ascii="Times New Roman" w:hAnsi="Times New Roman" w:cs="Times New Roman"/>
        </w:rPr>
        <w:t xml:space="preserve"> concordant titres were obtained.</w:t>
      </w:r>
    </w:p>
    <w:p w14:paraId="1D1CE67F" w14:textId="3BE394D2" w:rsidR="007C5517" w:rsidRDefault="00F052EE" w:rsidP="004C1B37">
      <w:p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that took place in this </w:t>
      </w:r>
      <w:r w:rsidR="00AF759E">
        <w:rPr>
          <w:rFonts w:ascii="Times New Roman" w:hAnsi="Times New Roman" w:cs="Times New Roman"/>
        </w:rPr>
        <w:t>titration involved the oxidation of Fe</w:t>
      </w:r>
      <w:r w:rsidR="00AF759E">
        <w:rPr>
          <w:rFonts w:ascii="Times New Roman" w:hAnsi="Times New Roman" w:cs="Times New Roman"/>
          <w:vertAlign w:val="superscript"/>
        </w:rPr>
        <w:t>2+</w:t>
      </w:r>
      <w:r w:rsidR="00AF759E">
        <w:rPr>
          <w:rFonts w:ascii="Times New Roman" w:hAnsi="Times New Roman" w:cs="Times New Roman"/>
        </w:rPr>
        <w:t xml:space="preserve"> to Fe</w:t>
      </w:r>
      <w:r w:rsidR="00AF759E">
        <w:rPr>
          <w:rFonts w:ascii="Times New Roman" w:hAnsi="Times New Roman" w:cs="Times New Roman"/>
          <w:vertAlign w:val="superscript"/>
        </w:rPr>
        <w:t>3+</w:t>
      </w:r>
      <w:r w:rsidR="00AF759E">
        <w:rPr>
          <w:rFonts w:ascii="Times New Roman" w:hAnsi="Times New Roman" w:cs="Times New Roman"/>
        </w:rPr>
        <w:t xml:space="preserve"> and the reduction of MnO</w:t>
      </w:r>
      <w:r w:rsidR="00AF759E" w:rsidRPr="00AF759E">
        <w:rPr>
          <w:rFonts w:ascii="Times New Roman" w:hAnsi="Times New Roman" w:cs="Times New Roman"/>
          <w:vertAlign w:val="subscript"/>
        </w:rPr>
        <w:t>4</w:t>
      </w:r>
      <w:r w:rsidR="00AF759E">
        <w:rPr>
          <w:rFonts w:ascii="Times New Roman" w:hAnsi="Times New Roman" w:cs="Times New Roman"/>
          <w:vertAlign w:val="superscript"/>
        </w:rPr>
        <w:t>-</w:t>
      </w:r>
      <w:r w:rsidR="00AF759E">
        <w:rPr>
          <w:rFonts w:ascii="Times New Roman" w:hAnsi="Times New Roman" w:cs="Times New Roman"/>
        </w:rPr>
        <w:t xml:space="preserve"> to Mn</w:t>
      </w:r>
      <w:r w:rsidR="00AF759E">
        <w:rPr>
          <w:rFonts w:ascii="Times New Roman" w:hAnsi="Times New Roman" w:cs="Times New Roman"/>
          <w:vertAlign w:val="superscript"/>
        </w:rPr>
        <w:t>2+</w:t>
      </w:r>
      <w:r w:rsidR="00AF759E">
        <w:rPr>
          <w:rFonts w:ascii="Times New Roman" w:hAnsi="Times New Roman" w:cs="Times New Roman"/>
        </w:rPr>
        <w:t xml:space="preserve">. </w:t>
      </w:r>
      <w:r w:rsidR="004C1B37">
        <w:rPr>
          <w:rFonts w:ascii="Times New Roman" w:hAnsi="Times New Roman" w:cs="Times New Roman"/>
        </w:rPr>
        <w:tab/>
      </w:r>
      <w:proofErr w:type="gramStart"/>
      <w:r w:rsidR="004C1B37">
        <w:rPr>
          <w:rFonts w:ascii="Times New Roman" w:hAnsi="Times New Roman" w:cs="Times New Roman"/>
        </w:rPr>
        <w:t>2</w:t>
      </w:r>
      <w:proofErr w:type="gramEnd"/>
      <w:r w:rsidR="004C1B37">
        <w:rPr>
          <w:rFonts w:ascii="Times New Roman" w:hAnsi="Times New Roman" w:cs="Times New Roman"/>
        </w:rPr>
        <w:t xml:space="preserve"> marks</w:t>
      </w:r>
    </w:p>
    <w:p w14:paraId="5472E873" w14:textId="4E150D16" w:rsidR="00AF759E" w:rsidRDefault="00AF759E" w:rsidP="007C5517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</w:t>
      </w:r>
      <w:r w:rsidR="009E6D92">
        <w:rPr>
          <w:rFonts w:ascii="Times New Roman" w:hAnsi="Times New Roman" w:cs="Times New Roman"/>
        </w:rPr>
        <w:t>reduction half equation, and the overall equation for the titration reaction.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AF759E" w:rsidRPr="004F4821" w14:paraId="5FE65FD0" w14:textId="77777777" w:rsidTr="004C1B37">
        <w:tc>
          <w:tcPr>
            <w:tcW w:w="9497" w:type="dxa"/>
          </w:tcPr>
          <w:p w14:paraId="656C20A4" w14:textId="77777777" w:rsidR="00AF759E" w:rsidRDefault="00AF759E" w:rsidP="00CF184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14:paraId="002D2B65" w14:textId="0229C526" w:rsidR="00AF759E" w:rsidRPr="004F4821" w:rsidRDefault="00C97F95" w:rsidP="00C97F9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Oxidation</w:t>
            </w:r>
            <w:r w:rsidR="00AF759E">
              <w:rPr>
                <w:rFonts w:ascii="Times New Roman" w:hAnsi="Times New Roman" w:cs="Times New Roman"/>
              </w:rPr>
              <w:t xml:space="preserve">:                         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2+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aq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→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3+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aq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oMath>
          </w:p>
        </w:tc>
      </w:tr>
      <w:tr w:rsidR="00AF759E" w:rsidRPr="004F4821" w14:paraId="2DDABAD3" w14:textId="77777777" w:rsidTr="004C1B37">
        <w:tc>
          <w:tcPr>
            <w:tcW w:w="9497" w:type="dxa"/>
          </w:tcPr>
          <w:p w14:paraId="23F68928" w14:textId="77777777" w:rsidR="00AF759E" w:rsidRDefault="00AF759E" w:rsidP="00CF184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14:paraId="43F8762F" w14:textId="4F98B030" w:rsidR="00AF759E" w:rsidRDefault="00C97F95" w:rsidP="00CF184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Reduction</w:t>
            </w:r>
            <w:r w:rsidR="00AF759E">
              <w:rPr>
                <w:rFonts w:ascii="Times New Roman" w:hAnsi="Times New Roman" w:cs="Times New Roman"/>
              </w:rPr>
              <w:t>:</w:t>
            </w:r>
          </w:p>
        </w:tc>
      </w:tr>
      <w:tr w:rsidR="00AF759E" w:rsidRPr="004F4821" w14:paraId="5E660445" w14:textId="77777777" w:rsidTr="004C1B37">
        <w:tc>
          <w:tcPr>
            <w:tcW w:w="9497" w:type="dxa"/>
          </w:tcPr>
          <w:p w14:paraId="3B3DEAA6" w14:textId="77777777" w:rsidR="00AF759E" w:rsidRDefault="00AF759E" w:rsidP="00CF184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14:paraId="515FAC68" w14:textId="77777777" w:rsidR="00AF759E" w:rsidRDefault="00AF759E" w:rsidP="00CF184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Overall:</w:t>
            </w:r>
          </w:p>
        </w:tc>
      </w:tr>
    </w:tbl>
    <w:p w14:paraId="40456093" w14:textId="1220F6A3" w:rsidR="00AF759E" w:rsidRDefault="00AF759E" w:rsidP="00AF759E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0F24C876" w14:textId="6CF28322" w:rsidR="00AF759E" w:rsidRPr="004C1B37" w:rsidRDefault="00AF759E" w:rsidP="004C1B37">
      <w:pPr>
        <w:tabs>
          <w:tab w:val="right" w:pos="10191"/>
        </w:tabs>
        <w:spacing w:after="120"/>
        <w:rPr>
          <w:rFonts w:ascii="Times New Roman" w:hAnsi="Times New Roman" w:cs="Times New Roman"/>
        </w:rPr>
      </w:pPr>
    </w:p>
    <w:p w14:paraId="52E23523" w14:textId="1719D0FB" w:rsidR="00F052EE" w:rsidRDefault="00F052EE" w:rsidP="007C5517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</w:t>
      </w:r>
      <w:proofErr w:type="gramStart"/>
      <w:r>
        <w:rPr>
          <w:rFonts w:ascii="Times New Roman" w:hAnsi="Times New Roman" w:cs="Times New Roman"/>
        </w:rPr>
        <w:t>was the iron solution diluted</w:t>
      </w:r>
      <w:proofErr w:type="gramEnd"/>
      <w:r>
        <w:rPr>
          <w:rFonts w:ascii="Times New Roman" w:hAnsi="Times New Roman" w:cs="Times New Roman"/>
        </w:rPr>
        <w:t xml:space="preserve"> in Step 2?</w:t>
      </w:r>
      <w:r w:rsidR="007C5517">
        <w:rPr>
          <w:rFonts w:ascii="Times New Roman" w:hAnsi="Times New Roman" w:cs="Times New Roman"/>
        </w:rPr>
        <w:tab/>
        <w:t>1 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7C5517" w:rsidRPr="004F4821" w14:paraId="65250E0C" w14:textId="77777777" w:rsidTr="00AF759E">
        <w:trPr>
          <w:trHeight w:val="454"/>
        </w:trPr>
        <w:tc>
          <w:tcPr>
            <w:tcW w:w="9484" w:type="dxa"/>
          </w:tcPr>
          <w:p w14:paraId="2FA196DB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7C5517" w:rsidRPr="004F4821" w14:paraId="564761DE" w14:textId="77777777" w:rsidTr="00AF759E">
        <w:trPr>
          <w:trHeight w:val="454"/>
        </w:trPr>
        <w:tc>
          <w:tcPr>
            <w:tcW w:w="9484" w:type="dxa"/>
          </w:tcPr>
          <w:p w14:paraId="5998CEEE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645813F5" w14:textId="77777777" w:rsidR="007C5517" w:rsidRDefault="007C5517" w:rsidP="007C5517">
      <w:pPr>
        <w:pStyle w:val="ListParagraph"/>
        <w:spacing w:after="120"/>
        <w:ind w:left="426"/>
        <w:rPr>
          <w:rFonts w:ascii="Times New Roman" w:hAnsi="Times New Roman" w:cs="Times New Roman"/>
        </w:rPr>
      </w:pPr>
    </w:p>
    <w:p w14:paraId="1F9D2DB5" w14:textId="19F987DB" w:rsidR="00F052EE" w:rsidRDefault="00F052EE" w:rsidP="007C5517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was an indicator not required for this titration?</w:t>
      </w:r>
      <w:r w:rsidR="007C5517">
        <w:rPr>
          <w:rFonts w:ascii="Times New Roman" w:hAnsi="Times New Roman" w:cs="Times New Roman"/>
        </w:rPr>
        <w:tab/>
        <w:t>1 mark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7C5517" w:rsidRPr="004F4821" w14:paraId="5D5C5810" w14:textId="77777777" w:rsidTr="004C1B37">
        <w:trPr>
          <w:trHeight w:val="454"/>
        </w:trPr>
        <w:tc>
          <w:tcPr>
            <w:tcW w:w="9484" w:type="dxa"/>
          </w:tcPr>
          <w:p w14:paraId="5D9CA46A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7C5517" w:rsidRPr="004F4821" w14:paraId="585CF27D" w14:textId="77777777" w:rsidTr="004C1B37">
        <w:trPr>
          <w:trHeight w:val="454"/>
        </w:trPr>
        <w:tc>
          <w:tcPr>
            <w:tcW w:w="9484" w:type="dxa"/>
          </w:tcPr>
          <w:p w14:paraId="3AAB4AAF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14DDA88A" w14:textId="77777777" w:rsidR="007C5517" w:rsidRDefault="007C5517" w:rsidP="007C551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14:paraId="6E10978E" w14:textId="45BC0295" w:rsidR="00F052EE" w:rsidRDefault="00F052EE" w:rsidP="007C5517">
      <w:pPr>
        <w:pStyle w:val="ListParagraph"/>
        <w:numPr>
          <w:ilvl w:val="0"/>
          <w:numId w:val="43"/>
        </w:numPr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titration, the burette </w:t>
      </w:r>
      <w:proofErr w:type="gramStart"/>
      <w:r>
        <w:rPr>
          <w:rFonts w:ascii="Times New Roman" w:hAnsi="Times New Roman" w:cs="Times New Roman"/>
        </w:rPr>
        <w:t>had been washed</w:t>
      </w:r>
      <w:proofErr w:type="gramEnd"/>
      <w:r>
        <w:rPr>
          <w:rFonts w:ascii="Times New Roman" w:hAnsi="Times New Roman" w:cs="Times New Roman"/>
        </w:rPr>
        <w:t xml:space="preserve"> previously with distilled water only. Explain the likely effect on the calculated mass of </w:t>
      </w:r>
      <w:r w:rsidR="007C5517">
        <w:rPr>
          <w:rFonts w:ascii="Times New Roman" w:hAnsi="Times New Roman" w:cs="Times New Roman"/>
        </w:rPr>
        <w:t>Fe</w:t>
      </w:r>
      <w:r w:rsidR="007C5517">
        <w:rPr>
          <w:rFonts w:ascii="Times New Roman" w:hAnsi="Times New Roman" w:cs="Times New Roman"/>
          <w:vertAlign w:val="superscript"/>
        </w:rPr>
        <w:t xml:space="preserve">2+ </w:t>
      </w:r>
      <w:r w:rsidR="007C5517">
        <w:rPr>
          <w:rFonts w:ascii="Times New Roman" w:hAnsi="Times New Roman" w:cs="Times New Roman"/>
        </w:rPr>
        <w:t>in the tablet.</w:t>
      </w:r>
      <w:r w:rsidR="007C5517">
        <w:rPr>
          <w:rFonts w:ascii="Times New Roman" w:hAnsi="Times New Roman" w:cs="Times New Roman"/>
        </w:rPr>
        <w:tab/>
        <w:t>2 marks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7C5517" w:rsidRPr="004F4821" w14:paraId="05679835" w14:textId="77777777" w:rsidTr="004C1B37">
        <w:trPr>
          <w:trHeight w:val="454"/>
        </w:trPr>
        <w:tc>
          <w:tcPr>
            <w:tcW w:w="9484" w:type="dxa"/>
          </w:tcPr>
          <w:p w14:paraId="54EC3985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7C5517" w:rsidRPr="004F4821" w14:paraId="735499F9" w14:textId="77777777" w:rsidTr="004C1B37">
        <w:trPr>
          <w:trHeight w:val="454"/>
        </w:trPr>
        <w:tc>
          <w:tcPr>
            <w:tcW w:w="9484" w:type="dxa"/>
          </w:tcPr>
          <w:p w14:paraId="4C870842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7C5517" w:rsidRPr="004F4821" w14:paraId="3A94ABC2" w14:textId="77777777" w:rsidTr="004C1B37">
        <w:trPr>
          <w:trHeight w:val="454"/>
        </w:trPr>
        <w:tc>
          <w:tcPr>
            <w:tcW w:w="9484" w:type="dxa"/>
          </w:tcPr>
          <w:p w14:paraId="1F19C484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7C5517" w:rsidRPr="004F4821" w14:paraId="259FABD0" w14:textId="77777777" w:rsidTr="004C1B37">
        <w:trPr>
          <w:trHeight w:val="454"/>
        </w:trPr>
        <w:tc>
          <w:tcPr>
            <w:tcW w:w="9484" w:type="dxa"/>
          </w:tcPr>
          <w:p w14:paraId="7246EA84" w14:textId="77777777" w:rsidR="007C5517" w:rsidRPr="004F4821" w:rsidRDefault="007C5517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6E274B" w:rsidRPr="004F4821" w14:paraId="1AA963C2" w14:textId="77777777" w:rsidTr="004C1B37">
        <w:trPr>
          <w:trHeight w:val="454"/>
        </w:trPr>
        <w:tc>
          <w:tcPr>
            <w:tcW w:w="9484" w:type="dxa"/>
          </w:tcPr>
          <w:p w14:paraId="36A2B292" w14:textId="77777777" w:rsidR="006E274B" w:rsidRPr="004F4821" w:rsidRDefault="006E274B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6E274B" w:rsidRPr="004F4821" w14:paraId="79BA39B2" w14:textId="77777777" w:rsidTr="004C1B37">
        <w:trPr>
          <w:trHeight w:val="454"/>
        </w:trPr>
        <w:tc>
          <w:tcPr>
            <w:tcW w:w="9484" w:type="dxa"/>
          </w:tcPr>
          <w:p w14:paraId="390E6EB7" w14:textId="77777777" w:rsidR="006E274B" w:rsidRPr="004F4821" w:rsidRDefault="006E274B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6E274B" w:rsidRPr="004F4821" w14:paraId="5A3D02EA" w14:textId="77777777" w:rsidTr="004C1B37">
        <w:trPr>
          <w:trHeight w:val="454"/>
        </w:trPr>
        <w:tc>
          <w:tcPr>
            <w:tcW w:w="9484" w:type="dxa"/>
          </w:tcPr>
          <w:p w14:paraId="69EA3D42" w14:textId="77777777" w:rsidR="006E274B" w:rsidRPr="004F4821" w:rsidRDefault="006E274B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="006E274B" w:rsidRPr="004F4821" w14:paraId="66877B8E" w14:textId="77777777" w:rsidTr="004C1B37">
        <w:trPr>
          <w:trHeight w:val="454"/>
        </w:trPr>
        <w:tc>
          <w:tcPr>
            <w:tcW w:w="9484" w:type="dxa"/>
          </w:tcPr>
          <w:p w14:paraId="3809AEE6" w14:textId="77777777" w:rsidR="006E274B" w:rsidRPr="004F4821" w:rsidRDefault="006E274B" w:rsidP="00B00E9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14:paraId="58BBDB3B" w14:textId="77777777" w:rsidR="007C5517" w:rsidRPr="00F052EE" w:rsidRDefault="007C5517" w:rsidP="007C5517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14:paraId="35E1EAF6" w14:textId="548B1D8E" w:rsidR="001E707D" w:rsidRDefault="006D55AD" w:rsidP="004C1B37">
      <w:pPr>
        <w:spacing w:after="120"/>
        <w:jc w:val="center"/>
        <w:rPr>
          <w:rFonts w:ascii="Times New Roman" w:eastAsia="MS Gothic" w:hAnsi="Times New Roman" w:cs="Times New Roman"/>
          <w:b/>
          <w:color w:val="000000" w:themeColor="text1"/>
          <w:sz w:val="28"/>
        </w:rPr>
      </w:pPr>
      <w:r w:rsidRPr="004F4821">
        <w:rPr>
          <w:rFonts w:ascii="Times New Roman" w:eastAsia="MS Gothic" w:hAnsi="Times New Roman" w:cs="Times New Roman"/>
          <w:b/>
          <w:color w:val="000000" w:themeColor="text1"/>
          <w:sz w:val="28"/>
        </w:rPr>
        <w:t>END OF TEST</w:t>
      </w:r>
    </w:p>
    <w:sectPr w:rsidR="001E707D" w:rsidSect="00D05E0E">
      <w:headerReference w:type="even" r:id="rId20"/>
      <w:headerReference w:type="default" r:id="rId21"/>
      <w:footerReference w:type="even" r:id="rId22"/>
      <w:pgSz w:w="11906" w:h="16838"/>
      <w:pgMar w:top="851" w:right="851" w:bottom="851" w:left="851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40CC1" w14:textId="77777777" w:rsidR="00BF7C4B" w:rsidRDefault="00BF7C4B" w:rsidP="007E40E8">
      <w:pPr>
        <w:spacing w:after="0" w:line="240" w:lineRule="auto"/>
      </w:pPr>
      <w:r>
        <w:separator/>
      </w:r>
    </w:p>
  </w:endnote>
  <w:endnote w:type="continuationSeparator" w:id="0">
    <w:p w14:paraId="1982D050" w14:textId="77777777" w:rsidR="00BF7C4B" w:rsidRDefault="00BF7C4B" w:rsidP="007E4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1DB247" w14:textId="77777777" w:rsidR="00B00E90" w:rsidRDefault="00B00E90" w:rsidP="00D002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1841E9" w14:textId="77777777" w:rsidR="00BF7C4B" w:rsidRDefault="00BF7C4B" w:rsidP="007E40E8">
      <w:pPr>
        <w:spacing w:after="0" w:line="240" w:lineRule="auto"/>
      </w:pPr>
      <w:r>
        <w:separator/>
      </w:r>
    </w:p>
  </w:footnote>
  <w:footnote w:type="continuationSeparator" w:id="0">
    <w:p w14:paraId="62239D82" w14:textId="77777777" w:rsidR="00BF7C4B" w:rsidRDefault="00BF7C4B" w:rsidP="007E4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82719" w14:textId="77777777" w:rsidR="00B00E90" w:rsidRPr="00DA6DAA" w:rsidRDefault="00B00E90" w:rsidP="00D002F1">
    <w:pPr>
      <w:pStyle w:val="Header"/>
      <w:framePr w:wrap="around" w:vAnchor="text" w:hAnchor="page" w:x="5712" w:y="72"/>
      <w:rPr>
        <w:rStyle w:val="PageNumber"/>
        <w:rFonts w:ascii="Times" w:hAnsi="Times"/>
        <w:sz w:val="16"/>
        <w:szCs w:val="16"/>
      </w:rPr>
    </w:pPr>
    <w:r w:rsidRPr="00DA6DAA">
      <w:rPr>
        <w:rStyle w:val="PageNumber"/>
        <w:rFonts w:ascii="Times" w:hAnsi="Times"/>
        <w:sz w:val="16"/>
        <w:szCs w:val="16"/>
      </w:rPr>
      <w:fldChar w:fldCharType="begin"/>
    </w:r>
    <w:r w:rsidRPr="00DA6DAA">
      <w:rPr>
        <w:rStyle w:val="PageNumber"/>
        <w:rFonts w:ascii="Times" w:hAnsi="Times"/>
        <w:sz w:val="16"/>
        <w:szCs w:val="16"/>
      </w:rPr>
      <w:instrText xml:space="preserve">PAGE  </w:instrText>
    </w:r>
    <w:r w:rsidRPr="00DA6DAA">
      <w:rPr>
        <w:rStyle w:val="PageNumber"/>
        <w:rFonts w:ascii="Times" w:hAnsi="Times"/>
        <w:sz w:val="16"/>
        <w:szCs w:val="16"/>
      </w:rPr>
      <w:fldChar w:fldCharType="separate"/>
    </w:r>
    <w:r>
      <w:rPr>
        <w:rStyle w:val="PageNumber"/>
        <w:rFonts w:ascii="Times" w:hAnsi="Times"/>
        <w:noProof/>
        <w:sz w:val="16"/>
        <w:szCs w:val="16"/>
      </w:rPr>
      <w:t>2</w:t>
    </w:r>
    <w:r w:rsidRPr="00DA6DAA">
      <w:rPr>
        <w:rStyle w:val="PageNumber"/>
        <w:rFonts w:ascii="Times" w:hAnsi="Times"/>
        <w:sz w:val="16"/>
        <w:szCs w:val="16"/>
      </w:rPr>
      <w:fldChar w:fldCharType="end"/>
    </w:r>
    <w:r>
      <w:rPr>
        <w:rStyle w:val="PageNumber"/>
        <w:rFonts w:ascii="Times" w:hAnsi="Times"/>
        <w:sz w:val="16"/>
        <w:szCs w:val="16"/>
      </w:rPr>
      <w:t xml:space="preserve"> of 11</w:t>
    </w:r>
  </w:p>
  <w:p w14:paraId="2E509C83" w14:textId="77777777" w:rsidR="00B00E90" w:rsidRPr="00DA6DAA" w:rsidRDefault="00B00E90">
    <w:pPr>
      <w:pStyle w:val="Header"/>
      <w:rPr>
        <w:rFonts w:ascii="Times New Roman" w:hAnsi="Times New Roman" w:cs="Times New Roman"/>
        <w:sz w:val="16"/>
        <w:szCs w:val="16"/>
      </w:rPr>
    </w:pPr>
    <w:r w:rsidRPr="00DA6DAA">
      <w:rPr>
        <w:rFonts w:ascii="Times New Roman" w:hAnsi="Times New Roman" w:cs="Times New Roman"/>
        <w:sz w:val="16"/>
        <w:szCs w:val="16"/>
      </w:rPr>
      <w:t>2014 Unit 1 Chemistry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A0AB0" w14:textId="51EBF660" w:rsidR="00B00E90" w:rsidRDefault="00B00E90">
    <w:pPr>
      <w:pStyle w:val="Header"/>
    </w:pPr>
    <w:r>
      <w:rPr>
        <w:rFonts w:ascii="Times New Roman" w:hAnsi="Times New Roman" w:cs="Times New Roman"/>
        <w:sz w:val="18"/>
        <w:szCs w:val="18"/>
      </w:rPr>
      <w:t>2020 Balwyn High School</w:t>
    </w:r>
    <w:r w:rsidRPr="00CE326B">
      <w:rPr>
        <w:rFonts w:ascii="Times New Roman" w:hAnsi="Times New Roman" w:cs="Times New Roman"/>
        <w:sz w:val="18"/>
        <w:szCs w:val="18"/>
      </w:rPr>
      <w:ptab w:relativeTo="margin" w:alignment="center" w:leader="none"/>
    </w:r>
    <w:r w:rsidRPr="00CE326B">
      <w:rPr>
        <w:rFonts w:ascii="Times New Roman" w:hAnsi="Times New Roman" w:cs="Times New Roman"/>
        <w:sz w:val="18"/>
        <w:szCs w:val="18"/>
      </w:rPr>
      <w:t xml:space="preserve">Page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PAGE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F57A62">
      <w:rPr>
        <w:rFonts w:ascii="Times New Roman" w:hAnsi="Times New Roman" w:cs="Times New Roman"/>
        <w:b/>
        <w:noProof/>
        <w:sz w:val="18"/>
        <w:szCs w:val="18"/>
      </w:rPr>
      <w:t>11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t xml:space="preserve"> of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NUMPAGES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F57A62">
      <w:rPr>
        <w:rFonts w:ascii="Times New Roman" w:hAnsi="Times New Roman" w:cs="Times New Roman"/>
        <w:b/>
        <w:noProof/>
        <w:sz w:val="18"/>
        <w:szCs w:val="18"/>
      </w:rPr>
      <w:t>12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ptab w:relativeTo="margin" w:alignment="right" w:leader="none"/>
    </w:r>
    <w:r>
      <w:rPr>
        <w:rFonts w:ascii="Times New Roman" w:hAnsi="Times New Roman" w:cs="Times New Roman"/>
        <w:sz w:val="18"/>
        <w:szCs w:val="18"/>
      </w:rPr>
      <w:t>Unit 4 SAC 1 &amp; 2: Organic Chemistry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1EB3"/>
    <w:multiLevelType w:val="hybridMultilevel"/>
    <w:tmpl w:val="4FD294F0"/>
    <w:lvl w:ilvl="0" w:tplc="12FA712E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A717D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556E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808FC"/>
    <w:multiLevelType w:val="hybridMultilevel"/>
    <w:tmpl w:val="D29E6D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F0DBD"/>
    <w:multiLevelType w:val="hybridMultilevel"/>
    <w:tmpl w:val="77DA764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630B7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D2EC7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07DCA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3903EB0"/>
    <w:multiLevelType w:val="hybridMultilevel"/>
    <w:tmpl w:val="4CBC49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84A47"/>
    <w:multiLevelType w:val="hybridMultilevel"/>
    <w:tmpl w:val="E5322E7C"/>
    <w:lvl w:ilvl="0" w:tplc="B846FC50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F15CD"/>
    <w:multiLevelType w:val="hybridMultilevel"/>
    <w:tmpl w:val="E1983204"/>
    <w:lvl w:ilvl="0" w:tplc="62DE4C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B452C"/>
    <w:multiLevelType w:val="hybridMultilevel"/>
    <w:tmpl w:val="331E5C32"/>
    <w:lvl w:ilvl="0" w:tplc="1BD2AE4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26294F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15E5B"/>
    <w:multiLevelType w:val="hybridMultilevel"/>
    <w:tmpl w:val="366C154A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F7F35"/>
    <w:multiLevelType w:val="hybridMultilevel"/>
    <w:tmpl w:val="B1B64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D645A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686BCF"/>
    <w:multiLevelType w:val="hybridMultilevel"/>
    <w:tmpl w:val="20E666D2"/>
    <w:lvl w:ilvl="0" w:tplc="0C09001B">
      <w:start w:val="1"/>
      <w:numFmt w:val="lowerRoman"/>
      <w:lvlText w:val="%1."/>
      <w:lvlJc w:val="righ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66F20"/>
    <w:multiLevelType w:val="hybridMultilevel"/>
    <w:tmpl w:val="459E31E2"/>
    <w:lvl w:ilvl="0" w:tplc="0C09001B">
      <w:start w:val="1"/>
      <w:numFmt w:val="lowerRoman"/>
      <w:lvlText w:val="%1."/>
      <w:lvlJc w:val="righ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D2F0D6D"/>
    <w:multiLevelType w:val="hybridMultilevel"/>
    <w:tmpl w:val="98A690D6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24960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D874AB"/>
    <w:multiLevelType w:val="hybridMultilevel"/>
    <w:tmpl w:val="1D6E7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32F45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353F7525"/>
    <w:multiLevelType w:val="hybridMultilevel"/>
    <w:tmpl w:val="4A9832C0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40BE1"/>
    <w:multiLevelType w:val="hybridMultilevel"/>
    <w:tmpl w:val="EA241A16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35714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E8129A"/>
    <w:multiLevelType w:val="hybridMultilevel"/>
    <w:tmpl w:val="227649C8"/>
    <w:lvl w:ilvl="0" w:tplc="802A2FF4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F2D91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1E4CAA"/>
    <w:multiLevelType w:val="hybridMultilevel"/>
    <w:tmpl w:val="6E842ABE"/>
    <w:lvl w:ilvl="0" w:tplc="4190BAB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A7201"/>
    <w:multiLevelType w:val="hybridMultilevel"/>
    <w:tmpl w:val="4448F6E6"/>
    <w:lvl w:ilvl="0" w:tplc="665EAD4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AA5E4F1C">
      <w:start w:val="1"/>
      <w:numFmt w:val="lowerRoman"/>
      <w:lvlText w:val="%2."/>
      <w:lvlJc w:val="right"/>
      <w:pPr>
        <w:ind w:left="786" w:hanging="360"/>
      </w:pPr>
      <w:rPr>
        <w:b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16644"/>
    <w:multiLevelType w:val="hybridMultilevel"/>
    <w:tmpl w:val="3CD08B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695D84"/>
    <w:multiLevelType w:val="hybridMultilevel"/>
    <w:tmpl w:val="8846730A"/>
    <w:lvl w:ilvl="0" w:tplc="B9FED09E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773A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C463A0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B464F41"/>
    <w:multiLevelType w:val="hybridMultilevel"/>
    <w:tmpl w:val="E41456A2"/>
    <w:lvl w:ilvl="0" w:tplc="9ECA26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F77C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D0768"/>
    <w:multiLevelType w:val="hybridMultilevel"/>
    <w:tmpl w:val="EA241A16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26A08"/>
    <w:multiLevelType w:val="hybridMultilevel"/>
    <w:tmpl w:val="E5322E7C"/>
    <w:lvl w:ilvl="0" w:tplc="B846FC50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9348FF"/>
    <w:multiLevelType w:val="hybridMultilevel"/>
    <w:tmpl w:val="60B6C2A2"/>
    <w:lvl w:ilvl="0" w:tplc="62DE4C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036619"/>
    <w:multiLevelType w:val="hybridMultilevel"/>
    <w:tmpl w:val="11E015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6D68A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6411C"/>
    <w:multiLevelType w:val="hybridMultilevel"/>
    <w:tmpl w:val="6EB49268"/>
    <w:lvl w:ilvl="0" w:tplc="0C09001B">
      <w:start w:val="1"/>
      <w:numFmt w:val="lowerRoman"/>
      <w:lvlText w:val="%1."/>
      <w:lvlJc w:val="righ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0DA28F8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AE3CE7"/>
    <w:multiLevelType w:val="hybridMultilevel"/>
    <w:tmpl w:val="98A690D6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545F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24DD4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1"/>
  </w:num>
  <w:num w:numId="3">
    <w:abstractNumId w:val="43"/>
  </w:num>
  <w:num w:numId="4">
    <w:abstractNumId w:val="0"/>
  </w:num>
  <w:num w:numId="5">
    <w:abstractNumId w:val="8"/>
  </w:num>
  <w:num w:numId="6">
    <w:abstractNumId w:val="30"/>
  </w:num>
  <w:num w:numId="7">
    <w:abstractNumId w:val="20"/>
  </w:num>
  <w:num w:numId="8">
    <w:abstractNumId w:val="39"/>
  </w:num>
  <w:num w:numId="9">
    <w:abstractNumId w:val="26"/>
  </w:num>
  <w:num w:numId="10">
    <w:abstractNumId w:val="12"/>
  </w:num>
  <w:num w:numId="11">
    <w:abstractNumId w:val="35"/>
  </w:num>
  <w:num w:numId="12">
    <w:abstractNumId w:val="32"/>
  </w:num>
  <w:num w:numId="13">
    <w:abstractNumId w:val="21"/>
  </w:num>
  <w:num w:numId="14">
    <w:abstractNumId w:val="23"/>
  </w:num>
  <w:num w:numId="15">
    <w:abstractNumId w:val="45"/>
  </w:num>
  <w:num w:numId="16">
    <w:abstractNumId w:val="42"/>
  </w:num>
  <w:num w:numId="17">
    <w:abstractNumId w:val="7"/>
  </w:num>
  <w:num w:numId="18">
    <w:abstractNumId w:val="33"/>
  </w:num>
  <w:num w:numId="19">
    <w:abstractNumId w:val="18"/>
  </w:num>
  <w:num w:numId="20">
    <w:abstractNumId w:val="36"/>
  </w:num>
  <w:num w:numId="21">
    <w:abstractNumId w:val="13"/>
  </w:num>
  <w:num w:numId="22">
    <w:abstractNumId w:val="22"/>
  </w:num>
  <w:num w:numId="23">
    <w:abstractNumId w:val="5"/>
  </w:num>
  <w:num w:numId="24">
    <w:abstractNumId w:val="27"/>
  </w:num>
  <w:num w:numId="25">
    <w:abstractNumId w:val="1"/>
  </w:num>
  <w:num w:numId="26">
    <w:abstractNumId w:val="15"/>
  </w:num>
  <w:num w:numId="27">
    <w:abstractNumId w:val="6"/>
  </w:num>
  <w:num w:numId="28">
    <w:abstractNumId w:val="16"/>
  </w:num>
  <w:num w:numId="29">
    <w:abstractNumId w:val="14"/>
  </w:num>
  <w:num w:numId="30">
    <w:abstractNumId w:val="37"/>
  </w:num>
  <w:num w:numId="31">
    <w:abstractNumId w:val="29"/>
  </w:num>
  <w:num w:numId="32">
    <w:abstractNumId w:val="31"/>
  </w:num>
  <w:num w:numId="33">
    <w:abstractNumId w:val="4"/>
  </w:num>
  <w:num w:numId="34">
    <w:abstractNumId w:val="25"/>
  </w:num>
  <w:num w:numId="35">
    <w:abstractNumId w:val="9"/>
  </w:num>
  <w:num w:numId="36">
    <w:abstractNumId w:val="19"/>
  </w:num>
  <w:num w:numId="37">
    <w:abstractNumId w:val="44"/>
  </w:num>
  <w:num w:numId="38">
    <w:abstractNumId w:val="24"/>
  </w:num>
  <w:num w:numId="39">
    <w:abstractNumId w:val="10"/>
  </w:num>
  <w:num w:numId="40">
    <w:abstractNumId w:val="34"/>
  </w:num>
  <w:num w:numId="41">
    <w:abstractNumId w:val="38"/>
  </w:num>
  <w:num w:numId="42">
    <w:abstractNumId w:val="3"/>
  </w:num>
  <w:num w:numId="43">
    <w:abstractNumId w:val="28"/>
  </w:num>
  <w:num w:numId="44">
    <w:abstractNumId w:val="2"/>
  </w:num>
  <w:num w:numId="45">
    <w:abstractNumId w:val="41"/>
  </w:num>
  <w:num w:numId="46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6B"/>
    <w:rsid w:val="0000068F"/>
    <w:rsid w:val="00004146"/>
    <w:rsid w:val="00013C71"/>
    <w:rsid w:val="00015037"/>
    <w:rsid w:val="00022865"/>
    <w:rsid w:val="00023FA8"/>
    <w:rsid w:val="000360AB"/>
    <w:rsid w:val="0003733D"/>
    <w:rsid w:val="000459B2"/>
    <w:rsid w:val="00046C4E"/>
    <w:rsid w:val="0005209D"/>
    <w:rsid w:val="00060C02"/>
    <w:rsid w:val="00062A68"/>
    <w:rsid w:val="00074A86"/>
    <w:rsid w:val="000761E8"/>
    <w:rsid w:val="000765A6"/>
    <w:rsid w:val="000774AF"/>
    <w:rsid w:val="00077EFC"/>
    <w:rsid w:val="00082CFA"/>
    <w:rsid w:val="000832B0"/>
    <w:rsid w:val="000A0C8E"/>
    <w:rsid w:val="000B5B4C"/>
    <w:rsid w:val="000C0402"/>
    <w:rsid w:val="000D08C9"/>
    <w:rsid w:val="000D1990"/>
    <w:rsid w:val="000E236B"/>
    <w:rsid w:val="000E42F5"/>
    <w:rsid w:val="000E4D94"/>
    <w:rsid w:val="000E5D1A"/>
    <w:rsid w:val="000F065A"/>
    <w:rsid w:val="000F27E9"/>
    <w:rsid w:val="000F4D74"/>
    <w:rsid w:val="00100BA9"/>
    <w:rsid w:val="0010103B"/>
    <w:rsid w:val="00112ED4"/>
    <w:rsid w:val="001133A6"/>
    <w:rsid w:val="00116AB1"/>
    <w:rsid w:val="00117B36"/>
    <w:rsid w:val="00122F23"/>
    <w:rsid w:val="00123D87"/>
    <w:rsid w:val="001307FE"/>
    <w:rsid w:val="00133252"/>
    <w:rsid w:val="00134A4C"/>
    <w:rsid w:val="00135B5E"/>
    <w:rsid w:val="0013693C"/>
    <w:rsid w:val="00137544"/>
    <w:rsid w:val="00137DC6"/>
    <w:rsid w:val="00140894"/>
    <w:rsid w:val="00141EC7"/>
    <w:rsid w:val="001445DC"/>
    <w:rsid w:val="001452B7"/>
    <w:rsid w:val="00153325"/>
    <w:rsid w:val="001557A7"/>
    <w:rsid w:val="00155D29"/>
    <w:rsid w:val="00162B31"/>
    <w:rsid w:val="001643CF"/>
    <w:rsid w:val="00172BEC"/>
    <w:rsid w:val="001742CD"/>
    <w:rsid w:val="001814AA"/>
    <w:rsid w:val="0018209E"/>
    <w:rsid w:val="001840BB"/>
    <w:rsid w:val="00185D40"/>
    <w:rsid w:val="00193203"/>
    <w:rsid w:val="00197216"/>
    <w:rsid w:val="001A65F2"/>
    <w:rsid w:val="001A6B56"/>
    <w:rsid w:val="001B6350"/>
    <w:rsid w:val="001C262B"/>
    <w:rsid w:val="001C55E3"/>
    <w:rsid w:val="001D372F"/>
    <w:rsid w:val="001D37F8"/>
    <w:rsid w:val="001D44CA"/>
    <w:rsid w:val="001E1E81"/>
    <w:rsid w:val="001E3301"/>
    <w:rsid w:val="001E50A9"/>
    <w:rsid w:val="001E5301"/>
    <w:rsid w:val="001E5CDF"/>
    <w:rsid w:val="001E6630"/>
    <w:rsid w:val="001E707D"/>
    <w:rsid w:val="001F5262"/>
    <w:rsid w:val="001F71F8"/>
    <w:rsid w:val="00204EAE"/>
    <w:rsid w:val="0021714A"/>
    <w:rsid w:val="0023005C"/>
    <w:rsid w:val="002354C7"/>
    <w:rsid w:val="00235EF1"/>
    <w:rsid w:val="00237AA1"/>
    <w:rsid w:val="00237D50"/>
    <w:rsid w:val="00240A1F"/>
    <w:rsid w:val="0024226B"/>
    <w:rsid w:val="0024535B"/>
    <w:rsid w:val="00265321"/>
    <w:rsid w:val="002653A8"/>
    <w:rsid w:val="00271E96"/>
    <w:rsid w:val="00286362"/>
    <w:rsid w:val="00292105"/>
    <w:rsid w:val="002968C2"/>
    <w:rsid w:val="00297AD3"/>
    <w:rsid w:val="002A17A3"/>
    <w:rsid w:val="002A63AF"/>
    <w:rsid w:val="002B3C7F"/>
    <w:rsid w:val="002C4C9C"/>
    <w:rsid w:val="002D0E82"/>
    <w:rsid w:val="002D5842"/>
    <w:rsid w:val="002F0F03"/>
    <w:rsid w:val="002F3CAE"/>
    <w:rsid w:val="002F59EA"/>
    <w:rsid w:val="002F673D"/>
    <w:rsid w:val="002F6FCF"/>
    <w:rsid w:val="003001BC"/>
    <w:rsid w:val="003004F6"/>
    <w:rsid w:val="00302678"/>
    <w:rsid w:val="003106AD"/>
    <w:rsid w:val="00316CA7"/>
    <w:rsid w:val="00317749"/>
    <w:rsid w:val="00336F6B"/>
    <w:rsid w:val="00337598"/>
    <w:rsid w:val="00344AC6"/>
    <w:rsid w:val="00346152"/>
    <w:rsid w:val="00352D3D"/>
    <w:rsid w:val="00355BDC"/>
    <w:rsid w:val="0036008B"/>
    <w:rsid w:val="0036497B"/>
    <w:rsid w:val="003671E5"/>
    <w:rsid w:val="003705AB"/>
    <w:rsid w:val="00375571"/>
    <w:rsid w:val="00380DB6"/>
    <w:rsid w:val="003869E9"/>
    <w:rsid w:val="00394C15"/>
    <w:rsid w:val="003A06D7"/>
    <w:rsid w:val="003B07D6"/>
    <w:rsid w:val="003B0BFB"/>
    <w:rsid w:val="003B2772"/>
    <w:rsid w:val="003B2E12"/>
    <w:rsid w:val="003B33CD"/>
    <w:rsid w:val="003B47B4"/>
    <w:rsid w:val="003C659F"/>
    <w:rsid w:val="003C6694"/>
    <w:rsid w:val="003C7F0C"/>
    <w:rsid w:val="003E30EB"/>
    <w:rsid w:val="003E3C02"/>
    <w:rsid w:val="003E5313"/>
    <w:rsid w:val="003F426B"/>
    <w:rsid w:val="003F68A7"/>
    <w:rsid w:val="003F74B6"/>
    <w:rsid w:val="00402B83"/>
    <w:rsid w:val="00410AA3"/>
    <w:rsid w:val="00411F6E"/>
    <w:rsid w:val="00424BFB"/>
    <w:rsid w:val="00432E8B"/>
    <w:rsid w:val="004372EA"/>
    <w:rsid w:val="00440967"/>
    <w:rsid w:val="00442C20"/>
    <w:rsid w:val="004574E6"/>
    <w:rsid w:val="00473926"/>
    <w:rsid w:val="00475867"/>
    <w:rsid w:val="0048273E"/>
    <w:rsid w:val="00483BBD"/>
    <w:rsid w:val="00486CE8"/>
    <w:rsid w:val="004A002E"/>
    <w:rsid w:val="004A3891"/>
    <w:rsid w:val="004A677A"/>
    <w:rsid w:val="004B39C6"/>
    <w:rsid w:val="004B67D0"/>
    <w:rsid w:val="004B6A8C"/>
    <w:rsid w:val="004C17D7"/>
    <w:rsid w:val="004C1B37"/>
    <w:rsid w:val="004C4B93"/>
    <w:rsid w:val="004C62D3"/>
    <w:rsid w:val="004C6C75"/>
    <w:rsid w:val="004D016C"/>
    <w:rsid w:val="004D4B7E"/>
    <w:rsid w:val="004E1540"/>
    <w:rsid w:val="004E449B"/>
    <w:rsid w:val="004F1554"/>
    <w:rsid w:val="004F3DC6"/>
    <w:rsid w:val="004F4821"/>
    <w:rsid w:val="00502955"/>
    <w:rsid w:val="005072B1"/>
    <w:rsid w:val="00514B5E"/>
    <w:rsid w:val="00516717"/>
    <w:rsid w:val="0052544D"/>
    <w:rsid w:val="005339E1"/>
    <w:rsid w:val="00533A55"/>
    <w:rsid w:val="005340BD"/>
    <w:rsid w:val="00535DFC"/>
    <w:rsid w:val="00536B93"/>
    <w:rsid w:val="00536BE0"/>
    <w:rsid w:val="00542AE0"/>
    <w:rsid w:val="0055229B"/>
    <w:rsid w:val="00576740"/>
    <w:rsid w:val="00577CB8"/>
    <w:rsid w:val="005808C2"/>
    <w:rsid w:val="00584B8C"/>
    <w:rsid w:val="00585E06"/>
    <w:rsid w:val="00586568"/>
    <w:rsid w:val="005868E6"/>
    <w:rsid w:val="005928F6"/>
    <w:rsid w:val="00594CBE"/>
    <w:rsid w:val="005B108E"/>
    <w:rsid w:val="005C4FDA"/>
    <w:rsid w:val="005D22C8"/>
    <w:rsid w:val="005D67F5"/>
    <w:rsid w:val="005E0F7D"/>
    <w:rsid w:val="005E7ABB"/>
    <w:rsid w:val="005F1DAD"/>
    <w:rsid w:val="00616C09"/>
    <w:rsid w:val="00621A64"/>
    <w:rsid w:val="00630542"/>
    <w:rsid w:val="006438FA"/>
    <w:rsid w:val="00643A50"/>
    <w:rsid w:val="00646286"/>
    <w:rsid w:val="0065043A"/>
    <w:rsid w:val="00650FCF"/>
    <w:rsid w:val="006570ED"/>
    <w:rsid w:val="0067025B"/>
    <w:rsid w:val="00673964"/>
    <w:rsid w:val="00674554"/>
    <w:rsid w:val="0067696B"/>
    <w:rsid w:val="0068621B"/>
    <w:rsid w:val="006874D8"/>
    <w:rsid w:val="00692040"/>
    <w:rsid w:val="00692B6A"/>
    <w:rsid w:val="006930F5"/>
    <w:rsid w:val="006A0100"/>
    <w:rsid w:val="006A269C"/>
    <w:rsid w:val="006A2874"/>
    <w:rsid w:val="006A41EA"/>
    <w:rsid w:val="006A773A"/>
    <w:rsid w:val="006C3C5E"/>
    <w:rsid w:val="006C79BC"/>
    <w:rsid w:val="006D55AD"/>
    <w:rsid w:val="006E274B"/>
    <w:rsid w:val="006E316D"/>
    <w:rsid w:val="006E48F5"/>
    <w:rsid w:val="006E6447"/>
    <w:rsid w:val="006F46B2"/>
    <w:rsid w:val="006F528A"/>
    <w:rsid w:val="006F5BD6"/>
    <w:rsid w:val="006F613F"/>
    <w:rsid w:val="0070098A"/>
    <w:rsid w:val="00701384"/>
    <w:rsid w:val="00702C9C"/>
    <w:rsid w:val="007036C1"/>
    <w:rsid w:val="0072382D"/>
    <w:rsid w:val="007311B7"/>
    <w:rsid w:val="00734E89"/>
    <w:rsid w:val="0073506E"/>
    <w:rsid w:val="0073512A"/>
    <w:rsid w:val="0074655E"/>
    <w:rsid w:val="007511EB"/>
    <w:rsid w:val="007639F6"/>
    <w:rsid w:val="0076641A"/>
    <w:rsid w:val="007678B8"/>
    <w:rsid w:val="0077752F"/>
    <w:rsid w:val="0078012B"/>
    <w:rsid w:val="00780456"/>
    <w:rsid w:val="007807F8"/>
    <w:rsid w:val="00784C1D"/>
    <w:rsid w:val="00785A74"/>
    <w:rsid w:val="00786D02"/>
    <w:rsid w:val="007875BC"/>
    <w:rsid w:val="00790EA2"/>
    <w:rsid w:val="007A6A6F"/>
    <w:rsid w:val="007B1A37"/>
    <w:rsid w:val="007C065A"/>
    <w:rsid w:val="007C10FF"/>
    <w:rsid w:val="007C2D3C"/>
    <w:rsid w:val="007C49E9"/>
    <w:rsid w:val="007C5517"/>
    <w:rsid w:val="007D1A86"/>
    <w:rsid w:val="007D5BAC"/>
    <w:rsid w:val="007E40E8"/>
    <w:rsid w:val="007F2934"/>
    <w:rsid w:val="008139D6"/>
    <w:rsid w:val="0081434F"/>
    <w:rsid w:val="00814384"/>
    <w:rsid w:val="008246E2"/>
    <w:rsid w:val="0082580F"/>
    <w:rsid w:val="00825B94"/>
    <w:rsid w:val="008269C1"/>
    <w:rsid w:val="00832EC9"/>
    <w:rsid w:val="0084542F"/>
    <w:rsid w:val="008457B2"/>
    <w:rsid w:val="00846992"/>
    <w:rsid w:val="00857FC8"/>
    <w:rsid w:val="008647AA"/>
    <w:rsid w:val="00864E7A"/>
    <w:rsid w:val="008750FC"/>
    <w:rsid w:val="0088448B"/>
    <w:rsid w:val="00885689"/>
    <w:rsid w:val="0088676B"/>
    <w:rsid w:val="00886BBC"/>
    <w:rsid w:val="008927C3"/>
    <w:rsid w:val="008951D5"/>
    <w:rsid w:val="0089791C"/>
    <w:rsid w:val="008A52CA"/>
    <w:rsid w:val="008A673C"/>
    <w:rsid w:val="008B481C"/>
    <w:rsid w:val="008C35E6"/>
    <w:rsid w:val="008C588C"/>
    <w:rsid w:val="008C6613"/>
    <w:rsid w:val="008C6C8B"/>
    <w:rsid w:val="008D7152"/>
    <w:rsid w:val="008E5ABF"/>
    <w:rsid w:val="008E68A9"/>
    <w:rsid w:val="008E6B2E"/>
    <w:rsid w:val="008F0565"/>
    <w:rsid w:val="008F5AC7"/>
    <w:rsid w:val="00900FD4"/>
    <w:rsid w:val="00902F74"/>
    <w:rsid w:val="0090554B"/>
    <w:rsid w:val="00913817"/>
    <w:rsid w:val="00920C7B"/>
    <w:rsid w:val="00925A56"/>
    <w:rsid w:val="009266FD"/>
    <w:rsid w:val="00926B8E"/>
    <w:rsid w:val="00933257"/>
    <w:rsid w:val="009506A3"/>
    <w:rsid w:val="00954550"/>
    <w:rsid w:val="00961664"/>
    <w:rsid w:val="0096235F"/>
    <w:rsid w:val="00963DD9"/>
    <w:rsid w:val="00982BA5"/>
    <w:rsid w:val="00985CE6"/>
    <w:rsid w:val="00992BA6"/>
    <w:rsid w:val="009A14B9"/>
    <w:rsid w:val="009A18A5"/>
    <w:rsid w:val="009A34FD"/>
    <w:rsid w:val="009A79C2"/>
    <w:rsid w:val="009B028B"/>
    <w:rsid w:val="009B545B"/>
    <w:rsid w:val="009C6738"/>
    <w:rsid w:val="009D3192"/>
    <w:rsid w:val="009D7C9A"/>
    <w:rsid w:val="009E3B1A"/>
    <w:rsid w:val="009E6CCF"/>
    <w:rsid w:val="009E6D92"/>
    <w:rsid w:val="009F6738"/>
    <w:rsid w:val="00A0570A"/>
    <w:rsid w:val="00A11FF3"/>
    <w:rsid w:val="00A120B4"/>
    <w:rsid w:val="00A1541A"/>
    <w:rsid w:val="00A23915"/>
    <w:rsid w:val="00A24EDB"/>
    <w:rsid w:val="00A32A46"/>
    <w:rsid w:val="00A32AC3"/>
    <w:rsid w:val="00A32B48"/>
    <w:rsid w:val="00A349A9"/>
    <w:rsid w:val="00A40DBD"/>
    <w:rsid w:val="00A4122B"/>
    <w:rsid w:val="00A4252C"/>
    <w:rsid w:val="00A4267D"/>
    <w:rsid w:val="00A434D9"/>
    <w:rsid w:val="00A45834"/>
    <w:rsid w:val="00A45CCF"/>
    <w:rsid w:val="00A508DB"/>
    <w:rsid w:val="00A51368"/>
    <w:rsid w:val="00A5404D"/>
    <w:rsid w:val="00A54165"/>
    <w:rsid w:val="00A56CBF"/>
    <w:rsid w:val="00A57AE2"/>
    <w:rsid w:val="00A57C47"/>
    <w:rsid w:val="00A65025"/>
    <w:rsid w:val="00A66A63"/>
    <w:rsid w:val="00A66D8C"/>
    <w:rsid w:val="00A72CD0"/>
    <w:rsid w:val="00A76A23"/>
    <w:rsid w:val="00A83987"/>
    <w:rsid w:val="00A87450"/>
    <w:rsid w:val="00A97B6A"/>
    <w:rsid w:val="00AA16A8"/>
    <w:rsid w:val="00AA2E6E"/>
    <w:rsid w:val="00AA3A96"/>
    <w:rsid w:val="00AA49F9"/>
    <w:rsid w:val="00AB087B"/>
    <w:rsid w:val="00AB119D"/>
    <w:rsid w:val="00AB647B"/>
    <w:rsid w:val="00AB7806"/>
    <w:rsid w:val="00AC4A7C"/>
    <w:rsid w:val="00AE0C9B"/>
    <w:rsid w:val="00AE172D"/>
    <w:rsid w:val="00AE30F3"/>
    <w:rsid w:val="00AE6025"/>
    <w:rsid w:val="00AE6E68"/>
    <w:rsid w:val="00AE6FEB"/>
    <w:rsid w:val="00AF4F0D"/>
    <w:rsid w:val="00AF5736"/>
    <w:rsid w:val="00AF759E"/>
    <w:rsid w:val="00B00E90"/>
    <w:rsid w:val="00B011D0"/>
    <w:rsid w:val="00B01931"/>
    <w:rsid w:val="00B02A18"/>
    <w:rsid w:val="00B0409D"/>
    <w:rsid w:val="00B040F1"/>
    <w:rsid w:val="00B05446"/>
    <w:rsid w:val="00B250D7"/>
    <w:rsid w:val="00B2557B"/>
    <w:rsid w:val="00B27DFF"/>
    <w:rsid w:val="00B321C1"/>
    <w:rsid w:val="00B3348C"/>
    <w:rsid w:val="00B35A3B"/>
    <w:rsid w:val="00B4206F"/>
    <w:rsid w:val="00B42218"/>
    <w:rsid w:val="00B428BC"/>
    <w:rsid w:val="00B56BF8"/>
    <w:rsid w:val="00B57934"/>
    <w:rsid w:val="00B57D42"/>
    <w:rsid w:val="00B60BEA"/>
    <w:rsid w:val="00B62CB2"/>
    <w:rsid w:val="00B66B03"/>
    <w:rsid w:val="00B70D5C"/>
    <w:rsid w:val="00B71A20"/>
    <w:rsid w:val="00B72701"/>
    <w:rsid w:val="00B72B90"/>
    <w:rsid w:val="00B9088A"/>
    <w:rsid w:val="00BA0A0E"/>
    <w:rsid w:val="00BA29B1"/>
    <w:rsid w:val="00BB045B"/>
    <w:rsid w:val="00BB3761"/>
    <w:rsid w:val="00BB4A50"/>
    <w:rsid w:val="00BC3CE4"/>
    <w:rsid w:val="00BC692A"/>
    <w:rsid w:val="00BD27A6"/>
    <w:rsid w:val="00BD3D14"/>
    <w:rsid w:val="00BD5997"/>
    <w:rsid w:val="00BE15E7"/>
    <w:rsid w:val="00BF28CD"/>
    <w:rsid w:val="00BF3C54"/>
    <w:rsid w:val="00BF65A8"/>
    <w:rsid w:val="00BF683D"/>
    <w:rsid w:val="00BF7C4B"/>
    <w:rsid w:val="00C02212"/>
    <w:rsid w:val="00C13337"/>
    <w:rsid w:val="00C23450"/>
    <w:rsid w:val="00C25439"/>
    <w:rsid w:val="00C26806"/>
    <w:rsid w:val="00C27D65"/>
    <w:rsid w:val="00C4675B"/>
    <w:rsid w:val="00C564FC"/>
    <w:rsid w:val="00C60C63"/>
    <w:rsid w:val="00C61AC3"/>
    <w:rsid w:val="00C637B8"/>
    <w:rsid w:val="00C674FD"/>
    <w:rsid w:val="00C74901"/>
    <w:rsid w:val="00C80CB0"/>
    <w:rsid w:val="00C822B4"/>
    <w:rsid w:val="00C95330"/>
    <w:rsid w:val="00C96FEF"/>
    <w:rsid w:val="00C97F95"/>
    <w:rsid w:val="00CA1AED"/>
    <w:rsid w:val="00CA1B65"/>
    <w:rsid w:val="00CA28F2"/>
    <w:rsid w:val="00CA5F14"/>
    <w:rsid w:val="00CB6437"/>
    <w:rsid w:val="00CC146F"/>
    <w:rsid w:val="00CC46BE"/>
    <w:rsid w:val="00CD228F"/>
    <w:rsid w:val="00CE2C77"/>
    <w:rsid w:val="00CE5EF0"/>
    <w:rsid w:val="00CF3AFD"/>
    <w:rsid w:val="00CF7C4C"/>
    <w:rsid w:val="00D002F1"/>
    <w:rsid w:val="00D02BEA"/>
    <w:rsid w:val="00D03C7E"/>
    <w:rsid w:val="00D05E0E"/>
    <w:rsid w:val="00D114CF"/>
    <w:rsid w:val="00D15B96"/>
    <w:rsid w:val="00D42B97"/>
    <w:rsid w:val="00D4516A"/>
    <w:rsid w:val="00D45BE7"/>
    <w:rsid w:val="00D53293"/>
    <w:rsid w:val="00D54612"/>
    <w:rsid w:val="00D55175"/>
    <w:rsid w:val="00D61D2B"/>
    <w:rsid w:val="00D6401F"/>
    <w:rsid w:val="00D67413"/>
    <w:rsid w:val="00D73FFA"/>
    <w:rsid w:val="00D955BD"/>
    <w:rsid w:val="00DA22B8"/>
    <w:rsid w:val="00DA2A70"/>
    <w:rsid w:val="00DA5DB6"/>
    <w:rsid w:val="00DB1423"/>
    <w:rsid w:val="00DB1983"/>
    <w:rsid w:val="00DB3F6F"/>
    <w:rsid w:val="00DC0DB3"/>
    <w:rsid w:val="00DC3980"/>
    <w:rsid w:val="00DC741D"/>
    <w:rsid w:val="00DD0A3A"/>
    <w:rsid w:val="00DD20AB"/>
    <w:rsid w:val="00DD48D6"/>
    <w:rsid w:val="00DD5D6C"/>
    <w:rsid w:val="00DE0AD5"/>
    <w:rsid w:val="00DE0D44"/>
    <w:rsid w:val="00DE219D"/>
    <w:rsid w:val="00DE2CFC"/>
    <w:rsid w:val="00DF37B2"/>
    <w:rsid w:val="00DF598F"/>
    <w:rsid w:val="00DF6631"/>
    <w:rsid w:val="00E0304F"/>
    <w:rsid w:val="00E062FB"/>
    <w:rsid w:val="00E10122"/>
    <w:rsid w:val="00E1018E"/>
    <w:rsid w:val="00E21246"/>
    <w:rsid w:val="00E24F0C"/>
    <w:rsid w:val="00E2720A"/>
    <w:rsid w:val="00E27E04"/>
    <w:rsid w:val="00E3312D"/>
    <w:rsid w:val="00E3401C"/>
    <w:rsid w:val="00E46655"/>
    <w:rsid w:val="00E50BFF"/>
    <w:rsid w:val="00E57479"/>
    <w:rsid w:val="00E6334C"/>
    <w:rsid w:val="00E70CD9"/>
    <w:rsid w:val="00E71191"/>
    <w:rsid w:val="00E73414"/>
    <w:rsid w:val="00E740F6"/>
    <w:rsid w:val="00E8006D"/>
    <w:rsid w:val="00E81803"/>
    <w:rsid w:val="00E82DD6"/>
    <w:rsid w:val="00E859A5"/>
    <w:rsid w:val="00E87B32"/>
    <w:rsid w:val="00E9497E"/>
    <w:rsid w:val="00EA430A"/>
    <w:rsid w:val="00EB01F7"/>
    <w:rsid w:val="00EB45A4"/>
    <w:rsid w:val="00EC59A4"/>
    <w:rsid w:val="00EC5D5A"/>
    <w:rsid w:val="00ED5670"/>
    <w:rsid w:val="00EF377C"/>
    <w:rsid w:val="00EF3A9F"/>
    <w:rsid w:val="00EF755B"/>
    <w:rsid w:val="00EF7E71"/>
    <w:rsid w:val="00F04F48"/>
    <w:rsid w:val="00F052EE"/>
    <w:rsid w:val="00F06DF7"/>
    <w:rsid w:val="00F11BAF"/>
    <w:rsid w:val="00F2413B"/>
    <w:rsid w:val="00F24ED0"/>
    <w:rsid w:val="00F30B6B"/>
    <w:rsid w:val="00F37453"/>
    <w:rsid w:val="00F40969"/>
    <w:rsid w:val="00F42C29"/>
    <w:rsid w:val="00F43A0A"/>
    <w:rsid w:val="00F468F8"/>
    <w:rsid w:val="00F57A62"/>
    <w:rsid w:val="00F720F1"/>
    <w:rsid w:val="00F75F40"/>
    <w:rsid w:val="00F83288"/>
    <w:rsid w:val="00F83CD8"/>
    <w:rsid w:val="00F8724C"/>
    <w:rsid w:val="00F92032"/>
    <w:rsid w:val="00F951C7"/>
    <w:rsid w:val="00F9694A"/>
    <w:rsid w:val="00FA2D3B"/>
    <w:rsid w:val="00FA52A7"/>
    <w:rsid w:val="00FB58F9"/>
    <w:rsid w:val="00FC72A4"/>
    <w:rsid w:val="00FE0501"/>
    <w:rsid w:val="00FE30B8"/>
    <w:rsid w:val="00FE3946"/>
    <w:rsid w:val="00FE4F52"/>
    <w:rsid w:val="00FF21C5"/>
    <w:rsid w:val="00FF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7F075"/>
  <w15:chartTrackingRefBased/>
  <w15:docId w15:val="{5F468B1B-7BEE-4657-84DE-0EE582F2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DB6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6A8"/>
    <w:pPr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26B"/>
    <w:pPr>
      <w:ind w:left="720"/>
      <w:contextualSpacing/>
    </w:pPr>
  </w:style>
  <w:style w:type="table" w:styleId="TableGrid">
    <w:name w:val="Table Grid"/>
    <w:basedOn w:val="TableNormal"/>
    <w:uiPriority w:val="59"/>
    <w:rsid w:val="003F4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4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0E8"/>
  </w:style>
  <w:style w:type="paragraph" w:styleId="Footer">
    <w:name w:val="footer"/>
    <w:basedOn w:val="Normal"/>
    <w:link w:val="FooterChar"/>
    <w:uiPriority w:val="99"/>
    <w:unhideWhenUsed/>
    <w:rsid w:val="007E4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0E8"/>
  </w:style>
  <w:style w:type="paragraph" w:styleId="NormalWeb">
    <w:name w:val="Normal (Web)"/>
    <w:basedOn w:val="Normal"/>
    <w:uiPriority w:val="99"/>
    <w:semiHidden/>
    <w:unhideWhenUsed/>
    <w:rsid w:val="00F75F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A16A8"/>
    <w:rPr>
      <w:rFonts w:ascii="Times New Roman" w:hAnsi="Times New Roman" w:cs="Times New Roman"/>
      <w:b/>
      <w:bCs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AA16A8"/>
  </w:style>
  <w:style w:type="table" w:customStyle="1" w:styleId="TableGrid1">
    <w:name w:val="Table Grid1"/>
    <w:basedOn w:val="TableNormal"/>
    <w:next w:val="TableGrid"/>
    <w:uiPriority w:val="59"/>
    <w:rsid w:val="00483BBD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55E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0A0E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E062FB"/>
    <w:rPr>
      <w:color w:val="0000FF"/>
      <w:u w:val="single"/>
    </w:rPr>
  </w:style>
  <w:style w:type="character" w:customStyle="1" w:styleId="label">
    <w:name w:val="label"/>
    <w:basedOn w:val="DefaultParagraphFont"/>
    <w:rsid w:val="0034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na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2CFB4631-A09D-4306-A4FD-BACD60B8E3CC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93F51516-F356-432E-A87B-F6DAFD1F3657}"/>
</file>

<file path=customXml/itemProps3.xml><?xml version="1.0" encoding="utf-8"?>
<ds:datastoreItem xmlns:ds="http://schemas.openxmlformats.org/officeDocument/2006/customXml" ds:itemID="{F41C6DD4-5853-4BE0-8692-31165BFA4B58}"/>
</file>

<file path=customXml/itemProps4.xml><?xml version="1.0" encoding="utf-8"?>
<ds:datastoreItem xmlns:ds="http://schemas.openxmlformats.org/officeDocument/2006/customXml" ds:itemID="{B14FAB86-0E1F-4FA6-842B-455CC20ED95B}"/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0</TotalTime>
  <Pages>12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Louisa</dc:creator>
  <cp:keywords/>
  <dc:description/>
  <cp:lastModifiedBy>MAHER, Simon</cp:lastModifiedBy>
  <cp:revision>3</cp:revision>
  <cp:lastPrinted>2019-07-16T01:00:00Z</cp:lastPrinted>
  <dcterms:created xsi:type="dcterms:W3CDTF">2020-09-07T09:44:00Z</dcterms:created>
  <dcterms:modified xsi:type="dcterms:W3CDTF">2020-09-07T09:44:00Z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</Properties>
</file>