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4F4821" w:rsidR="00AA16A8" w:rsidP="00AA16A8" w:rsidRDefault="00AA16A8" w14:paraId="117FA20F" w14:textId="7777777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6B74DFBD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`</w:t>
      </w:r>
      <w:r>
        <w:rPr>
          <w:noProof/>
          <w:lang w:eastAsia="en-AU"/>
        </w:rPr>
        <w:drawing>
          <wp:inline distT="0" distB="0" distL="0" distR="0" wp14:anchorId="306D907D" wp14:editId="792A655E">
            <wp:extent cx="2931979" cy="887483"/>
            <wp:effectExtent l="0" t="0" r="1905" b="8255"/>
            <wp:docPr id="37" name="Picture 37" descr="Balwy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979" cy="8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F4821" w:rsidR="00AA16A8" w:rsidP="00AA16A8" w:rsidRDefault="00AA16A8" w14:paraId="6878D850" w14:textId="7777777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Ind w:w="943" w:type="dxa"/>
        <w:tblLook w:val="04A0" w:firstRow="1" w:lastRow="0" w:firstColumn="1" w:lastColumn="0" w:noHBand="0" w:noVBand="1"/>
      </w:tblPr>
      <w:tblGrid>
        <w:gridCol w:w="1732"/>
        <w:gridCol w:w="1600"/>
        <w:gridCol w:w="1601"/>
        <w:gridCol w:w="1601"/>
        <w:gridCol w:w="1987"/>
        <w:gridCol w:w="236"/>
      </w:tblGrid>
      <w:tr w:rsidRPr="004F4821" w:rsidR="00AA16A8" w:rsidTr="00D002F1" w14:paraId="4109B725" w14:textId="77777777">
        <w:trPr>
          <w:trHeight w:val="491"/>
        </w:trPr>
        <w:tc>
          <w:tcPr>
            <w:tcW w:w="1732" w:type="dxa"/>
            <w:vAlign w:val="center"/>
          </w:tcPr>
          <w:p w:rsidRPr="004F4821" w:rsidR="00AA16A8" w:rsidP="00D002F1" w:rsidRDefault="00AA16A8" w14:paraId="7F0F5E1C" w14:textId="7777777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F482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Student Name</w:t>
            </w:r>
          </w:p>
        </w:tc>
        <w:tc>
          <w:tcPr>
            <w:tcW w:w="6789" w:type="dxa"/>
            <w:gridSpan w:val="4"/>
            <w:vAlign w:val="center"/>
          </w:tcPr>
          <w:p w:rsidRPr="00F96425" w:rsidR="00AA16A8" w:rsidP="00D002F1" w:rsidRDefault="00F96425" w14:paraId="0B9A4B57" w14:textId="2D967169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ANSWERS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:rsidRPr="004F4821" w:rsidR="00AA16A8" w:rsidP="00D002F1" w:rsidRDefault="00AA16A8" w14:paraId="39490320" w14:textId="77777777">
            <w:pPr>
              <w:ind w:left="-108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Pr="004F4821" w:rsidR="00AA16A8" w:rsidTr="00D002F1" w14:paraId="2D58B6E8" w14:textId="77777777">
        <w:trPr>
          <w:trHeight w:val="491"/>
        </w:trPr>
        <w:tc>
          <w:tcPr>
            <w:tcW w:w="1732" w:type="dxa"/>
            <w:vAlign w:val="center"/>
          </w:tcPr>
          <w:p w:rsidRPr="004F4821" w:rsidR="00AA16A8" w:rsidP="00D002F1" w:rsidRDefault="00AA16A8" w14:paraId="2CC3DC16" w14:textId="7777777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4F482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Teacher</w:t>
            </w:r>
          </w:p>
        </w:tc>
        <w:tc>
          <w:tcPr>
            <w:tcW w:w="1600" w:type="dxa"/>
            <w:vAlign w:val="center"/>
          </w:tcPr>
          <w:p w:rsidRPr="004F4821" w:rsidR="00AA16A8" w:rsidP="00D002F1" w:rsidRDefault="00AA16A8" w14:paraId="70DF0311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GSL</w:t>
            </w:r>
          </w:p>
        </w:tc>
        <w:tc>
          <w:tcPr>
            <w:tcW w:w="1601" w:type="dxa"/>
            <w:vAlign w:val="center"/>
          </w:tcPr>
          <w:p w:rsidRPr="004F4821" w:rsidR="00AA16A8" w:rsidP="00D002F1" w:rsidRDefault="005928F6" w14:paraId="3685A387" w14:textId="61DA28F4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MD</w:t>
            </w:r>
            <w:r w:rsidRPr="004F4821" w:rsidR="00AA16A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</w:t>
            </w:r>
          </w:p>
        </w:tc>
        <w:tc>
          <w:tcPr>
            <w:tcW w:w="1601" w:type="dxa"/>
            <w:vAlign w:val="center"/>
          </w:tcPr>
          <w:p w:rsidRPr="004F4821" w:rsidR="00AA16A8" w:rsidP="00D002F1" w:rsidRDefault="00AA16A8" w14:paraId="3FDF51BA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HAL</w:t>
            </w:r>
          </w:p>
        </w:tc>
        <w:tc>
          <w:tcPr>
            <w:tcW w:w="1987" w:type="dxa"/>
            <w:vAlign w:val="center"/>
          </w:tcPr>
          <w:p w:rsidRPr="004F4821" w:rsidR="00AA16A8" w:rsidP="00D002F1" w:rsidRDefault="00AA16A8" w14:paraId="754F24AF" w14:textId="77777777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SMH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vAlign w:val="center"/>
          </w:tcPr>
          <w:p w:rsidRPr="004F4821" w:rsidR="00AA16A8" w:rsidP="00D002F1" w:rsidRDefault="00AA16A8" w14:paraId="783F3ECA" w14:textId="77777777">
            <w:pPr>
              <w:ind w:left="-108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:rsidRPr="004F4821" w:rsidR="00AA16A8" w:rsidP="00AA16A8" w:rsidRDefault="00AA16A8" w14:paraId="3F6DAEEF" w14:textId="77777777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:rsidRPr="004F4821" w:rsidR="00AA16A8" w:rsidP="00AA16A8" w:rsidRDefault="00AA16A8" w14:paraId="6DDCD9B1" w14:textId="7777777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4"/>
        </w:rPr>
      </w:pPr>
      <w:r w:rsidRPr="004F4821">
        <w:rPr>
          <w:rFonts w:ascii="Times New Roman" w:hAnsi="Times New Roman" w:cs="Times New Roman"/>
          <w:b/>
          <w:bCs/>
          <w:color w:val="000000" w:themeColor="text1"/>
          <w:sz w:val="40"/>
          <w:szCs w:val="44"/>
        </w:rPr>
        <w:t>CHEMISTRY</w:t>
      </w:r>
    </w:p>
    <w:p w:rsidRPr="004F4821" w:rsidR="00F42C29" w:rsidP="00F42C29" w:rsidRDefault="00F42C29" w14:paraId="7967AFFC" w14:textId="7ACDDE5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4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40"/>
        </w:rPr>
        <w:t>Unit 4, SAC 1</w:t>
      </w:r>
      <w:r w:rsidRPr="004F4821">
        <w:rPr>
          <w:rFonts w:ascii="Times New Roman" w:hAnsi="Times New Roman" w:cs="Times New Roman"/>
          <w:b/>
          <w:bCs/>
          <w:color w:val="000000" w:themeColor="text1"/>
          <w:sz w:val="36"/>
          <w:szCs w:val="40"/>
        </w:rPr>
        <w:t xml:space="preserve">: </w:t>
      </w:r>
      <w:r w:rsidR="001E5301">
        <w:rPr>
          <w:rFonts w:ascii="Times New Roman" w:hAnsi="Times New Roman" w:cs="Times New Roman"/>
          <w:b/>
          <w:bCs/>
          <w:color w:val="000000" w:themeColor="text1"/>
          <w:sz w:val="36"/>
          <w:szCs w:val="40"/>
        </w:rPr>
        <w:t>Diversity of carbon compounds</w:t>
      </w:r>
      <w:r w:rsidR="005D67F5">
        <w:rPr>
          <w:rFonts w:ascii="Times New Roman" w:hAnsi="Times New Roman" w:cs="Times New Roman"/>
          <w:b/>
          <w:bCs/>
          <w:color w:val="000000" w:themeColor="text1"/>
          <w:sz w:val="36"/>
          <w:szCs w:val="40"/>
        </w:rPr>
        <w:t xml:space="preserve"> </w:t>
      </w:r>
    </w:p>
    <w:p w:rsidRPr="004F4821" w:rsidR="00AA16A8" w:rsidP="00AA16A8" w:rsidRDefault="00DF598F" w14:paraId="4C985775" w14:textId="6D2202E3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4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40"/>
        </w:rPr>
        <w:t>Unit 4, SAC 2</w:t>
      </w:r>
      <w:r w:rsidRPr="004F4821" w:rsidR="00AA16A8">
        <w:rPr>
          <w:rFonts w:ascii="Times New Roman" w:hAnsi="Times New Roman" w:cs="Times New Roman"/>
          <w:b/>
          <w:bCs/>
          <w:color w:val="000000" w:themeColor="text1"/>
          <w:sz w:val="36"/>
          <w:szCs w:val="40"/>
        </w:rPr>
        <w:t xml:space="preserve">: 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40"/>
        </w:rPr>
        <w:t>Chemistry of Food</w:t>
      </w:r>
    </w:p>
    <w:p w:rsidRPr="004F4821" w:rsidR="00AA16A8" w:rsidP="00AA16A8" w:rsidRDefault="00AA16A8" w14:paraId="0B5FFC99" w14:textId="5ADC4B87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40"/>
        </w:rPr>
      </w:pPr>
      <w:r w:rsidRPr="004F4821">
        <w:rPr>
          <w:rFonts w:ascii="Times New Roman" w:hAnsi="Times New Roman" w:cs="Times New Roman"/>
          <w:b/>
          <w:bCs/>
          <w:color w:val="000000" w:themeColor="text1"/>
          <w:sz w:val="28"/>
          <w:szCs w:val="40"/>
        </w:rPr>
        <w:t>Test</w:t>
      </w:r>
      <w:r w:rsidR="00DF598F">
        <w:rPr>
          <w:rFonts w:ascii="Times New Roman" w:hAnsi="Times New Roman" w:cs="Times New Roman"/>
          <w:b/>
          <w:bCs/>
          <w:color w:val="000000" w:themeColor="text1"/>
          <w:sz w:val="28"/>
          <w:szCs w:val="40"/>
        </w:rPr>
        <w:t xml:space="preserve"> on concepts from Chapters 10-</w:t>
      </w:r>
      <w:r w:rsidR="00F42C29">
        <w:rPr>
          <w:rFonts w:ascii="Times New Roman" w:hAnsi="Times New Roman" w:cs="Times New Roman"/>
          <w:b/>
          <w:bCs/>
          <w:color w:val="000000" w:themeColor="text1"/>
          <w:sz w:val="28"/>
          <w:szCs w:val="40"/>
        </w:rPr>
        <w:t>17.1</w:t>
      </w:r>
      <w:r w:rsidRPr="004F4821">
        <w:rPr>
          <w:rFonts w:ascii="Times New Roman" w:hAnsi="Times New Roman" w:cs="Times New Roman"/>
          <w:b/>
          <w:bCs/>
          <w:color w:val="000000" w:themeColor="text1"/>
          <w:sz w:val="28"/>
          <w:szCs w:val="40"/>
        </w:rPr>
        <w:t xml:space="preserve"> of Heinemann Chemistry 2</w:t>
      </w:r>
    </w:p>
    <w:p w:rsidRPr="00F42C29" w:rsidR="00AA16A8" w:rsidP="00AA16A8" w:rsidRDefault="00982BA5" w14:paraId="7C6A2BEE" w14:textId="6FF9222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40"/>
        </w:rPr>
      </w:pPr>
      <w:r w:rsidRPr="00F42C29">
        <w:rPr>
          <w:rFonts w:ascii="Times New Roman" w:hAnsi="Times New Roman" w:cs="Times New Roman"/>
          <w:b/>
          <w:bCs/>
          <w:sz w:val="28"/>
          <w:szCs w:val="40"/>
        </w:rPr>
        <w:t>Mond</w:t>
      </w:r>
      <w:r w:rsidRPr="00F42C29" w:rsidR="00AA16A8">
        <w:rPr>
          <w:rFonts w:ascii="Times New Roman" w:hAnsi="Times New Roman" w:cs="Times New Roman"/>
          <w:b/>
          <w:bCs/>
          <w:sz w:val="28"/>
          <w:szCs w:val="40"/>
        </w:rPr>
        <w:t xml:space="preserve">ay </w:t>
      </w:r>
      <w:r w:rsidRPr="00F42C29" w:rsidR="00F42C29">
        <w:rPr>
          <w:rFonts w:ascii="Times New Roman" w:hAnsi="Times New Roman" w:cs="Times New Roman"/>
          <w:b/>
          <w:bCs/>
          <w:sz w:val="28"/>
          <w:szCs w:val="40"/>
        </w:rPr>
        <w:t>14</w:t>
      </w:r>
      <w:r w:rsidRPr="00F42C29" w:rsidR="00AA16A8">
        <w:rPr>
          <w:rFonts w:ascii="Times New Roman" w:hAnsi="Times New Roman" w:cs="Times New Roman"/>
          <w:b/>
          <w:bCs/>
          <w:sz w:val="28"/>
          <w:szCs w:val="40"/>
          <w:vertAlign w:val="superscript"/>
        </w:rPr>
        <w:t>th</w:t>
      </w:r>
      <w:r w:rsidRPr="00F42C29" w:rsidR="00AA16A8">
        <w:rPr>
          <w:rFonts w:ascii="Times New Roman" w:hAnsi="Times New Roman" w:cs="Times New Roman"/>
          <w:b/>
          <w:bCs/>
          <w:sz w:val="28"/>
          <w:szCs w:val="40"/>
        </w:rPr>
        <w:t xml:space="preserve"> of </w:t>
      </w:r>
      <w:r w:rsidRPr="00F42C29" w:rsidR="00F42C29">
        <w:rPr>
          <w:rFonts w:ascii="Times New Roman" w:hAnsi="Times New Roman" w:cs="Times New Roman"/>
          <w:b/>
          <w:bCs/>
          <w:sz w:val="28"/>
          <w:szCs w:val="40"/>
        </w:rPr>
        <w:t>September, Period 2</w:t>
      </w:r>
    </w:p>
    <w:p w:rsidRPr="004F4821" w:rsidR="00AA16A8" w:rsidP="00AA16A8" w:rsidRDefault="00AA16A8" w14:paraId="10244C10" w14:textId="77777777">
      <w:pPr>
        <w:autoSpaceDE w:val="0"/>
        <w:autoSpaceDN w:val="0"/>
        <w:adjustRightInd w:val="0"/>
        <w:spacing w:before="240"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48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Reading time:  5 minutes</w:t>
      </w:r>
    </w:p>
    <w:p w:rsidRPr="004F4821" w:rsidR="00AA16A8" w:rsidP="00AA16A8" w:rsidRDefault="00AA16A8" w14:paraId="5B86CC5D" w14:textId="77777777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F482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Writing time: 65 minutes</w:t>
      </w:r>
    </w:p>
    <w:p w:rsidRPr="004F4821" w:rsidR="00AA16A8" w:rsidP="00AA16A8" w:rsidRDefault="00AA16A8" w14:paraId="5D5B01B9" w14:textId="77777777">
      <w:pPr>
        <w:pStyle w:val="Heading3"/>
        <w:spacing w:before="240" w:after="120" w:line="276" w:lineRule="auto"/>
        <w:rPr>
          <w:color w:val="000000" w:themeColor="text1"/>
        </w:rPr>
      </w:pPr>
      <w:r w:rsidRPr="004F4821">
        <w:rPr>
          <w:color w:val="000000" w:themeColor="text1"/>
        </w:rPr>
        <w:t>Structure of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1112"/>
        <w:gridCol w:w="2241"/>
        <w:gridCol w:w="2167"/>
        <w:gridCol w:w="1625"/>
      </w:tblGrid>
      <w:tr w:rsidRPr="004F4821" w:rsidR="00F42C29" w:rsidTr="00F42C29" w14:paraId="4BB00C0B" w14:textId="77777777">
        <w:trPr>
          <w:trHeight w:val="396"/>
          <w:jc w:val="center"/>
        </w:trPr>
        <w:tc>
          <w:tcPr>
            <w:tcW w:w="2126" w:type="dxa"/>
            <w:tcBorders>
              <w:bottom w:val="single" w:color="auto" w:sz="4" w:space="0"/>
            </w:tcBorders>
          </w:tcPr>
          <w:p w:rsidRPr="004F4821" w:rsidR="00F42C29" w:rsidP="004B39C6" w:rsidRDefault="00F42C29" w14:paraId="075DEC4E" w14:textId="6D4CC1C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>Section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112" w:type="dxa"/>
            <w:tcBorders>
              <w:bottom w:val="single" w:color="auto" w:sz="4" w:space="0"/>
            </w:tcBorders>
          </w:tcPr>
          <w:p w:rsidRPr="004F4821" w:rsidR="00F42C29" w:rsidP="00D002F1" w:rsidRDefault="00F42C29" w14:paraId="6DFEC1D1" w14:textId="40F283F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AOS</w:t>
            </w:r>
          </w:p>
        </w:tc>
        <w:tc>
          <w:tcPr>
            <w:tcW w:w="2241" w:type="dxa"/>
            <w:tcBorders>
              <w:bottom w:val="single" w:color="auto" w:sz="4" w:space="0"/>
            </w:tcBorders>
          </w:tcPr>
          <w:p w:rsidRPr="004F4821" w:rsidR="00F42C29" w:rsidP="00D002F1" w:rsidRDefault="00F42C29" w14:paraId="393F1480" w14:textId="219F0E9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>Number of questions</w:t>
            </w:r>
          </w:p>
        </w:tc>
        <w:tc>
          <w:tcPr>
            <w:tcW w:w="2167" w:type="dxa"/>
            <w:tcBorders>
              <w:bottom w:val="single" w:color="auto" w:sz="4" w:space="0"/>
            </w:tcBorders>
          </w:tcPr>
          <w:p w:rsidRPr="004F4821" w:rsidR="00F42C29" w:rsidP="00D002F1" w:rsidRDefault="00F42C29" w14:paraId="440233C3" w14:textId="7777777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>Number of questions to be answered</w:t>
            </w:r>
          </w:p>
        </w:tc>
        <w:tc>
          <w:tcPr>
            <w:tcW w:w="1625" w:type="dxa"/>
            <w:tcBorders>
              <w:bottom w:val="single" w:color="auto" w:sz="4" w:space="0"/>
            </w:tcBorders>
          </w:tcPr>
          <w:p w:rsidRPr="004F4821" w:rsidR="00F42C29" w:rsidP="00D002F1" w:rsidRDefault="00F42C29" w14:paraId="2388A1B3" w14:textId="77777777">
            <w:pPr>
              <w:autoSpaceDE w:val="0"/>
              <w:autoSpaceDN w:val="0"/>
              <w:adjustRightInd w:val="0"/>
              <w:ind w:left="252" w:right="25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>Number of marks</w:t>
            </w:r>
          </w:p>
        </w:tc>
      </w:tr>
      <w:tr w:rsidRPr="00F42C29" w:rsidR="00F42C29" w:rsidTr="00F42C29" w14:paraId="121F7A82" w14:textId="77777777">
        <w:trPr>
          <w:trHeight w:val="396"/>
          <w:jc w:val="center"/>
        </w:trPr>
        <w:tc>
          <w:tcPr>
            <w:tcW w:w="21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42C29" w:rsidR="00F42C29" w:rsidP="006F528A" w:rsidRDefault="00F42C29" w14:paraId="3BCAEECB" w14:textId="7776635B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2C29">
              <w:rPr>
                <w:rFonts w:ascii="Times New Roman" w:hAnsi="Times New Roman" w:cs="Times New Roman"/>
                <w:sz w:val="20"/>
                <w:szCs w:val="20"/>
              </w:rPr>
              <w:t xml:space="preserve">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(m</w:t>
            </w:r>
            <w:r w:rsidRPr="00F42C29">
              <w:rPr>
                <w:rFonts w:ascii="Times New Roman" w:hAnsi="Times New Roman" w:cs="Times New Roman"/>
                <w:sz w:val="20"/>
                <w:szCs w:val="20"/>
              </w:rPr>
              <w:t>ultiple choice)</w:t>
            </w:r>
          </w:p>
        </w:tc>
        <w:tc>
          <w:tcPr>
            <w:tcW w:w="111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42C29" w:rsidR="00F42C29" w:rsidP="00D002F1" w:rsidRDefault="00F42C29" w14:paraId="7AB28695" w14:textId="60BAD166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42C29" w:rsidR="00F42C29" w:rsidP="00D002F1" w:rsidRDefault="00F42C29" w14:paraId="7337B1B1" w14:textId="615E5367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2C2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42C29" w:rsidR="00F42C29" w:rsidP="00D002F1" w:rsidRDefault="00F42C29" w14:paraId="3AA8CC3C" w14:textId="77777777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2C2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:rsidRPr="00F42C29" w:rsidR="00F42C29" w:rsidP="00D002F1" w:rsidRDefault="00F42C29" w14:paraId="78AFFA3A" w14:textId="50EDCB84">
            <w:pPr>
              <w:tabs>
                <w:tab w:val="left" w:pos="612"/>
              </w:tabs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2C2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Pr="004F4821" w:rsidR="00F42C29" w:rsidTr="00F42C29" w14:paraId="3F08FF7E" w14:textId="77777777">
        <w:trPr>
          <w:trHeight w:val="384"/>
          <w:jc w:val="center"/>
        </w:trPr>
        <w:tc>
          <w:tcPr>
            <w:tcW w:w="21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42C29" w:rsidR="00F42C29" w:rsidP="00D002F1" w:rsidRDefault="00F42C29" w14:paraId="5CAB9562" w14:textId="5905253A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2C29">
              <w:rPr>
                <w:rFonts w:ascii="Times New Roman" w:hAnsi="Times New Roman" w:cs="Times New Roman"/>
                <w:sz w:val="20"/>
                <w:szCs w:val="20"/>
              </w:rPr>
              <w:t>B (short answer)</w:t>
            </w:r>
          </w:p>
        </w:tc>
        <w:tc>
          <w:tcPr>
            <w:tcW w:w="111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F42C29" w:rsidR="00F42C29" w:rsidP="00D002F1" w:rsidRDefault="00F42C29" w14:paraId="5204AE1C" w14:textId="67D94F28">
            <w:pPr>
              <w:spacing w:before="120" w:after="12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2C29">
              <w:rPr>
                <w:rFonts w:ascii="Times New Roman" w:hAnsi="Times New Roman" w:cs="Times New Roman"/>
                <w:sz w:val="20"/>
                <w:szCs w:val="20"/>
              </w:rPr>
              <w:t>1 &amp; 2</w:t>
            </w:r>
          </w:p>
        </w:tc>
        <w:tc>
          <w:tcPr>
            <w:tcW w:w="2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C49E9" w:rsidR="00F42C29" w:rsidP="00D002F1" w:rsidRDefault="007C49E9" w14:paraId="3D8EA75E" w14:textId="50CEBDB4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C49E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C49E9" w:rsidR="00F42C29" w:rsidP="00D002F1" w:rsidRDefault="007C49E9" w14:paraId="24B7A807" w14:textId="3E5E8A5E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C49E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:rsidRPr="007C49E9" w:rsidR="00F42C29" w:rsidP="00D002F1" w:rsidRDefault="00AC4A7C" w14:paraId="34B5D715" w14:textId="51B78ACC">
            <w:pPr>
              <w:tabs>
                <w:tab w:val="left" w:pos="612"/>
              </w:tabs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37</w:t>
            </w:r>
          </w:p>
        </w:tc>
      </w:tr>
      <w:tr w:rsidRPr="004F4821" w:rsidR="00F42C29" w:rsidTr="00F42C29" w14:paraId="0DFB7FDC" w14:textId="77777777">
        <w:trPr>
          <w:trHeight w:val="396"/>
          <w:jc w:val="center"/>
        </w:trPr>
        <w:tc>
          <w:tcPr>
            <w:tcW w:w="21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F4821" w:rsidR="00F42C29" w:rsidP="00D002F1" w:rsidRDefault="00F42C29" w14:paraId="573E6DD2" w14:textId="77777777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11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F4821" w:rsidR="00F42C29" w:rsidP="00D002F1" w:rsidRDefault="00F42C29" w14:paraId="27A7368B" w14:textId="77777777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F4821" w:rsidR="00F42C29" w:rsidP="00D002F1" w:rsidRDefault="00F42C29" w14:paraId="11080475" w14:textId="18985951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4F4821" w:rsidR="00F42C29" w:rsidP="00D002F1" w:rsidRDefault="00F42C29" w14:paraId="7B9FB6F2" w14:textId="77777777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6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:rsidRPr="004F4821" w:rsidR="00F42C29" w:rsidP="00D002F1" w:rsidRDefault="00F42C29" w14:paraId="393A55D4" w14:textId="42672522">
            <w:pPr>
              <w:tabs>
                <w:tab w:val="left" w:pos="612"/>
              </w:tabs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Total 4</w:t>
            </w:r>
            <w:r w:rsidR="00AC4A7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</w:tr>
    </w:tbl>
    <w:p w:rsidRPr="004F4821" w:rsidR="00AA16A8" w:rsidP="00AA16A8" w:rsidRDefault="00AA16A8" w14:paraId="0464C63C" w14:textId="77777777">
      <w:pPr>
        <w:autoSpaceDE w:val="0"/>
        <w:autoSpaceDN w:val="0"/>
        <w:adjustRightInd w:val="0"/>
        <w:spacing w:after="0"/>
        <w:rPr>
          <w:rFonts w:ascii="TimesNewRomanPSMT" w:hAnsi="TimesNewRomanPSMT" w:cs="TimesNewRomanPSMT"/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18"/>
      </w:tblGrid>
      <w:tr w:rsidRPr="004F4821" w:rsidR="00AA16A8" w:rsidTr="00D002F1" w14:paraId="1A2FE8CE" w14:textId="77777777">
        <w:trPr>
          <w:jc w:val="center"/>
        </w:trPr>
        <w:tc>
          <w:tcPr>
            <w:tcW w:w="9918" w:type="dxa"/>
          </w:tcPr>
          <w:p w:rsidRPr="004F4821" w:rsidR="00AA16A8" w:rsidP="00E87B32" w:rsidRDefault="00AA16A8" w14:paraId="29159ED3" w14:textId="7777777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120"/>
              <w:ind w:left="714" w:hanging="357"/>
              <w:contextualSpacing w:val="0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>Students are permitted to bring into the assessment room: pens, pencils, highlighters, erasers, sharpeners, rulers and one scientific calculator.</w:t>
            </w:r>
          </w:p>
          <w:p w:rsidRPr="004F4821" w:rsidR="00AA16A8" w:rsidP="00E87B32" w:rsidRDefault="00AA16A8" w14:paraId="3D7AD2E1" w14:textId="7777777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>Students are not permitted to bring into the examination room: blank sheets of paper and/or white out liquid/tape.</w:t>
            </w:r>
          </w:p>
          <w:p w:rsidRPr="004F4821" w:rsidR="00AA16A8" w:rsidP="00D002F1" w:rsidRDefault="00AA16A8" w14:paraId="2BF8CD7E" w14:textId="77777777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b/>
                <w:color w:val="000000" w:themeColor="text1"/>
              </w:rPr>
              <w:t>Materials supplied</w:t>
            </w:r>
          </w:p>
          <w:p w:rsidRPr="004F4821" w:rsidR="00AA16A8" w:rsidP="00E87B32" w:rsidRDefault="00AA16A8" w14:paraId="02F026C1" w14:textId="5E0D9582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 xml:space="preserve">This question and answer book </w:t>
            </w:r>
            <w:r w:rsidRPr="00AA3A96">
              <w:rPr>
                <w:rFonts w:ascii="Times New Roman" w:hAnsi="Times New Roman" w:cs="Times New Roman"/>
                <w:color w:val="000000" w:themeColor="text1"/>
              </w:rPr>
              <w:t xml:space="preserve">of </w:t>
            </w:r>
            <w:r w:rsidRPr="007C49E9" w:rsidR="006D55AD">
              <w:rPr>
                <w:rFonts w:ascii="Times New Roman" w:hAnsi="Times New Roman" w:cs="Times New Roman"/>
                <w:b/>
                <w:color w:val="000000" w:themeColor="text1"/>
              </w:rPr>
              <w:t>1</w:t>
            </w:r>
            <w:r w:rsidRPr="007C49E9" w:rsidR="00AA3A96">
              <w:rPr>
                <w:rFonts w:ascii="Times New Roman" w:hAnsi="Times New Roman" w:cs="Times New Roman"/>
                <w:b/>
                <w:color w:val="000000" w:themeColor="text1"/>
              </w:rPr>
              <w:t>2</w:t>
            </w:r>
            <w:r w:rsidRPr="007C49E9">
              <w:rPr>
                <w:rFonts w:ascii="Times New Roman" w:hAnsi="Times New Roman" w:cs="Times New Roman"/>
                <w:b/>
                <w:color w:val="000000" w:themeColor="text1"/>
              </w:rPr>
              <w:t xml:space="preserve"> pages</w:t>
            </w:r>
            <w:r w:rsidRPr="004F4821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  <w:p w:rsidRPr="004F4821" w:rsidR="00AA16A8" w:rsidP="00E87B32" w:rsidRDefault="00AA16A8" w14:paraId="520B74A2" w14:textId="77777777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>A data book</w:t>
            </w:r>
          </w:p>
          <w:p w:rsidRPr="004F4821" w:rsidR="00AA16A8" w:rsidP="00D002F1" w:rsidRDefault="00AA16A8" w14:paraId="1C863F60" w14:textId="77777777">
            <w:pPr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b/>
                <w:color w:val="000000" w:themeColor="text1"/>
              </w:rPr>
              <w:t>Instructions</w:t>
            </w:r>
          </w:p>
          <w:p w:rsidRPr="004F4821" w:rsidR="00AA16A8" w:rsidP="00E87B32" w:rsidRDefault="00AA16A8" w14:paraId="653A0C28" w14:textId="77777777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>Write your name in the space provided above on this page.</w:t>
            </w:r>
          </w:p>
          <w:p w:rsidRPr="004F4821" w:rsidR="00AA16A8" w:rsidP="00E87B32" w:rsidRDefault="00AA16A8" w14:paraId="7EF142E7" w14:textId="77777777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>All responses must be written in English.</w:t>
            </w:r>
          </w:p>
          <w:p w:rsidRPr="004F4821" w:rsidR="00AA16A8" w:rsidP="00E87B32" w:rsidRDefault="00AA16A8" w14:paraId="08A09919" w14:textId="77777777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>Working out must be shown for all calculations</w:t>
            </w:r>
          </w:p>
          <w:p w:rsidRPr="004F4821" w:rsidR="00AA16A8" w:rsidP="00E87B32" w:rsidRDefault="00AA16A8" w14:paraId="141E0D41" w14:textId="77777777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120"/>
              <w:ind w:left="714" w:hanging="357"/>
              <w:contextualSpacing w:val="0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>Do NOT write on the data book</w:t>
            </w:r>
          </w:p>
          <w:p w:rsidRPr="004F4821" w:rsidR="00AA16A8" w:rsidP="00D002F1" w:rsidRDefault="00AA16A8" w14:paraId="5FEF40CA" w14:textId="77777777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At the end of the assessment session</w:t>
            </w:r>
          </w:p>
          <w:p w:rsidRPr="004F4821" w:rsidR="00AA16A8" w:rsidP="00E87B32" w:rsidRDefault="00AA16A8" w14:paraId="78957ED7" w14:textId="77777777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84" w:hanging="284"/>
              <w:rPr>
                <w:b/>
                <w:color w:val="000000" w:themeColor="text1"/>
              </w:rPr>
            </w:pPr>
            <w:r w:rsidRPr="004F4821">
              <w:rPr>
                <w:rFonts w:ascii="TimesNewRomanPSMT" w:hAnsi="TimesNewRomanPSMT" w:cs="TimesNewRomanPSMT"/>
                <w:color w:val="000000" w:themeColor="text1"/>
              </w:rPr>
              <w:t xml:space="preserve">Wait silently for the supervisor to collect your </w:t>
            </w:r>
            <w:r w:rsidRPr="004F4821">
              <w:rPr>
                <w:rFonts w:ascii="TimesNewRomanPSMT" w:hAnsi="TimesNewRomanPSMT" w:cs="TimesNewRomanPSMT"/>
                <w:b/>
                <w:color w:val="000000" w:themeColor="text1"/>
              </w:rPr>
              <w:t>question and answer booklet and data book.</w:t>
            </w:r>
          </w:p>
        </w:tc>
      </w:tr>
      <w:tr w:rsidRPr="004F4821" w:rsidR="00AA16A8" w:rsidTr="00D002F1" w14:paraId="745A00F2" w14:textId="77777777">
        <w:trPr>
          <w:jc w:val="center"/>
        </w:trPr>
        <w:tc>
          <w:tcPr>
            <w:tcW w:w="9918" w:type="dxa"/>
          </w:tcPr>
          <w:p w:rsidRPr="004F4821" w:rsidR="00AA16A8" w:rsidP="00D002F1" w:rsidRDefault="00AA16A8" w14:paraId="3B02F37D" w14:textId="77777777">
            <w:pPr>
              <w:spacing w:after="120"/>
              <w:rPr>
                <w:rFonts w:ascii="Times New Roman" w:hAnsi="Times New Roman" w:cs="Times New Roman"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</w:rPr>
              <w:t>Students are NOT permitted to bring mobile phones and/or any other unauthorised electronic devices into the examination room.</w:t>
            </w:r>
          </w:p>
          <w:p w:rsidRPr="004F4821" w:rsidR="00AA16A8" w:rsidP="00D002F1" w:rsidRDefault="00AA16A8" w14:paraId="7B43D547" w14:textId="777777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4F482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Students must not disclose the contents of the task; to do so will be a breach of VCE guidelines and will be dealt with according to VCAA regulations.</w:t>
            </w:r>
          </w:p>
        </w:tc>
      </w:tr>
    </w:tbl>
    <w:p w:rsidR="001E3301" w:rsidRDefault="001E3301" w14:paraId="3BE3435E" w14:textId="77777777">
      <w:pPr>
        <w:rPr>
          <w:rFonts w:ascii="Times New Roman" w:hAnsi="Times New Roman" w:cs="Times New Roman"/>
          <w:b/>
        </w:rPr>
      </w:pPr>
    </w:p>
    <w:p w:rsidR="001E3301" w:rsidRDefault="001E3301" w14:paraId="189C45F1" w14:textId="7777777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Pr="004F4821" w:rsidR="00AA16A8" w:rsidP="00AA16A8" w:rsidRDefault="00AA16A8" w14:paraId="3E33EB65" w14:textId="77777777">
      <w:pPr>
        <w:spacing w:after="120"/>
        <w:rPr>
          <w:rFonts w:ascii="Times New Roman" w:hAnsi="Times New Roman" w:cs="Times New Roman"/>
          <w:b/>
        </w:rPr>
      </w:pPr>
      <w:r w:rsidRPr="004F4821">
        <w:rPr>
          <w:rFonts w:ascii="Times New Roman" w:hAnsi="Times New Roman" w:cs="Times New Roman"/>
          <w:b/>
        </w:rPr>
        <w:lastRenderedPageBreak/>
        <w:t>SECTION A: Multiple-choice questions</w:t>
      </w:r>
    </w:p>
    <w:p w:rsidRPr="004F4821" w:rsidR="00AA16A8" w:rsidP="00AA16A8" w:rsidRDefault="00AA16A8" w14:paraId="68DA480C" w14:textId="77777777">
      <w:pPr>
        <w:spacing w:after="120"/>
        <w:rPr>
          <w:rFonts w:ascii="Times New Roman" w:hAnsi="Times New Roman" w:cs="Times New Roman"/>
        </w:rPr>
      </w:pPr>
      <w:r w:rsidRPr="004F4821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inline distT="0" distB="0" distL="0" distR="0" wp14:anchorId="730F7DA6" wp14:editId="34544097">
                <wp:extent cx="6457950" cy="1209675"/>
                <wp:effectExtent l="0" t="0" r="19050" b="28575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1209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AA16A8" w:rsidR="00456C00" w:rsidP="00AA16A8" w:rsidRDefault="00456C00" w14:paraId="4F1204CA" w14:textId="77777777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AA16A8">
                              <w:rPr>
                                <w:rFonts w:ascii="Times New Roman" w:hAnsi="Times New Roman" w:cs="Times New Roman"/>
                                <w:b/>
                              </w:rPr>
                              <w:t>Instructions for Section A</w:t>
                            </w:r>
                          </w:p>
                          <w:p w:rsidRPr="00AA16A8" w:rsidR="00456C00" w:rsidP="00AA16A8" w:rsidRDefault="00456C00" w14:paraId="014E9E51" w14:textId="777777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 xml:space="preserve">Answer all questions in pencil on the answer sheet provided for multiple choice questions. </w:t>
                            </w:r>
                          </w:p>
                          <w:p w:rsidRPr="00AA16A8" w:rsidR="00456C00" w:rsidP="00AA16A8" w:rsidRDefault="00456C00" w14:paraId="401C303D" w14:textId="777777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 xml:space="preserve">Choose the response that is correct or that best answers the question. </w:t>
                            </w:r>
                          </w:p>
                          <w:p w:rsidRPr="00AA16A8" w:rsidR="00456C00" w:rsidP="00AA16A8" w:rsidRDefault="00456C00" w14:paraId="14737173" w14:textId="777777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 xml:space="preserve">A correct answer scores 1, an incorrect answer scores 0. </w:t>
                            </w:r>
                          </w:p>
                          <w:p w:rsidRPr="00AA16A8" w:rsidR="00456C00" w:rsidP="00AA16A8" w:rsidRDefault="00456C00" w14:paraId="2BD40D30" w14:textId="7777777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AA16A8">
                              <w:rPr>
                                <w:rFonts w:ascii="Times New Roman" w:hAnsi="Times New Roman" w:cs="Times New Roman"/>
                              </w:rPr>
                              <w:t>Marks will not be deducted for incorrect answers. No marks will be given if more than one answer is completed for any question.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6A047F7F">
              <v:shapetype id="_x0000_t202" coordsize="21600,21600" o:spt="202" path="m,l,21600r21600,l21600,xe" w14:anchorId="730F7DA6">
                <v:stroke joinstyle="miter"/>
                <v:path gradientshapeok="t" o:connecttype="rect"/>
              </v:shapetype>
              <v:shape id="Text Box 38" style="width:508.5pt;height:9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">
                <v:textbox>
                  <w:txbxContent>
                    <w:p w:rsidRPr="00AA16A8" w:rsidR="00456C00" w:rsidP="00AA16A8" w:rsidRDefault="00456C00" w14:paraId="6E98EE53" w14:textId="77777777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AA16A8">
                        <w:rPr>
                          <w:rFonts w:ascii="Times New Roman" w:hAnsi="Times New Roman" w:cs="Times New Roman"/>
                          <w:b/>
                        </w:rPr>
                        <w:t>Instructions for Section A</w:t>
                      </w:r>
                    </w:p>
                    <w:p w:rsidRPr="00AA16A8" w:rsidR="00456C00" w:rsidP="00AA16A8" w:rsidRDefault="00456C00" w14:paraId="076AE254" w14:textId="77777777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AA16A8">
                        <w:rPr>
                          <w:rFonts w:ascii="Times New Roman" w:hAnsi="Times New Roman" w:cs="Times New Roman"/>
                        </w:rPr>
                        <w:t xml:space="preserve">Answer all questions in pencil on the answer sheet provided for multiple choice questions. </w:t>
                      </w:r>
                    </w:p>
                    <w:p w:rsidRPr="00AA16A8" w:rsidR="00456C00" w:rsidP="00AA16A8" w:rsidRDefault="00456C00" w14:paraId="749D4834" w14:textId="77777777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AA16A8">
                        <w:rPr>
                          <w:rFonts w:ascii="Times New Roman" w:hAnsi="Times New Roman" w:cs="Times New Roman"/>
                        </w:rPr>
                        <w:t xml:space="preserve">Choose the response that is correct or that best answers the question. </w:t>
                      </w:r>
                    </w:p>
                    <w:p w:rsidRPr="00AA16A8" w:rsidR="00456C00" w:rsidP="00AA16A8" w:rsidRDefault="00456C00" w14:paraId="77291803" w14:textId="77777777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AA16A8">
                        <w:rPr>
                          <w:rFonts w:ascii="Times New Roman" w:hAnsi="Times New Roman" w:cs="Times New Roman"/>
                        </w:rPr>
                        <w:t xml:space="preserve">A correct answer scores 1, an incorrect answer scores 0. </w:t>
                      </w:r>
                    </w:p>
                    <w:p w:rsidRPr="00AA16A8" w:rsidR="00456C00" w:rsidP="00AA16A8" w:rsidRDefault="00456C00" w14:paraId="3B5774BE" w14:textId="77777777">
                      <w:pPr>
                        <w:spacing w:after="0"/>
                        <w:rPr>
                          <w:rFonts w:ascii="Times New Roman" w:hAnsi="Times New Roman" w:cs="Times New Roman"/>
                        </w:rPr>
                      </w:pPr>
                      <w:r w:rsidRPr="00AA16A8">
                        <w:rPr>
                          <w:rFonts w:ascii="Times New Roman" w:hAnsi="Times New Roman" w:cs="Times New Roman"/>
                        </w:rPr>
                        <w:t>Marks will not be deducted for incorrect answers. No marks will be given if more than one answer is completed for any question.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Pr="00F42C29" w:rsidR="00E27E04" w:rsidP="00E27E04" w:rsidRDefault="00F42C29" w14:paraId="2B48890A" w14:textId="68935517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Question 1</w:t>
      </w:r>
    </w:p>
    <w:p w:rsidR="00E27E04" w:rsidP="00E27E04" w:rsidRDefault="00CA1B65" w14:paraId="18BDFF01" w14:textId="4C63DD86">
      <w:pPr>
        <w:spacing w:after="120"/>
        <w:rPr>
          <w:rFonts w:ascii="Times New Roman" w:hAnsi="Times New Roman" w:cs="Times New Roman"/>
        </w:rPr>
      </w:pPr>
      <w:r w:rsidRPr="00CA1B65">
        <w:rPr>
          <w:rFonts w:ascii="Times New Roman" w:hAnsi="Times New Roman" w:cs="Times New Roman"/>
        </w:rPr>
        <w:t xml:space="preserve">The structure of a </w:t>
      </w:r>
      <w:r w:rsidR="001E5301">
        <w:rPr>
          <w:rFonts w:ascii="Times New Roman" w:hAnsi="Times New Roman" w:cs="Times New Roman"/>
        </w:rPr>
        <w:t>polypeptide</w:t>
      </w:r>
      <w:r w:rsidRPr="00CA1B65">
        <w:rPr>
          <w:rFonts w:ascii="Times New Roman" w:hAnsi="Times New Roman" w:cs="Times New Roman"/>
        </w:rPr>
        <w:t xml:space="preserve"> is represented below</w:t>
      </w:r>
      <w:r w:rsidRPr="00CA1B65" w:rsidR="00E27E04">
        <w:rPr>
          <w:rFonts w:ascii="Times New Roman" w:hAnsi="Times New Roman" w:cs="Times New Roman"/>
        </w:rPr>
        <w:t>:</w:t>
      </w:r>
    </w:p>
    <w:p w:rsidR="00CA1B65" w:rsidP="00CA1B65" w:rsidRDefault="00CA1B65" w14:paraId="302958EA" w14:textId="0B20E2C9">
      <w:pPr>
        <w:spacing w:after="120"/>
        <w:jc w:val="center"/>
        <w:rPr>
          <w:rFonts w:ascii="Times New Roman" w:hAnsi="Times New Roman" w:cs="Times New Roman"/>
        </w:rPr>
      </w:pPr>
      <w:r>
        <w:rPr>
          <w:noProof/>
          <w:lang w:eastAsia="en-AU"/>
        </w:rPr>
        <w:drawing>
          <wp:inline distT="0" distB="0" distL="0" distR="0" wp14:anchorId="10D411CF" wp14:editId="5400DC2B">
            <wp:extent cx="2758048" cy="1529575"/>
            <wp:effectExtent l="0" t="0" r="4445" b="0"/>
            <wp:docPr id="11" name="Picture 11" descr="22-30 (a) Use the three-letter abbreviations to write 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048" cy="15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A1B65" w:rsidR="00CA1B65" w:rsidP="00E27E04" w:rsidRDefault="00CA1B65" w14:paraId="436336E6" w14:textId="1533492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amino acids listed would not be produced when this molecule undergoes hydrolysis?</w:t>
      </w:r>
    </w:p>
    <w:p w:rsidRPr="00F96425" w:rsidR="00E27E04" w:rsidP="00E27E04" w:rsidRDefault="00F42C29" w14:paraId="4BEC8FF2" w14:textId="3BD9D106">
      <w:pPr>
        <w:pStyle w:val="ListParagraph"/>
        <w:numPr>
          <w:ilvl w:val="0"/>
          <w:numId w:val="24"/>
        </w:numPr>
        <w:spacing w:after="120"/>
        <w:rPr>
          <w:rFonts w:ascii="Times New Roman" w:hAnsi="Times New Roman" w:cs="Times New Roman"/>
          <w:highlight w:val="yellow"/>
        </w:rPr>
      </w:pPr>
      <w:r w:rsidRPr="00F96425">
        <w:rPr>
          <w:rFonts w:ascii="Times New Roman" w:hAnsi="Times New Roman" w:cs="Times New Roman"/>
          <w:highlight w:val="yellow"/>
        </w:rPr>
        <w:t>isoleucine</w:t>
      </w:r>
    </w:p>
    <w:p w:rsidRPr="004F4821" w:rsidR="00E27E04" w:rsidP="00E27E04" w:rsidRDefault="00F42C29" w14:paraId="4D5B14CC" w14:textId="427BC1EC">
      <w:pPr>
        <w:pStyle w:val="ListParagraph"/>
        <w:numPr>
          <w:ilvl w:val="0"/>
          <w:numId w:val="24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leucine</w:t>
      </w:r>
    </w:p>
    <w:p w:rsidRPr="004F4821" w:rsidR="00E27E04" w:rsidP="00E27E04" w:rsidRDefault="00F42C29" w14:paraId="3A39C6CD" w14:textId="1CFABFDE">
      <w:pPr>
        <w:pStyle w:val="ListParagraph"/>
        <w:numPr>
          <w:ilvl w:val="0"/>
          <w:numId w:val="24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methionine</w:t>
      </w:r>
    </w:p>
    <w:p w:rsidR="00E27E04" w:rsidP="00E27E04" w:rsidRDefault="00F42C29" w14:paraId="558C8781" w14:textId="72896107">
      <w:pPr>
        <w:pStyle w:val="ListParagraph"/>
        <w:numPr>
          <w:ilvl w:val="0"/>
          <w:numId w:val="24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aspartic acid</w:t>
      </w:r>
    </w:p>
    <w:p w:rsidR="00A6278B" w:rsidP="00FE3946" w:rsidRDefault="00A6278B" w14:paraId="549F5286" w14:textId="77777777">
      <w:pPr>
        <w:spacing w:after="120"/>
        <w:rPr>
          <w:rFonts w:ascii="Times New Roman" w:hAnsi="Times New Roman" w:cs="Times New Roman"/>
          <w:b/>
        </w:rPr>
      </w:pPr>
    </w:p>
    <w:p w:rsidRPr="00846992" w:rsidR="00FE3946" w:rsidP="00FE3946" w:rsidRDefault="00FE3946" w14:paraId="2C8B448E" w14:textId="5E253641">
      <w:pPr>
        <w:spacing w:after="120"/>
        <w:rPr>
          <w:rFonts w:ascii="Times New Roman" w:hAnsi="Times New Roman" w:cs="Times New Roman"/>
        </w:rPr>
      </w:pPr>
      <w:r w:rsidRPr="00846992">
        <w:rPr>
          <w:rFonts w:ascii="Times New Roman" w:hAnsi="Times New Roman" w:cs="Times New Roman"/>
          <w:b/>
        </w:rPr>
        <w:t xml:space="preserve">Question </w:t>
      </w:r>
      <w:r w:rsidRPr="00846992" w:rsidR="00F92032">
        <w:rPr>
          <w:rFonts w:ascii="Times New Roman" w:hAnsi="Times New Roman" w:cs="Times New Roman"/>
          <w:b/>
        </w:rPr>
        <w:t>2</w:t>
      </w:r>
    </w:p>
    <w:p w:rsidR="00B250D7" w:rsidP="00FE3946" w:rsidRDefault="00B250D7" w14:paraId="569D53A4" w14:textId="793D854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Palmitic acid, oleic acid, and linoleic acid are all fatty acids that can form triglycerides. </w:t>
      </w:r>
    </w:p>
    <w:p w:rsidR="00BF28CD" w:rsidP="00FE3946" w:rsidRDefault="00B250D7" w14:paraId="790610C5" w14:textId="66FEC375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comparing these acids it can be said that:</w:t>
      </w:r>
    </w:p>
    <w:p w:rsidRPr="004F4821" w:rsidR="00FE3946" w:rsidP="00E87B32" w:rsidRDefault="00B250D7" w14:paraId="0932BF1B" w14:textId="5ADDDF05">
      <w:pPr>
        <w:pStyle w:val="ListParagraph"/>
        <w:numPr>
          <w:ilvl w:val="0"/>
          <w:numId w:val="11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oleic acid and linoleic acid are both polyunsaturated fatty acids.</w:t>
      </w:r>
    </w:p>
    <w:p w:rsidRPr="004F4821" w:rsidR="00FE3946" w:rsidP="00E87B32" w:rsidRDefault="00B250D7" w14:paraId="207B7880" w14:textId="1357CAF6">
      <w:pPr>
        <w:pStyle w:val="ListParagraph"/>
        <w:numPr>
          <w:ilvl w:val="0"/>
          <w:numId w:val="11"/>
        </w:numPr>
        <w:spacing w:after="120"/>
        <w:rPr>
          <w:rFonts w:ascii="Times New Roman" w:hAnsi="Times New Roman" w:cs="Times New Roman"/>
        </w:rPr>
      </w:pPr>
      <w:r w:rsidRPr="50BC3DFC" w:rsidR="00B250D7">
        <w:rPr>
          <w:rFonts w:ascii="Times New Roman" w:hAnsi="Times New Roman" w:cs="Times New Roman"/>
          <w:highlight w:val="yellow"/>
        </w:rPr>
        <w:t>palmitic acid is the only fatty acid that will not react with Br</w:t>
      </w:r>
      <w:r w:rsidRPr="50BC3DFC" w:rsidR="00B250D7">
        <w:rPr>
          <w:rFonts w:ascii="Times New Roman" w:hAnsi="Times New Roman" w:cs="Times New Roman"/>
          <w:highlight w:val="yellow"/>
          <w:vertAlign w:val="subscript"/>
        </w:rPr>
        <w:t>2</w:t>
      </w:r>
      <w:r w:rsidRPr="50BC3DFC" w:rsidR="00B250D7">
        <w:rPr>
          <w:rFonts w:ascii="Times New Roman" w:hAnsi="Times New Roman" w:cs="Times New Roman"/>
          <w:highlight w:val="yellow"/>
        </w:rPr>
        <w:t xml:space="preserve"> and has the highest melting point.</w:t>
      </w:r>
    </w:p>
    <w:p w:rsidRPr="00F96425" w:rsidR="00FE3946" w:rsidP="00E87B32" w:rsidRDefault="00B250D7" w14:paraId="3BCA872A" w14:textId="55B962F3">
      <w:pPr>
        <w:pStyle w:val="ListParagraph"/>
        <w:numPr>
          <w:ilvl w:val="0"/>
          <w:numId w:val="11"/>
        </w:numPr>
        <w:spacing w:after="120"/>
        <w:rPr>
          <w:rFonts w:ascii="Times New Roman" w:hAnsi="Times New Roman" w:cs="Times New Roman"/>
          <w:highlight w:val="yellow"/>
        </w:rPr>
      </w:pPr>
      <w:r w:rsidRPr="00F96425">
        <w:rPr>
          <w:rFonts w:ascii="Times New Roman" w:hAnsi="Times New Roman" w:cs="Times New Roman"/>
          <w:highlight w:val="yellow"/>
        </w:rPr>
        <w:t>the order of melting points</w:t>
      </w:r>
      <w:r w:rsidRPr="00F96425" w:rsidR="00846992">
        <w:rPr>
          <w:rFonts w:ascii="Times New Roman" w:hAnsi="Times New Roman" w:cs="Times New Roman"/>
          <w:highlight w:val="yellow"/>
        </w:rPr>
        <w:t xml:space="preserve"> (lowest to highest)</w:t>
      </w:r>
      <w:r w:rsidRPr="00F96425" w:rsidR="001E5301">
        <w:rPr>
          <w:rFonts w:ascii="Times New Roman" w:hAnsi="Times New Roman" w:cs="Times New Roman"/>
          <w:highlight w:val="yellow"/>
        </w:rPr>
        <w:t xml:space="preserve">, </w:t>
      </w:r>
      <w:r w:rsidRPr="00F96425">
        <w:rPr>
          <w:rFonts w:ascii="Times New Roman" w:hAnsi="Times New Roman" w:cs="Times New Roman"/>
          <w:highlight w:val="yellow"/>
        </w:rPr>
        <w:t>is: linoleic acid, oleic acid, palmitic acid.</w:t>
      </w:r>
    </w:p>
    <w:p w:rsidRPr="00B72701" w:rsidR="00B56BF8" w:rsidP="00E87B32" w:rsidRDefault="001E5301" w14:paraId="4ABEE093" w14:textId="13D1037B">
      <w:pPr>
        <w:pStyle w:val="ListParagraph"/>
        <w:numPr>
          <w:ilvl w:val="0"/>
          <w:numId w:val="11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linoleic</w:t>
      </w:r>
      <w:r w:rsidR="00B250D7">
        <w:rPr>
          <w:rFonts w:ascii="Times New Roman" w:hAnsi="Times New Roman" w:cs="Times New Roman"/>
        </w:rPr>
        <w:t xml:space="preserve"> acid is the most saturated fatty acid and has the lowest melting point.</w:t>
      </w:r>
    </w:p>
    <w:p w:rsidR="00A6278B" w:rsidP="00C74901" w:rsidRDefault="00A6278B" w14:paraId="184E494A" w14:textId="77777777">
      <w:pPr>
        <w:spacing w:after="120"/>
        <w:rPr>
          <w:rFonts w:ascii="Times New Roman" w:hAnsi="Times New Roman" w:cs="Times New Roman"/>
          <w:b/>
        </w:rPr>
      </w:pPr>
    </w:p>
    <w:p w:rsidRPr="003671E5" w:rsidR="00C74901" w:rsidP="00C74901" w:rsidRDefault="00C74901" w14:paraId="54AE74FD" w14:textId="7592B59D">
      <w:pPr>
        <w:spacing w:after="120"/>
        <w:rPr>
          <w:rFonts w:ascii="Times New Roman" w:hAnsi="Times New Roman" w:cs="Times New Roman"/>
        </w:rPr>
      </w:pPr>
      <w:r w:rsidRPr="003671E5">
        <w:rPr>
          <w:rFonts w:ascii="Times New Roman" w:hAnsi="Times New Roman" w:cs="Times New Roman"/>
          <w:b/>
        </w:rPr>
        <w:t xml:space="preserve">Question </w:t>
      </w:r>
      <w:r w:rsidRPr="003671E5" w:rsidR="00F92032">
        <w:rPr>
          <w:rFonts w:ascii="Times New Roman" w:hAnsi="Times New Roman" w:cs="Times New Roman"/>
          <w:b/>
        </w:rPr>
        <w:t>3</w:t>
      </w:r>
    </w:p>
    <w:p w:rsidRPr="003671E5" w:rsidR="003671E5" w:rsidP="003671E5" w:rsidRDefault="003671E5" w14:paraId="12723771" w14:textId="77777777">
      <w:pPr>
        <w:spacing w:after="120"/>
        <w:rPr>
          <w:rFonts w:ascii="Times New Roman" w:hAnsi="Times New Roman" w:cs="Times New Roman"/>
        </w:rPr>
      </w:pPr>
      <w:r w:rsidRPr="003671E5">
        <w:rPr>
          <w:rFonts w:ascii="Times New Roman" w:hAnsi="Times New Roman" w:cs="Times New Roman"/>
        </w:rPr>
        <w:t>Under suitable conditions, 4.60 g of glycerol was reacted with excess linoleic acid to form a triglyceride of molar mass 878 g mol</w:t>
      </w:r>
      <w:r w:rsidRPr="003671E5">
        <w:rPr>
          <w:rFonts w:ascii="Times New Roman" w:hAnsi="Times New Roman" w:cs="Times New Roman"/>
          <w:vertAlign w:val="superscript"/>
        </w:rPr>
        <w:t>-1</w:t>
      </w:r>
      <w:r w:rsidRPr="003671E5">
        <w:rPr>
          <w:rFonts w:ascii="Times New Roman" w:hAnsi="Times New Roman" w:cs="Times New Roman"/>
        </w:rPr>
        <w:t xml:space="preserve">. </w:t>
      </w:r>
    </w:p>
    <w:p w:rsidRPr="003671E5" w:rsidR="003671E5" w:rsidP="003671E5" w:rsidRDefault="003671E5" w14:paraId="42C5B62E" w14:textId="77777777">
      <w:pPr>
        <w:spacing w:after="120"/>
        <w:rPr>
          <w:rFonts w:ascii="Times New Roman" w:hAnsi="Times New Roman" w:cs="Times New Roman"/>
        </w:rPr>
      </w:pPr>
      <w:r w:rsidRPr="003671E5">
        <w:rPr>
          <w:rFonts w:ascii="Times New Roman" w:hAnsi="Times New Roman" w:cs="Times New Roman"/>
        </w:rPr>
        <w:t>Which of the following can be deduced about this reaction?</w:t>
      </w:r>
    </w:p>
    <w:p w:rsidRPr="004F4821" w:rsidR="00C74901" w:rsidP="00C74901" w:rsidRDefault="003671E5" w14:paraId="5E1D54E6" w14:textId="379A728D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hydrolysis reactions will produce 2.70 g of water.</w:t>
      </w:r>
    </w:p>
    <w:p w:rsidRPr="00A6278B" w:rsidR="00C74901" w:rsidP="00C74901" w:rsidRDefault="003671E5" w14:paraId="264EDC24" w14:textId="343202A2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  <w:highlight w:val="yellow"/>
        </w:rPr>
      </w:pPr>
      <w:r w:rsidRPr="00A6278B">
        <w:rPr>
          <w:rFonts w:ascii="Times New Roman" w:hAnsi="Times New Roman" w:cs="Times New Roman"/>
          <w:highlight w:val="yellow"/>
        </w:rPr>
        <w:t>The condensation reactions will produce 2.70 g of water.</w:t>
      </w:r>
    </w:p>
    <w:p w:rsidR="00C74901" w:rsidP="00C74901" w:rsidRDefault="003671E5" w14:paraId="1161E456" w14:textId="22313EAC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hydrolysis reactions will produce 0.90 g of water.</w:t>
      </w:r>
    </w:p>
    <w:p w:rsidR="003671E5" w:rsidP="00C74901" w:rsidRDefault="003671E5" w14:paraId="563E23B3" w14:textId="00721588">
      <w:pPr>
        <w:pStyle w:val="ListParagraph"/>
        <w:numPr>
          <w:ilvl w:val="0"/>
          <w:numId w:val="16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condensation reactions will produce 0.90 g of water</w:t>
      </w:r>
    </w:p>
    <w:p w:rsidRPr="00A6278B" w:rsidR="00A6278B" w:rsidP="003B33CD" w:rsidRDefault="00F96425" w14:paraId="38A54BD1" w14:textId="77F8EDCE">
      <w:pPr>
        <w:spacing w:after="12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n</w:t>
      </w:r>
      <w:r w:rsidR="00A6278B">
        <w:rPr>
          <w:rFonts w:ascii="Times New Roman" w:hAnsi="Times New Roman" w:cs="Times New Roman"/>
          <w:color w:val="FF0000"/>
        </w:rPr>
        <w:t xml:space="preserve"> (glycerol) = m/M = 4.6 g /92 g mol</w:t>
      </w:r>
      <w:r w:rsidR="00A6278B">
        <w:rPr>
          <w:rFonts w:ascii="Times New Roman" w:hAnsi="Times New Roman" w:cs="Times New Roman"/>
          <w:color w:val="FF0000"/>
          <w:vertAlign w:val="superscript"/>
        </w:rPr>
        <w:t>-1</w:t>
      </w:r>
      <w:r w:rsidR="00A6278B">
        <w:rPr>
          <w:rFonts w:ascii="Times New Roman" w:hAnsi="Times New Roman" w:cs="Times New Roman"/>
          <w:color w:val="FF0000"/>
        </w:rPr>
        <w:t xml:space="preserve"> = 0.05 mol</w:t>
      </w:r>
    </w:p>
    <w:p w:rsidR="00F96425" w:rsidP="00F96425" w:rsidRDefault="00F96425" w14:paraId="52DA0AE3" w14:textId="100F8D1E">
      <w:pPr>
        <w:spacing w:after="12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n (H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 w:rsidR="00A6278B">
        <w:rPr>
          <w:rFonts w:ascii="Times New Roman" w:hAnsi="Times New Roman" w:cs="Times New Roman"/>
          <w:color w:val="FF0000"/>
        </w:rPr>
        <w:t>O) = 3 x n(glycerol</w:t>
      </w:r>
      <w:r>
        <w:rPr>
          <w:rFonts w:ascii="Times New Roman" w:hAnsi="Times New Roman" w:cs="Times New Roman"/>
          <w:color w:val="FF0000"/>
        </w:rPr>
        <w:t xml:space="preserve">) = 3 x </w:t>
      </w:r>
      <w:r w:rsidR="00A6278B">
        <w:rPr>
          <w:rFonts w:ascii="Times New Roman" w:hAnsi="Times New Roman" w:cs="Times New Roman"/>
          <w:color w:val="FF0000"/>
        </w:rPr>
        <w:t>0.05</w:t>
      </w:r>
      <w:r>
        <w:rPr>
          <w:rFonts w:ascii="Times New Roman" w:hAnsi="Times New Roman" w:cs="Times New Roman"/>
          <w:color w:val="FF0000"/>
        </w:rPr>
        <w:t xml:space="preserve"> mol = </w:t>
      </w:r>
      <w:r w:rsidR="00A6278B">
        <w:rPr>
          <w:rFonts w:ascii="Times New Roman" w:hAnsi="Times New Roman" w:cs="Times New Roman"/>
          <w:color w:val="FF0000"/>
        </w:rPr>
        <w:t xml:space="preserve">0.15 </w:t>
      </w:r>
      <w:r>
        <w:rPr>
          <w:rFonts w:ascii="Times New Roman" w:hAnsi="Times New Roman" w:cs="Times New Roman"/>
          <w:color w:val="FF0000"/>
        </w:rPr>
        <w:t>mol</w:t>
      </w:r>
    </w:p>
    <w:p w:rsidRPr="00F96425" w:rsidR="00F96425" w:rsidP="00F96425" w:rsidRDefault="00F96425" w14:paraId="6237D1D0" w14:textId="353BDD55">
      <w:pPr>
        <w:spacing w:after="12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m (H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 w:rsidR="00A6278B">
        <w:rPr>
          <w:rFonts w:ascii="Times New Roman" w:hAnsi="Times New Roman" w:cs="Times New Roman"/>
          <w:color w:val="FF0000"/>
        </w:rPr>
        <w:t>O) = n x M = 0.15</w:t>
      </w:r>
      <w:r>
        <w:rPr>
          <w:rFonts w:ascii="Times New Roman" w:hAnsi="Times New Roman" w:cs="Times New Roman"/>
          <w:color w:val="FF0000"/>
        </w:rPr>
        <w:t xml:space="preserve"> mol x 18 g mol</w:t>
      </w:r>
      <w:r>
        <w:rPr>
          <w:rFonts w:ascii="Times New Roman" w:hAnsi="Times New Roman" w:cs="Times New Roman"/>
          <w:color w:val="FF0000"/>
          <w:vertAlign w:val="superscript"/>
        </w:rPr>
        <w:t>-1</w:t>
      </w:r>
      <w:r>
        <w:rPr>
          <w:rFonts w:ascii="Times New Roman" w:hAnsi="Times New Roman" w:cs="Times New Roman"/>
          <w:color w:val="FF0000"/>
        </w:rPr>
        <w:t xml:space="preserve"> = </w:t>
      </w:r>
      <w:r w:rsidR="00A6278B">
        <w:rPr>
          <w:rFonts w:ascii="Times New Roman" w:hAnsi="Times New Roman" w:cs="Times New Roman"/>
          <w:color w:val="FF0000"/>
        </w:rPr>
        <w:t>2.70 g</w:t>
      </w:r>
    </w:p>
    <w:p w:rsidR="003671E5" w:rsidRDefault="003671E5" w14:paraId="7DA32DA4" w14:textId="77777777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br w:type="page"/>
      </w:r>
    </w:p>
    <w:p w:rsidR="003B33CD" w:rsidP="00237AA1" w:rsidRDefault="00237AA1" w14:paraId="574CD3D9" w14:textId="639F9EFD">
      <w:pPr>
        <w:spacing w:after="120"/>
        <w:jc w:val="center"/>
        <w:rPr>
          <w:rFonts w:ascii="Times New Roman" w:hAnsi="Times New Roman" w:cs="Times New Roman"/>
          <w:i/>
        </w:rPr>
      </w:pPr>
      <w:r w:rsidRPr="00237AA1">
        <w:rPr>
          <w:rFonts w:ascii="Times New Roman" w:hAnsi="Times New Roman" w:cs="Times New Roman"/>
          <w:i/>
        </w:rPr>
        <w:lastRenderedPageBreak/>
        <w:t>Refer to the following structures for Questions 4 and 5</w:t>
      </w:r>
    </w:p>
    <w:p w:rsidRPr="00237AA1" w:rsidR="00237AA1" w:rsidP="00237AA1" w:rsidRDefault="00237AA1" w14:paraId="4F6DE22B" w14:textId="6ACA61B9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structures show the amino acid </w:t>
      </w:r>
      <w:r w:rsidR="001E5301">
        <w:rPr>
          <w:rFonts w:ascii="Times New Roman" w:hAnsi="Times New Roman" w:cs="Times New Roman"/>
        </w:rPr>
        <w:t>alanine</w:t>
      </w:r>
      <w:r>
        <w:rPr>
          <w:rFonts w:ascii="Times New Roman" w:hAnsi="Times New Roman" w:cs="Times New Roman"/>
        </w:rPr>
        <w:t xml:space="preserve"> in different forms.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62"/>
        <w:gridCol w:w="4820"/>
        <w:gridCol w:w="567"/>
        <w:gridCol w:w="4245"/>
      </w:tblGrid>
      <w:tr w:rsidR="00237AA1" w:rsidTr="6B74DFBD" w14:paraId="3183BDCB" w14:textId="77777777">
        <w:tc>
          <w:tcPr>
            <w:tcW w:w="562" w:type="dxa"/>
            <w:vAlign w:val="center"/>
          </w:tcPr>
          <w:p w:rsidRPr="00237AA1" w:rsidR="00237AA1" w:rsidP="003B33CD" w:rsidRDefault="00237AA1" w14:paraId="39F084C1" w14:textId="2FC3E173">
            <w:pPr>
              <w:spacing w:after="120"/>
              <w:rPr>
                <w:rFonts w:ascii="Times New Roman" w:hAnsi="Times New Roman" w:cs="Times New Roman"/>
                <w:b/>
              </w:rPr>
            </w:pPr>
            <w:r w:rsidRPr="00237AA1">
              <w:rPr>
                <w:rFonts w:ascii="Times New Roman" w:hAnsi="Times New Roman" w:cs="Times New Roman"/>
                <w:b/>
              </w:rPr>
              <w:t>A.</w:t>
            </w:r>
          </w:p>
        </w:tc>
        <w:tc>
          <w:tcPr>
            <w:tcW w:w="4820" w:type="dxa"/>
            <w:vAlign w:val="center"/>
          </w:tcPr>
          <w:p w:rsidR="00237AA1" w:rsidP="003B33CD" w:rsidRDefault="00237AA1" w14:paraId="5D52F8EB" w14:textId="6869B278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3A528D63" wp14:editId="0443DE31">
                  <wp:extent cx="1916265" cy="1822561"/>
                  <wp:effectExtent l="0" t="0" r="8255" b="635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265" cy="182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vAlign w:val="center"/>
          </w:tcPr>
          <w:p w:rsidRPr="00237AA1" w:rsidR="00237AA1" w:rsidP="003B33CD" w:rsidRDefault="00237AA1" w14:paraId="73E1E988" w14:textId="42288F9B">
            <w:pPr>
              <w:spacing w:after="120"/>
              <w:rPr>
                <w:rFonts w:ascii="Times New Roman" w:hAnsi="Times New Roman" w:cs="Times New Roman"/>
                <w:b/>
              </w:rPr>
            </w:pPr>
            <w:r w:rsidRPr="00237AA1">
              <w:rPr>
                <w:rFonts w:ascii="Times New Roman" w:hAnsi="Times New Roman" w:cs="Times New Roman"/>
                <w:b/>
              </w:rPr>
              <w:t>C.</w:t>
            </w:r>
          </w:p>
        </w:tc>
        <w:tc>
          <w:tcPr>
            <w:tcW w:w="4245" w:type="dxa"/>
            <w:vAlign w:val="center"/>
          </w:tcPr>
          <w:p w:rsidR="00237AA1" w:rsidP="003B33CD" w:rsidRDefault="00237AA1" w14:paraId="5324454F" w14:textId="0611CC93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4187E64B" wp14:editId="0074A4EE">
                  <wp:extent cx="2114327" cy="1852653"/>
                  <wp:effectExtent l="0" t="0" r="63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327" cy="1852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7AA1" w:rsidTr="6B74DFBD" w14:paraId="14CA2929" w14:textId="77777777">
        <w:tc>
          <w:tcPr>
            <w:tcW w:w="562" w:type="dxa"/>
            <w:vAlign w:val="center"/>
          </w:tcPr>
          <w:p w:rsidRPr="00237AA1" w:rsidR="00237AA1" w:rsidP="003B33CD" w:rsidRDefault="00237AA1" w14:paraId="39886490" w14:textId="38432C82">
            <w:pPr>
              <w:spacing w:after="120"/>
              <w:rPr>
                <w:rFonts w:ascii="Times New Roman" w:hAnsi="Times New Roman" w:cs="Times New Roman"/>
                <w:b/>
              </w:rPr>
            </w:pPr>
            <w:r w:rsidRPr="00237AA1">
              <w:rPr>
                <w:rFonts w:ascii="Times New Roman" w:hAnsi="Times New Roman" w:cs="Times New Roman"/>
                <w:b/>
              </w:rPr>
              <w:t>B.</w:t>
            </w:r>
          </w:p>
        </w:tc>
        <w:tc>
          <w:tcPr>
            <w:tcW w:w="4820" w:type="dxa"/>
            <w:vAlign w:val="center"/>
          </w:tcPr>
          <w:p w:rsidR="00237AA1" w:rsidP="003B33CD" w:rsidRDefault="00237AA1" w14:paraId="2614E346" w14:textId="5B21C4D1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51379CF1" wp14:editId="4448B8B2">
                  <wp:extent cx="2087485" cy="1765190"/>
                  <wp:effectExtent l="0" t="0" r="8255" b="698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485" cy="176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vAlign w:val="center"/>
          </w:tcPr>
          <w:p w:rsidRPr="00237AA1" w:rsidR="00237AA1" w:rsidP="003B33CD" w:rsidRDefault="00237AA1" w14:paraId="07265F63" w14:textId="329955F1">
            <w:pPr>
              <w:spacing w:after="120"/>
              <w:rPr>
                <w:rFonts w:ascii="Times New Roman" w:hAnsi="Times New Roman" w:cs="Times New Roman"/>
                <w:b/>
              </w:rPr>
            </w:pPr>
            <w:r w:rsidRPr="00237AA1">
              <w:rPr>
                <w:rFonts w:ascii="Times New Roman" w:hAnsi="Times New Roman" w:cs="Times New Roman"/>
                <w:b/>
              </w:rPr>
              <w:t>D.</w:t>
            </w:r>
          </w:p>
        </w:tc>
        <w:tc>
          <w:tcPr>
            <w:tcW w:w="4245" w:type="dxa"/>
            <w:vAlign w:val="center"/>
          </w:tcPr>
          <w:p w:rsidR="00237AA1" w:rsidP="003B33CD" w:rsidRDefault="00237AA1" w14:paraId="0A5FB5B2" w14:textId="3CC90735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31227654" wp14:editId="0B1AABAA">
                  <wp:extent cx="1920812" cy="1789043"/>
                  <wp:effectExtent l="0" t="0" r="3810" b="190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812" cy="1789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A57AE2" w:rsidR="00237AA1" w:rsidP="00237AA1" w:rsidRDefault="00237AA1" w14:paraId="2C4F2392" w14:textId="77777777">
      <w:pPr>
        <w:spacing w:after="120"/>
        <w:rPr>
          <w:rFonts w:ascii="Times New Roman" w:hAnsi="Times New Roman" w:cs="Times New Roman"/>
        </w:rPr>
      </w:pPr>
      <w:r w:rsidRPr="00A57AE2">
        <w:rPr>
          <w:rFonts w:ascii="Times New Roman" w:hAnsi="Times New Roman" w:cs="Times New Roman"/>
          <w:b/>
        </w:rPr>
        <w:t>Question 4</w:t>
      </w:r>
    </w:p>
    <w:p w:rsidRPr="004F4821" w:rsidR="00380DB6" w:rsidP="00237AA1" w:rsidRDefault="00237AA1" w14:paraId="3583D9EB" w14:textId="73B0158E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structures represents </w:t>
      </w:r>
      <w:r w:rsidR="001E5301">
        <w:rPr>
          <w:rFonts w:ascii="Times New Roman" w:hAnsi="Times New Roman" w:cs="Times New Roman"/>
        </w:rPr>
        <w:t>alanine</w:t>
      </w:r>
      <w:r>
        <w:rPr>
          <w:rFonts w:ascii="Times New Roman" w:hAnsi="Times New Roman" w:cs="Times New Roman"/>
        </w:rPr>
        <w:t xml:space="preserve"> in its cationic form?</w:t>
      </w:r>
    </w:p>
    <w:p w:rsidRPr="00C74901" w:rsidR="00237AA1" w:rsidP="00237AA1" w:rsidRDefault="00237AA1" w14:paraId="2A6BF568" w14:textId="1BB41556">
      <w:pPr>
        <w:pStyle w:val="ListParagraph"/>
        <w:numPr>
          <w:ilvl w:val="0"/>
          <w:numId w:val="1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Structure A</w:t>
      </w:r>
    </w:p>
    <w:p w:rsidRPr="004F4821" w:rsidR="00237AA1" w:rsidP="00237AA1" w:rsidRDefault="00237AA1" w14:paraId="0AB253C7" w14:textId="40146D16">
      <w:pPr>
        <w:pStyle w:val="ListParagraph"/>
        <w:numPr>
          <w:ilvl w:val="0"/>
          <w:numId w:val="1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Structure B</w:t>
      </w:r>
    </w:p>
    <w:p w:rsidRPr="008B3FBB" w:rsidR="00237AA1" w:rsidP="00237AA1" w:rsidRDefault="00237AA1" w14:paraId="7644A739" w14:textId="4FDDFE8E">
      <w:pPr>
        <w:pStyle w:val="ListParagraph"/>
        <w:numPr>
          <w:ilvl w:val="0"/>
          <w:numId w:val="1"/>
        </w:numPr>
        <w:spacing w:after="120"/>
        <w:rPr>
          <w:rFonts w:ascii="Times New Roman" w:hAnsi="Times New Roman" w:cs="Times New Roman"/>
          <w:highlight w:val="yellow"/>
        </w:rPr>
      </w:pPr>
      <w:r w:rsidRPr="008B3FBB">
        <w:rPr>
          <w:rFonts w:ascii="Times New Roman" w:hAnsi="Times New Roman" w:cs="Times New Roman"/>
          <w:highlight w:val="yellow"/>
        </w:rPr>
        <w:t>Structure C</w:t>
      </w:r>
    </w:p>
    <w:p w:rsidRPr="004F4821" w:rsidR="00237AA1" w:rsidP="00237AA1" w:rsidRDefault="00237AA1" w14:paraId="42D01CCF" w14:textId="4AB25827">
      <w:pPr>
        <w:pStyle w:val="ListParagraph"/>
        <w:numPr>
          <w:ilvl w:val="0"/>
          <w:numId w:val="1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Structure D</w:t>
      </w:r>
    </w:p>
    <w:p w:rsidR="005B108E" w:rsidP="005B108E" w:rsidRDefault="005B108E" w14:paraId="64325D48" w14:textId="6EAB5A71">
      <w:pPr>
        <w:spacing w:after="120"/>
        <w:rPr>
          <w:rFonts w:ascii="Times New Roman" w:hAnsi="Times New Roman" w:cs="Times New Roman"/>
          <w:iCs/>
        </w:rPr>
      </w:pPr>
    </w:p>
    <w:p w:rsidRPr="00A57AE2" w:rsidR="00C74901" w:rsidP="00C74901" w:rsidRDefault="00C74901" w14:paraId="01208544" w14:textId="187904F6">
      <w:pPr>
        <w:spacing w:after="120"/>
        <w:rPr>
          <w:rFonts w:ascii="Times New Roman" w:hAnsi="Times New Roman" w:cs="Times New Roman"/>
        </w:rPr>
      </w:pPr>
      <w:r w:rsidRPr="00A57AE2">
        <w:rPr>
          <w:rFonts w:ascii="Times New Roman" w:hAnsi="Times New Roman" w:cs="Times New Roman"/>
          <w:b/>
        </w:rPr>
        <w:t xml:space="preserve">Question </w:t>
      </w:r>
      <w:r w:rsidRPr="00A57AE2" w:rsidR="00F92032">
        <w:rPr>
          <w:rFonts w:ascii="Times New Roman" w:hAnsi="Times New Roman" w:cs="Times New Roman"/>
          <w:b/>
        </w:rPr>
        <w:t>5</w:t>
      </w:r>
    </w:p>
    <w:p w:rsidRPr="004F4821" w:rsidR="00C74901" w:rsidP="00C74901" w:rsidRDefault="00237AA1" w14:paraId="57A5213F" w14:textId="42AEEB5D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structures would be most likely to form in a solution at a pH of 13?</w:t>
      </w:r>
    </w:p>
    <w:p w:rsidRPr="00C74901" w:rsidR="00C74901" w:rsidP="00237AA1" w:rsidRDefault="00237AA1" w14:paraId="74F959C8" w14:textId="6223808E">
      <w:pPr>
        <w:pStyle w:val="ListParagraph"/>
        <w:numPr>
          <w:ilvl w:val="0"/>
          <w:numId w:val="38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Structure A</w:t>
      </w:r>
    </w:p>
    <w:p w:rsidRPr="004F4821" w:rsidR="00C74901" w:rsidP="00237AA1" w:rsidRDefault="00237AA1" w14:paraId="1CF6488B" w14:textId="35FCD942">
      <w:pPr>
        <w:pStyle w:val="ListParagraph"/>
        <w:numPr>
          <w:ilvl w:val="0"/>
          <w:numId w:val="38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Structure B</w:t>
      </w:r>
    </w:p>
    <w:p w:rsidRPr="004F4821" w:rsidR="00C74901" w:rsidP="00237AA1" w:rsidRDefault="00237AA1" w14:paraId="2F49ABC7" w14:textId="21725BA9">
      <w:pPr>
        <w:pStyle w:val="ListParagraph"/>
        <w:numPr>
          <w:ilvl w:val="0"/>
          <w:numId w:val="38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Structure C</w:t>
      </w:r>
    </w:p>
    <w:p w:rsidRPr="008B3FBB" w:rsidR="00C74901" w:rsidP="00237AA1" w:rsidRDefault="00237AA1" w14:paraId="384FBC5F" w14:textId="403AAEF9">
      <w:pPr>
        <w:pStyle w:val="ListParagraph"/>
        <w:numPr>
          <w:ilvl w:val="0"/>
          <w:numId w:val="38"/>
        </w:numPr>
        <w:spacing w:after="120"/>
        <w:rPr>
          <w:rFonts w:ascii="Times New Roman" w:hAnsi="Times New Roman" w:cs="Times New Roman"/>
          <w:highlight w:val="yellow"/>
        </w:rPr>
      </w:pPr>
      <w:r w:rsidRPr="008B3FBB">
        <w:rPr>
          <w:rFonts w:ascii="Times New Roman" w:hAnsi="Times New Roman" w:cs="Times New Roman"/>
          <w:highlight w:val="yellow"/>
        </w:rPr>
        <w:t>Structure D</w:t>
      </w:r>
    </w:p>
    <w:p w:rsidR="00913817" w:rsidP="005B108E" w:rsidRDefault="00913817" w14:paraId="234153D6" w14:textId="54CBD863">
      <w:pPr>
        <w:spacing w:after="120"/>
        <w:rPr>
          <w:rFonts w:ascii="Times New Roman" w:hAnsi="Times New Roman" w:cs="Times New Roman"/>
          <w:b/>
          <w:bCs/>
          <w:iCs/>
        </w:rPr>
      </w:pPr>
    </w:p>
    <w:p w:rsidRPr="00D67413" w:rsidR="00AE172D" w:rsidP="00AE172D" w:rsidRDefault="00AE172D" w14:paraId="3DCD1129" w14:textId="7766D9CF">
      <w:pPr>
        <w:spacing w:after="120"/>
        <w:rPr>
          <w:rFonts w:ascii="Times New Roman" w:hAnsi="Times New Roman" w:cs="Times New Roman"/>
          <w:color w:val="000000" w:themeColor="text1"/>
        </w:rPr>
      </w:pPr>
      <w:r w:rsidRPr="00D67413">
        <w:rPr>
          <w:rFonts w:ascii="Times New Roman" w:hAnsi="Times New Roman" w:cs="Times New Roman"/>
          <w:b/>
          <w:color w:val="000000" w:themeColor="text1"/>
        </w:rPr>
        <w:t xml:space="preserve">Question </w:t>
      </w:r>
      <w:r w:rsidRPr="00D67413" w:rsidR="00F92032">
        <w:rPr>
          <w:rFonts w:ascii="Times New Roman" w:hAnsi="Times New Roman" w:cs="Times New Roman"/>
          <w:b/>
          <w:color w:val="000000" w:themeColor="text1"/>
        </w:rPr>
        <w:t>6</w:t>
      </w:r>
    </w:p>
    <w:p w:rsidR="00AE172D" w:rsidP="00AE172D" w:rsidRDefault="00D67413" w14:paraId="7F18206A" w14:textId="1622405A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Lactase is an enzyme that is essential to the digestion of whole milk; it breaks down lactose, th</w:t>
      </w:r>
      <w:r w:rsidR="001E5301">
        <w:rPr>
          <w:rFonts w:ascii="Times New Roman" w:hAnsi="Times New Roman" w:cs="Times New Roman"/>
        </w:rPr>
        <w:t xml:space="preserve">e main sugar component of milk. </w:t>
      </w:r>
      <w:r>
        <w:rPr>
          <w:rFonts w:ascii="Times New Roman" w:hAnsi="Times New Roman" w:cs="Times New Roman"/>
        </w:rPr>
        <w:t xml:space="preserve">The optimum temperature for human lactase </w:t>
      </w:r>
      <w:r w:rsidRPr="00D67413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about 37 </w:t>
      </w:r>
      <w:r>
        <w:rPr>
          <w:rFonts w:ascii="Times New Roman" w:hAnsi="Times New Roman" w:cs="Times New Roman"/>
          <w:vertAlign w:val="superscript"/>
        </w:rPr>
        <w:t>o</w:t>
      </w:r>
      <w:r>
        <w:rPr>
          <w:rFonts w:ascii="Times New Roman" w:hAnsi="Times New Roman" w:cs="Times New Roman"/>
        </w:rPr>
        <w:t>C and the optimum pH is 6.</w:t>
      </w:r>
    </w:p>
    <w:p w:rsidR="00D67413" w:rsidP="00AE172D" w:rsidRDefault="008E6B2E" w14:paraId="1049CDEE" w14:textId="76409665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Based on this information, t</w:t>
      </w:r>
      <w:r w:rsidR="00D67413">
        <w:rPr>
          <w:rFonts w:ascii="Times New Roman" w:hAnsi="Times New Roman" w:cs="Times New Roman"/>
        </w:rPr>
        <w:t>he reaction that is catalysed by lactase, and the location of lactase in the human body is</w:t>
      </w:r>
      <w:r>
        <w:rPr>
          <w:rFonts w:ascii="Times New Roman" w:hAnsi="Times New Roman" w:cs="Times New Roman"/>
        </w:rPr>
        <w:t xml:space="preserve"> most likely to be</w:t>
      </w:r>
      <w:r w:rsidR="00D67413">
        <w:rPr>
          <w:rFonts w:ascii="Times New Roman" w:hAnsi="Times New Roman" w:cs="Times New Roman"/>
        </w:rPr>
        <w:t>:</w:t>
      </w:r>
    </w:p>
    <w:p w:rsidRPr="00C74901" w:rsidR="00AE172D" w:rsidP="00AE172D" w:rsidRDefault="00D67413" w14:paraId="5BA0907F" w14:textId="731635C9">
      <w:pPr>
        <w:pStyle w:val="ListParagraph"/>
        <w:numPr>
          <w:ilvl w:val="0"/>
          <w:numId w:val="27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condensation; in the small intestine</w:t>
      </w:r>
      <w:r w:rsidR="001E5301">
        <w:rPr>
          <w:rFonts w:ascii="Times New Roman" w:hAnsi="Times New Roman" w:cs="Times New Roman"/>
        </w:rPr>
        <w:t xml:space="preserve"> </w:t>
      </w:r>
    </w:p>
    <w:p w:rsidRPr="004F4821" w:rsidR="00AE172D" w:rsidP="00AE172D" w:rsidRDefault="00D67413" w14:paraId="39D43A12" w14:textId="6590AEBB">
      <w:pPr>
        <w:pStyle w:val="ListParagraph"/>
        <w:numPr>
          <w:ilvl w:val="0"/>
          <w:numId w:val="27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condensation; in the stomach</w:t>
      </w:r>
      <w:r w:rsidR="001E5301">
        <w:rPr>
          <w:rFonts w:ascii="Times New Roman" w:hAnsi="Times New Roman" w:cs="Times New Roman"/>
        </w:rPr>
        <w:t xml:space="preserve"> </w:t>
      </w:r>
    </w:p>
    <w:p w:rsidRPr="004F4821" w:rsidR="00AE172D" w:rsidP="00AE172D" w:rsidRDefault="00D67413" w14:paraId="1DC48787" w14:textId="5C34BE7C">
      <w:pPr>
        <w:pStyle w:val="ListParagraph"/>
        <w:numPr>
          <w:ilvl w:val="0"/>
          <w:numId w:val="27"/>
        </w:numPr>
        <w:spacing w:after="120"/>
        <w:rPr>
          <w:rFonts w:ascii="Times New Roman" w:hAnsi="Times New Roman" w:cs="Times New Roman"/>
        </w:rPr>
      </w:pPr>
      <w:r w:rsidRPr="008B3FBB">
        <w:rPr>
          <w:rFonts w:ascii="Times New Roman" w:hAnsi="Times New Roman" w:cs="Times New Roman"/>
          <w:highlight w:val="yellow"/>
        </w:rPr>
        <w:t>hydrolysis; in the small intestine</w:t>
      </w:r>
      <w:r w:rsidR="001E5301">
        <w:rPr>
          <w:rFonts w:ascii="Times New Roman" w:hAnsi="Times New Roman" w:cs="Times New Roman"/>
        </w:rPr>
        <w:t xml:space="preserve"> </w:t>
      </w:r>
    </w:p>
    <w:p w:rsidRPr="001E5CDF" w:rsidR="00AE172D" w:rsidP="00B3348C" w:rsidRDefault="00D67413" w14:paraId="1790085B" w14:textId="19451DFA">
      <w:pPr>
        <w:pStyle w:val="ListParagraph"/>
        <w:numPr>
          <w:ilvl w:val="0"/>
          <w:numId w:val="27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hydrolysis; in the stomach</w:t>
      </w:r>
      <w:r w:rsidR="001E5301">
        <w:rPr>
          <w:rFonts w:ascii="Times New Roman" w:hAnsi="Times New Roman" w:cs="Times New Roman"/>
        </w:rPr>
        <w:t xml:space="preserve"> </w:t>
      </w:r>
    </w:p>
    <w:p w:rsidR="00AE172D" w:rsidP="005B108E" w:rsidRDefault="00AE172D" w14:paraId="2B39403C" w14:textId="77777777">
      <w:pPr>
        <w:spacing w:after="120"/>
        <w:rPr>
          <w:rFonts w:ascii="Times New Roman" w:hAnsi="Times New Roman" w:cs="Times New Roman"/>
          <w:b/>
          <w:bCs/>
          <w:iCs/>
        </w:rPr>
      </w:pPr>
    </w:p>
    <w:p w:rsidR="00D67413" w:rsidRDefault="00D67413" w14:paraId="737A549E" w14:textId="77777777">
      <w:pPr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/>
          <w:b/>
          <w:color w:val="FF0000"/>
        </w:rPr>
        <w:br w:type="page"/>
      </w:r>
    </w:p>
    <w:p w:rsidRPr="001445DC" w:rsidR="00F92032" w:rsidP="00F92032" w:rsidRDefault="00F92032" w14:paraId="35DC02E5" w14:textId="153027FA">
      <w:pPr>
        <w:spacing w:after="120"/>
        <w:rPr>
          <w:rFonts w:ascii="Times New Roman" w:hAnsi="Times New Roman" w:cs="Times New Roman"/>
          <w:color w:val="000000" w:themeColor="text1"/>
        </w:rPr>
      </w:pPr>
      <w:r w:rsidRPr="001445DC">
        <w:rPr>
          <w:rFonts w:ascii="Times New Roman" w:hAnsi="Times New Roman" w:cs="Times New Roman"/>
          <w:b/>
          <w:color w:val="000000" w:themeColor="text1"/>
        </w:rPr>
        <w:lastRenderedPageBreak/>
        <w:t>Question 7</w:t>
      </w:r>
    </w:p>
    <w:p w:rsidRPr="004F4821" w:rsidR="00F92032" w:rsidP="00F92032" w:rsidRDefault="001445DC" w14:paraId="5467DCDD" w14:textId="7A0C5DEC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secondary structure of a protein include</w:t>
      </w:r>
      <w:r w:rsidR="001E530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>
        <w:rPr>
          <w:rFonts w:ascii="Symbol" w:hAnsi="Symbol" w:eastAsia="Symbol" w:cs="Symbol"/>
        </w:rPr>
        <w:t></w:t>
      </w:r>
      <w:r>
        <w:rPr>
          <w:rFonts w:ascii="Times New Roman" w:hAnsi="Times New Roman" w:cs="Times New Roman"/>
        </w:rPr>
        <w:t xml:space="preserve">-helices and </w:t>
      </w:r>
      <w:r>
        <w:rPr>
          <w:rFonts w:ascii="Symbol" w:hAnsi="Symbol" w:eastAsia="Symbol" w:cs="Symbol"/>
        </w:rPr>
        <w:t></w:t>
      </w:r>
      <w:r>
        <w:rPr>
          <w:rFonts w:ascii="Times New Roman" w:hAnsi="Times New Roman" w:cs="Times New Roman"/>
        </w:rPr>
        <w:t xml:space="preserve">-pleated sheets. The type of chemical bond responsible for maintaining these </w:t>
      </w:r>
      <w:r w:rsidR="001E5301">
        <w:rPr>
          <w:rFonts w:ascii="Times New Roman" w:hAnsi="Times New Roman" w:cs="Times New Roman"/>
        </w:rPr>
        <w:t>structures</w:t>
      </w:r>
      <w:r>
        <w:rPr>
          <w:rFonts w:ascii="Times New Roman" w:hAnsi="Times New Roman" w:cs="Times New Roman"/>
        </w:rPr>
        <w:t xml:space="preserve"> are:</w:t>
      </w:r>
    </w:p>
    <w:p w:rsidRPr="00C74901" w:rsidR="00F92032" w:rsidP="00F92032" w:rsidRDefault="001445DC" w14:paraId="2F90E3AD" w14:textId="4FEF4F22">
      <w:pPr>
        <w:pStyle w:val="ListParagraph"/>
        <w:numPr>
          <w:ilvl w:val="0"/>
          <w:numId w:val="36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dipole-dipole bonds between R-groups</w:t>
      </w:r>
      <w:r w:rsidR="000761E8">
        <w:rPr>
          <w:rFonts w:ascii="Times New Roman" w:hAnsi="Times New Roman" w:cs="Times New Roman"/>
        </w:rPr>
        <w:t xml:space="preserve"> </w:t>
      </w:r>
    </w:p>
    <w:p w:rsidRPr="004F4821" w:rsidR="00F92032" w:rsidP="00F92032" w:rsidRDefault="001445DC" w14:paraId="647B3212" w14:textId="51081473">
      <w:pPr>
        <w:pStyle w:val="ListParagraph"/>
        <w:numPr>
          <w:ilvl w:val="0"/>
          <w:numId w:val="36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dipole-dipole bonds between peptide links</w:t>
      </w:r>
    </w:p>
    <w:p w:rsidRPr="001639FC" w:rsidR="00F92032" w:rsidP="00F92032" w:rsidRDefault="001445DC" w14:paraId="653CCEA7" w14:textId="5BFC99FE">
      <w:pPr>
        <w:pStyle w:val="ListParagraph"/>
        <w:numPr>
          <w:ilvl w:val="0"/>
          <w:numId w:val="36"/>
        </w:numPr>
        <w:spacing w:after="120"/>
        <w:rPr>
          <w:rFonts w:ascii="Times New Roman" w:hAnsi="Times New Roman" w:cs="Times New Roman"/>
          <w:highlight w:val="yellow"/>
        </w:rPr>
      </w:pPr>
      <w:r w:rsidRPr="001639FC">
        <w:rPr>
          <w:rFonts w:ascii="Times New Roman" w:hAnsi="Times New Roman" w:cs="Times New Roman"/>
          <w:highlight w:val="yellow"/>
        </w:rPr>
        <w:t>hydrogen bonds between peptide links</w:t>
      </w:r>
    </w:p>
    <w:p w:rsidRPr="00B3348C" w:rsidR="00F92032" w:rsidP="00F92032" w:rsidRDefault="001445DC" w14:paraId="68D0CF02" w14:textId="704CD255">
      <w:pPr>
        <w:pStyle w:val="ListParagraph"/>
        <w:numPr>
          <w:ilvl w:val="0"/>
          <w:numId w:val="36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hydrogen bonds between R-groups</w:t>
      </w:r>
      <w:r w:rsidR="000761E8">
        <w:rPr>
          <w:rFonts w:ascii="Times New Roman" w:hAnsi="Times New Roman" w:cs="Times New Roman"/>
        </w:rPr>
        <w:t xml:space="preserve"> </w:t>
      </w:r>
    </w:p>
    <w:p w:rsidR="00F92032" w:rsidP="00F92032" w:rsidRDefault="00F92032" w14:paraId="2567FF92" w14:textId="77777777">
      <w:pPr>
        <w:spacing w:after="120"/>
        <w:rPr>
          <w:rFonts w:ascii="Times New Roman" w:hAnsi="Times New Roman" w:cs="Times New Roman"/>
          <w:b/>
          <w:color w:val="FF0000"/>
        </w:rPr>
      </w:pPr>
    </w:p>
    <w:p w:rsidRPr="00A0570A" w:rsidR="00F92032" w:rsidP="00F92032" w:rsidRDefault="00F92032" w14:paraId="7A4BCCE9" w14:textId="1DC90D4F">
      <w:pPr>
        <w:spacing w:after="120"/>
        <w:rPr>
          <w:rFonts w:ascii="Times New Roman" w:hAnsi="Times New Roman" w:cs="Times New Roman"/>
          <w:color w:val="000000" w:themeColor="text1"/>
        </w:rPr>
      </w:pPr>
      <w:r w:rsidRPr="00A0570A">
        <w:rPr>
          <w:rFonts w:ascii="Times New Roman" w:hAnsi="Times New Roman" w:cs="Times New Roman"/>
          <w:b/>
          <w:color w:val="000000" w:themeColor="text1"/>
        </w:rPr>
        <w:t>Question 8</w:t>
      </w:r>
    </w:p>
    <w:p w:rsidR="00F92032" w:rsidP="00F92032" w:rsidRDefault="00CC146F" w14:paraId="4900FAC8" w14:textId="028D3509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empirical formulas of three biomolecules are shown</w:t>
      </w:r>
      <w:r w:rsidR="00A0570A">
        <w:rPr>
          <w:rFonts w:ascii="Times New Roman" w:hAnsi="Times New Roman" w:cs="Times New Roman"/>
        </w:rPr>
        <w:t xml:space="preserve"> in the table</w:t>
      </w:r>
      <w:r>
        <w:rPr>
          <w:rFonts w:ascii="Times New Roman" w:hAnsi="Times New Roman" w:cs="Times New Roman"/>
        </w:rPr>
        <w:t xml:space="preserve"> below: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693"/>
      </w:tblGrid>
      <w:tr w:rsidRPr="00A0570A" w:rsidR="00A0570A" w:rsidTr="00A0570A" w14:paraId="35F0F8A3" w14:textId="77777777">
        <w:trPr>
          <w:trHeight w:val="349"/>
          <w:jc w:val="center"/>
        </w:trPr>
        <w:tc>
          <w:tcPr>
            <w:tcW w:w="1271" w:type="dxa"/>
            <w:vAlign w:val="center"/>
          </w:tcPr>
          <w:p w:rsidRPr="00A0570A" w:rsidR="00A0570A" w:rsidP="00A0570A" w:rsidRDefault="00A0570A" w14:paraId="159497CC" w14:textId="1569BA8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0570A">
              <w:rPr>
                <w:rFonts w:ascii="Times New Roman" w:hAnsi="Times New Roman" w:cs="Times New Roman"/>
                <w:b/>
              </w:rPr>
              <w:t>Molecule</w:t>
            </w:r>
          </w:p>
        </w:tc>
        <w:tc>
          <w:tcPr>
            <w:tcW w:w="2693" w:type="dxa"/>
            <w:vAlign w:val="center"/>
          </w:tcPr>
          <w:p w:rsidRPr="00A0570A" w:rsidR="00A0570A" w:rsidP="00A0570A" w:rsidRDefault="00A0570A" w14:paraId="00902BE7" w14:textId="50F0001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0570A">
              <w:rPr>
                <w:rFonts w:ascii="Times New Roman" w:hAnsi="Times New Roman" w:cs="Times New Roman"/>
                <w:b/>
              </w:rPr>
              <w:t>Empirical formula</w:t>
            </w:r>
          </w:p>
        </w:tc>
      </w:tr>
      <w:tr w:rsidR="00A0570A" w:rsidTr="00A0570A" w14:paraId="6B721817" w14:textId="77777777">
        <w:trPr>
          <w:trHeight w:val="367"/>
          <w:jc w:val="center"/>
        </w:trPr>
        <w:tc>
          <w:tcPr>
            <w:tcW w:w="1271" w:type="dxa"/>
            <w:vAlign w:val="center"/>
          </w:tcPr>
          <w:p w:rsidR="00A0570A" w:rsidP="00A0570A" w:rsidRDefault="00A0570A" w14:paraId="787F5623" w14:textId="39D907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93" w:type="dxa"/>
            <w:vAlign w:val="center"/>
          </w:tcPr>
          <w:p w:rsidRPr="00A0570A" w:rsidR="00A0570A" w:rsidP="00A0570A" w:rsidRDefault="00A0570A" w14:paraId="4818689D" w14:textId="414222FE">
            <w:pPr>
              <w:jc w:val="center"/>
              <w:rPr>
                <w:rFonts w:ascii="Times New Roman" w:hAnsi="Times New Roman" w:cs="Times New Roman"/>
                <w:sz w:val="24"/>
                <w:vertAlign w:val="subscript"/>
              </w:rPr>
            </w:pPr>
            <w:r w:rsidRPr="00A0570A">
              <w:rPr>
                <w:rFonts w:ascii="Times New Roman" w:hAnsi="Times New Roman" w:cs="Times New Roman"/>
                <w:sz w:val="24"/>
              </w:rPr>
              <w:t>C</w:t>
            </w:r>
            <w:r w:rsidRPr="00A0570A">
              <w:rPr>
                <w:rFonts w:ascii="Times New Roman" w:hAnsi="Times New Roman" w:cs="Times New Roman"/>
                <w:sz w:val="24"/>
                <w:vertAlign w:val="subscript"/>
              </w:rPr>
              <w:t>3</w:t>
            </w:r>
            <w:r w:rsidRPr="00A0570A">
              <w:rPr>
                <w:rFonts w:ascii="Times New Roman" w:hAnsi="Times New Roman" w:cs="Times New Roman"/>
                <w:sz w:val="24"/>
              </w:rPr>
              <w:t>H</w:t>
            </w:r>
            <w:r w:rsidRPr="00A0570A">
              <w:rPr>
                <w:rFonts w:ascii="Times New Roman" w:hAnsi="Times New Roman" w:cs="Times New Roman"/>
                <w:sz w:val="24"/>
                <w:vertAlign w:val="subscript"/>
              </w:rPr>
              <w:t>7</w:t>
            </w:r>
            <w:r w:rsidRPr="00A0570A">
              <w:rPr>
                <w:rFonts w:ascii="Times New Roman" w:hAnsi="Times New Roman" w:cs="Times New Roman"/>
                <w:sz w:val="24"/>
              </w:rPr>
              <w:t>NO</w:t>
            </w:r>
            <w:r w:rsidRPr="00A0570A">
              <w:rPr>
                <w:rFonts w:ascii="Times New Roman" w:hAnsi="Times New Roman" w:cs="Times New Roman"/>
                <w:sz w:val="24"/>
                <w:vertAlign w:val="subscript"/>
              </w:rPr>
              <w:t>3</w:t>
            </w:r>
          </w:p>
        </w:tc>
      </w:tr>
      <w:tr w:rsidR="00A0570A" w:rsidTr="00A0570A" w14:paraId="6D369A4B" w14:textId="77777777">
        <w:trPr>
          <w:trHeight w:val="399"/>
          <w:jc w:val="center"/>
        </w:trPr>
        <w:tc>
          <w:tcPr>
            <w:tcW w:w="1271" w:type="dxa"/>
            <w:vAlign w:val="center"/>
          </w:tcPr>
          <w:p w:rsidR="00A0570A" w:rsidP="00A0570A" w:rsidRDefault="00A0570A" w14:paraId="13130805" w14:textId="4D3ACA4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93" w:type="dxa"/>
            <w:vAlign w:val="center"/>
          </w:tcPr>
          <w:p w:rsidRPr="00A0570A" w:rsidR="00A0570A" w:rsidP="00A0570A" w:rsidRDefault="00A0570A" w14:paraId="5C275D64" w14:textId="61BA7FC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0570A">
              <w:rPr>
                <w:rFonts w:ascii="Times New Roman" w:hAnsi="Times New Roman" w:cs="Times New Roman"/>
                <w:sz w:val="24"/>
              </w:rPr>
              <w:t>C</w:t>
            </w:r>
            <w:r w:rsidRPr="00A0570A">
              <w:rPr>
                <w:rFonts w:ascii="Times New Roman" w:hAnsi="Times New Roman" w:cs="Times New Roman"/>
                <w:sz w:val="24"/>
                <w:vertAlign w:val="subscript"/>
              </w:rPr>
              <w:t>8</w:t>
            </w:r>
            <w:r w:rsidRPr="00A0570A">
              <w:rPr>
                <w:rFonts w:ascii="Times New Roman" w:hAnsi="Times New Roman" w:cs="Times New Roman"/>
                <w:sz w:val="24"/>
              </w:rPr>
              <w:t>H</w:t>
            </w:r>
            <w:r w:rsidRPr="00A0570A">
              <w:rPr>
                <w:rFonts w:ascii="Times New Roman" w:hAnsi="Times New Roman" w:cs="Times New Roman"/>
                <w:sz w:val="24"/>
                <w:vertAlign w:val="subscript"/>
              </w:rPr>
              <w:t>16</w:t>
            </w:r>
            <w:r w:rsidRPr="00A0570A">
              <w:rPr>
                <w:rFonts w:ascii="Times New Roman" w:hAnsi="Times New Roman" w:cs="Times New Roman"/>
                <w:sz w:val="24"/>
              </w:rPr>
              <w:t>O</w:t>
            </w:r>
          </w:p>
        </w:tc>
      </w:tr>
      <w:tr w:rsidR="00A0570A" w:rsidTr="00A0570A" w14:paraId="7263192F" w14:textId="77777777">
        <w:trPr>
          <w:trHeight w:val="417"/>
          <w:jc w:val="center"/>
        </w:trPr>
        <w:tc>
          <w:tcPr>
            <w:tcW w:w="1271" w:type="dxa"/>
            <w:vAlign w:val="center"/>
          </w:tcPr>
          <w:p w:rsidR="00A0570A" w:rsidP="00A0570A" w:rsidRDefault="00A0570A" w14:paraId="53A0DA9E" w14:textId="5706C9E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93" w:type="dxa"/>
            <w:vAlign w:val="center"/>
          </w:tcPr>
          <w:p w:rsidRPr="00A0570A" w:rsidR="00A0570A" w:rsidP="00A0570A" w:rsidRDefault="00A0570A" w14:paraId="5CEFB0EB" w14:textId="1588605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0570A">
              <w:rPr>
                <w:rFonts w:ascii="Times New Roman" w:hAnsi="Times New Roman" w:cs="Times New Roman"/>
                <w:sz w:val="24"/>
              </w:rPr>
              <w:t>CH</w:t>
            </w:r>
            <w:r w:rsidRPr="00A0570A">
              <w:rPr>
                <w:rFonts w:ascii="Times New Roman" w:hAnsi="Times New Roman" w:cs="Times New Roman"/>
                <w:sz w:val="24"/>
                <w:vertAlign w:val="subscript"/>
              </w:rPr>
              <w:t>2</w:t>
            </w:r>
            <w:r w:rsidRPr="00A0570A">
              <w:rPr>
                <w:rFonts w:ascii="Times New Roman" w:hAnsi="Times New Roman" w:cs="Times New Roman"/>
                <w:sz w:val="24"/>
              </w:rPr>
              <w:t>O</w:t>
            </w:r>
          </w:p>
        </w:tc>
      </w:tr>
    </w:tbl>
    <w:p w:rsidR="00CC146F" w:rsidP="00F92032" w:rsidRDefault="00CC146F" w14:paraId="2537824F" w14:textId="56C4F09F">
      <w:pPr>
        <w:spacing w:after="120"/>
        <w:rPr>
          <w:rFonts w:ascii="Times New Roman" w:hAnsi="Times New Roman" w:cs="Times New Roman"/>
        </w:rPr>
      </w:pPr>
    </w:p>
    <w:p w:rsidRPr="004F4821" w:rsidR="00CC146F" w:rsidP="00F92032" w:rsidRDefault="00CC146F" w14:paraId="5C4FE372" w14:textId="41726AE7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molecules </w:t>
      </w:r>
      <w:r w:rsidR="00204EAE">
        <w:rPr>
          <w:rFonts w:ascii="Times New Roman" w:hAnsi="Times New Roman" w:cs="Times New Roman"/>
        </w:rPr>
        <w:t xml:space="preserve">1, 2 </w:t>
      </w:r>
      <w:r w:rsidR="00A0570A">
        <w:rPr>
          <w:rFonts w:ascii="Times New Roman" w:hAnsi="Times New Roman" w:cs="Times New Roman"/>
        </w:rPr>
        <w:t xml:space="preserve">and 3 </w:t>
      </w:r>
      <w:r>
        <w:rPr>
          <w:rFonts w:ascii="Times New Roman" w:hAnsi="Times New Roman" w:cs="Times New Roman"/>
        </w:rPr>
        <w:t xml:space="preserve">can be identified </w:t>
      </w:r>
      <w:r w:rsidR="00A0570A">
        <w:rPr>
          <w:rFonts w:ascii="Times New Roman" w:hAnsi="Times New Roman" w:cs="Times New Roman"/>
        </w:rPr>
        <w:t xml:space="preserve">respectively </w:t>
      </w:r>
      <w:r>
        <w:rPr>
          <w:rFonts w:ascii="Times New Roman" w:hAnsi="Times New Roman" w:cs="Times New Roman"/>
        </w:rPr>
        <w:t>as:</w:t>
      </w:r>
    </w:p>
    <w:p w:rsidRPr="00C74901" w:rsidR="00F92032" w:rsidP="00F92032" w:rsidRDefault="00A0570A" w14:paraId="45A1B97A" w14:textId="7D46B68F">
      <w:pPr>
        <w:pStyle w:val="ListParagraph"/>
        <w:numPr>
          <w:ilvl w:val="0"/>
          <w:numId w:val="37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amino acid; a triglyceride; a sugar</w:t>
      </w:r>
    </w:p>
    <w:p w:rsidRPr="004F4821" w:rsidR="00F92032" w:rsidP="00F92032" w:rsidRDefault="00204EAE" w14:paraId="68554998" w14:textId="594DE28F">
      <w:pPr>
        <w:pStyle w:val="ListParagraph"/>
        <w:numPr>
          <w:ilvl w:val="0"/>
          <w:numId w:val="37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fatty acid;</w:t>
      </w:r>
      <w:r w:rsidR="00A0570A">
        <w:rPr>
          <w:rFonts w:ascii="Times New Roman" w:hAnsi="Times New Roman" w:cs="Times New Roman"/>
        </w:rPr>
        <w:t xml:space="preserve"> a sugar; a carbohydrate</w:t>
      </w:r>
    </w:p>
    <w:p w:rsidRPr="001F231D" w:rsidR="00F92032" w:rsidP="00F92032" w:rsidRDefault="00204EAE" w14:paraId="2AF548FA" w14:textId="64561F04">
      <w:pPr>
        <w:pStyle w:val="ListParagraph"/>
        <w:numPr>
          <w:ilvl w:val="0"/>
          <w:numId w:val="37"/>
        </w:numPr>
        <w:spacing w:after="120"/>
        <w:rPr>
          <w:rFonts w:ascii="Times New Roman" w:hAnsi="Times New Roman" w:cs="Times New Roman"/>
          <w:highlight w:val="yellow"/>
        </w:rPr>
      </w:pPr>
      <w:r w:rsidRPr="001F231D">
        <w:rPr>
          <w:rFonts w:ascii="Times New Roman" w:hAnsi="Times New Roman" w:cs="Times New Roman"/>
          <w:highlight w:val="yellow"/>
        </w:rPr>
        <w:t>an amino acid; a fatty acid;</w:t>
      </w:r>
      <w:r w:rsidRPr="001F231D" w:rsidR="00A0570A">
        <w:rPr>
          <w:rFonts w:ascii="Times New Roman" w:hAnsi="Times New Roman" w:cs="Times New Roman"/>
          <w:highlight w:val="yellow"/>
        </w:rPr>
        <w:t xml:space="preserve"> a monosaccharide</w:t>
      </w:r>
    </w:p>
    <w:p w:rsidRPr="00B3348C" w:rsidR="00F92032" w:rsidP="00F92032" w:rsidRDefault="00A0570A" w14:paraId="1EFD62DC" w14:textId="7C53A9CB">
      <w:pPr>
        <w:pStyle w:val="ListParagraph"/>
        <w:numPr>
          <w:ilvl w:val="0"/>
          <w:numId w:val="37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monosaccharide; an amino acid; a fatty acid</w:t>
      </w:r>
    </w:p>
    <w:p w:rsidR="00F92032" w:rsidP="00913817" w:rsidRDefault="00F92032" w14:paraId="03DB4976" w14:textId="77777777">
      <w:pPr>
        <w:spacing w:after="120"/>
        <w:rPr>
          <w:rFonts w:ascii="Times New Roman" w:hAnsi="Times New Roman" w:cs="Times New Roman"/>
          <w:b/>
          <w:color w:val="FF0000"/>
        </w:rPr>
      </w:pPr>
    </w:p>
    <w:p w:rsidRPr="000761E8" w:rsidR="00913817" w:rsidP="00913817" w:rsidRDefault="00913817" w14:paraId="2B7334A2" w14:textId="459CEBCF">
      <w:pPr>
        <w:spacing w:after="120"/>
        <w:rPr>
          <w:rFonts w:ascii="Times New Roman" w:hAnsi="Times New Roman" w:cs="Times New Roman"/>
          <w:color w:val="000000" w:themeColor="text1"/>
        </w:rPr>
      </w:pPr>
      <w:r w:rsidRPr="000761E8">
        <w:rPr>
          <w:rFonts w:ascii="Times New Roman" w:hAnsi="Times New Roman" w:cs="Times New Roman"/>
          <w:b/>
          <w:color w:val="000000" w:themeColor="text1"/>
        </w:rPr>
        <w:t xml:space="preserve">Question </w:t>
      </w:r>
      <w:r w:rsidRPr="000761E8" w:rsidR="00F92032">
        <w:rPr>
          <w:rFonts w:ascii="Times New Roman" w:hAnsi="Times New Roman" w:cs="Times New Roman"/>
          <w:b/>
          <w:color w:val="000000" w:themeColor="text1"/>
        </w:rPr>
        <w:t>9</w:t>
      </w:r>
    </w:p>
    <w:p w:rsidRPr="006930F5" w:rsidR="006930F5" w:rsidP="006930F5" w:rsidRDefault="001445DC" w14:paraId="7CA083AD" w14:textId="03FC7079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statements </w:t>
      </w:r>
      <w:r w:rsidR="000761E8">
        <w:rPr>
          <w:rFonts w:ascii="Times New Roman" w:hAnsi="Times New Roman" w:cs="Times New Roman"/>
        </w:rPr>
        <w:t xml:space="preserve">about denaturation and/or hydrolysis is correct? </w:t>
      </w:r>
    </w:p>
    <w:p w:rsidRPr="00BA2203" w:rsidR="009506A3" w:rsidP="009506A3" w:rsidRDefault="000761E8" w14:paraId="327AD65D" w14:textId="4E238151">
      <w:pPr>
        <w:pStyle w:val="ListParagraph"/>
        <w:numPr>
          <w:ilvl w:val="0"/>
          <w:numId w:val="25"/>
        </w:numPr>
        <w:spacing w:after="120"/>
        <w:rPr>
          <w:rFonts w:ascii="Times New Roman" w:hAnsi="Times New Roman" w:cs="Times New Roman"/>
          <w:highlight w:val="yellow"/>
        </w:rPr>
      </w:pPr>
      <w:r w:rsidRPr="00BA2203">
        <w:rPr>
          <w:rFonts w:ascii="Times New Roman" w:hAnsi="Times New Roman" w:cs="Times New Roman"/>
          <w:highlight w:val="yellow"/>
        </w:rPr>
        <w:t xml:space="preserve">A protein becomes denatured when </w:t>
      </w:r>
      <w:r w:rsidRPr="00BA2203" w:rsidR="001E5301">
        <w:rPr>
          <w:rFonts w:ascii="Times New Roman" w:hAnsi="Times New Roman" w:cs="Times New Roman"/>
          <w:highlight w:val="yellow"/>
        </w:rPr>
        <w:t>interactions</w:t>
      </w:r>
      <w:r w:rsidRPr="00BA2203">
        <w:rPr>
          <w:rFonts w:ascii="Times New Roman" w:hAnsi="Times New Roman" w:cs="Times New Roman"/>
          <w:highlight w:val="yellow"/>
        </w:rPr>
        <w:t xml:space="preserve"> between side chains of amino acids are broken, and new </w:t>
      </w:r>
      <w:r w:rsidRPr="00BA2203" w:rsidR="001E5301">
        <w:rPr>
          <w:rFonts w:ascii="Times New Roman" w:hAnsi="Times New Roman" w:cs="Times New Roman"/>
          <w:highlight w:val="yellow"/>
        </w:rPr>
        <w:t>interactions</w:t>
      </w:r>
      <w:r w:rsidRPr="00BA2203">
        <w:rPr>
          <w:rFonts w:ascii="Times New Roman" w:hAnsi="Times New Roman" w:cs="Times New Roman"/>
          <w:highlight w:val="yellow"/>
        </w:rPr>
        <w:t xml:space="preserve"> are formed.</w:t>
      </w:r>
    </w:p>
    <w:p w:rsidRPr="004F4821" w:rsidR="00913817" w:rsidP="00913817" w:rsidRDefault="000761E8" w14:paraId="215BB6B2" w14:textId="1AB6624F">
      <w:pPr>
        <w:pStyle w:val="ListParagraph"/>
        <w:numPr>
          <w:ilvl w:val="0"/>
          <w:numId w:val="25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Denaturation is a reversible process that occurs at extreme pH or high temperatures. </w:t>
      </w:r>
    </w:p>
    <w:p w:rsidR="00913817" w:rsidP="00913817" w:rsidRDefault="000761E8" w14:paraId="567C84A8" w14:textId="79001E2A">
      <w:pPr>
        <w:pStyle w:val="ListParagraph"/>
        <w:numPr>
          <w:ilvl w:val="0"/>
          <w:numId w:val="25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hydrolysis of a protein involves the breaking of any covalent bond within the protein structure. </w:t>
      </w:r>
    </w:p>
    <w:p w:rsidR="00C80CB0" w:rsidP="00913817" w:rsidRDefault="000761E8" w14:paraId="170507A4" w14:textId="021B679D">
      <w:pPr>
        <w:pStyle w:val="ListParagraph"/>
        <w:numPr>
          <w:ilvl w:val="0"/>
          <w:numId w:val="25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is no difference between denaturation and hydrolysis; they both result in the inactivation of an enzyme.</w:t>
      </w:r>
    </w:p>
    <w:p w:rsidR="00AE172D" w:rsidP="00913817" w:rsidRDefault="00AE172D" w14:paraId="670ED764" w14:textId="77777777">
      <w:pPr>
        <w:spacing w:after="120"/>
        <w:rPr>
          <w:rFonts w:ascii="Times New Roman" w:hAnsi="Times New Roman" w:cs="Times New Roman"/>
          <w:b/>
        </w:rPr>
      </w:pPr>
    </w:p>
    <w:p w:rsidRPr="00CC146F" w:rsidR="00913817" w:rsidP="00913817" w:rsidRDefault="00913817" w14:paraId="15143C8D" w14:textId="5BCFAE1B">
      <w:pPr>
        <w:spacing w:after="120"/>
        <w:rPr>
          <w:rFonts w:ascii="Times New Roman" w:hAnsi="Times New Roman" w:cs="Times New Roman"/>
          <w:color w:val="000000" w:themeColor="text1"/>
        </w:rPr>
      </w:pPr>
      <w:r w:rsidRPr="00CC146F">
        <w:rPr>
          <w:rFonts w:ascii="Times New Roman" w:hAnsi="Times New Roman" w:cs="Times New Roman"/>
          <w:b/>
          <w:color w:val="000000" w:themeColor="text1"/>
        </w:rPr>
        <w:t xml:space="preserve">Question </w:t>
      </w:r>
      <w:r w:rsidRPr="00CC146F" w:rsidR="00F92032">
        <w:rPr>
          <w:rFonts w:ascii="Times New Roman" w:hAnsi="Times New Roman" w:cs="Times New Roman"/>
          <w:b/>
          <w:color w:val="000000" w:themeColor="text1"/>
        </w:rPr>
        <w:t>10</w:t>
      </w:r>
    </w:p>
    <w:p w:rsidRPr="006930F5" w:rsidR="001E5CDF" w:rsidP="001E5CDF" w:rsidRDefault="00CC146F" w14:paraId="0A922954" w14:textId="10132884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tripeptide is formed between two glycines and one asparagine. How many </w:t>
      </w:r>
      <w:r w:rsidR="00204EAE">
        <w:rPr>
          <w:rFonts w:ascii="Times New Roman" w:hAnsi="Times New Roman" w:cs="Times New Roman"/>
        </w:rPr>
        <w:t xml:space="preserve">different </w:t>
      </w:r>
      <w:r>
        <w:rPr>
          <w:rFonts w:ascii="Times New Roman" w:hAnsi="Times New Roman" w:cs="Times New Roman"/>
        </w:rPr>
        <w:t>tripeptides could possibly be formed?</w:t>
      </w:r>
    </w:p>
    <w:p w:rsidRPr="009506A3" w:rsidR="001E5CDF" w:rsidP="001E5CDF" w:rsidRDefault="00CC146F" w14:paraId="24484360" w14:textId="154C2EB3">
      <w:pPr>
        <w:pStyle w:val="ListParagraph"/>
        <w:numPr>
          <w:ilvl w:val="0"/>
          <w:numId w:val="44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</w:p>
    <w:p w:rsidRPr="004F4821" w:rsidR="001E5CDF" w:rsidP="001E5CDF" w:rsidRDefault="00CC146F" w14:paraId="034D74C6" w14:textId="7E7F106E">
      <w:pPr>
        <w:pStyle w:val="ListParagraph"/>
        <w:numPr>
          <w:ilvl w:val="0"/>
          <w:numId w:val="44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</w:p>
    <w:p w:rsidRPr="00BA2203" w:rsidR="008A52CA" w:rsidP="001E5CDF" w:rsidRDefault="00CC146F" w14:paraId="58E1FE87" w14:textId="3C5396AA">
      <w:pPr>
        <w:pStyle w:val="ListParagraph"/>
        <w:numPr>
          <w:ilvl w:val="0"/>
          <w:numId w:val="44"/>
        </w:numPr>
        <w:spacing w:after="120"/>
        <w:rPr>
          <w:rFonts w:ascii="Times New Roman" w:hAnsi="Times New Roman" w:cs="Times New Roman"/>
          <w:highlight w:val="yellow"/>
        </w:rPr>
      </w:pPr>
      <w:r w:rsidRPr="00BA2203">
        <w:rPr>
          <w:rFonts w:ascii="Times New Roman" w:hAnsi="Times New Roman" w:cs="Times New Roman"/>
          <w:highlight w:val="yellow"/>
        </w:rPr>
        <w:t>3</w:t>
      </w:r>
    </w:p>
    <w:p w:rsidR="003B33CD" w:rsidP="001E5CDF" w:rsidRDefault="00CC146F" w14:paraId="782725FF" w14:textId="48400F3C">
      <w:pPr>
        <w:pStyle w:val="ListParagraph"/>
        <w:numPr>
          <w:ilvl w:val="0"/>
          <w:numId w:val="44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</w:p>
    <w:p w:rsidR="00BA2203" w:rsidP="00BA2203" w:rsidRDefault="00BA2203" w14:paraId="5C954DB5" w14:textId="58F07ACD">
      <w:pPr>
        <w:spacing w:after="12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gly-gly-asp</w:t>
      </w:r>
    </w:p>
    <w:p w:rsidR="00BA2203" w:rsidP="00BA2203" w:rsidRDefault="00BA2203" w14:paraId="6E820059" w14:textId="5D16B4B3">
      <w:pPr>
        <w:spacing w:after="12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asp-gly-gly</w:t>
      </w:r>
    </w:p>
    <w:p w:rsidRPr="00BA2203" w:rsidR="00BA2203" w:rsidP="00BA2203" w:rsidRDefault="00BA2203" w14:paraId="6C90F356" w14:textId="7971DDD5">
      <w:pPr>
        <w:spacing w:after="12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gly-asp-gly</w:t>
      </w:r>
    </w:p>
    <w:p w:rsidRPr="00BA2203" w:rsidR="00533A55" w:rsidP="00BA2203" w:rsidRDefault="00533A55" w14:paraId="20CBA22E" w14:textId="77777777">
      <w:pPr>
        <w:spacing w:after="120"/>
        <w:rPr>
          <w:rFonts w:ascii="Times New Roman" w:hAnsi="Times New Roman" w:eastAsia="MS Gothic" w:cs="Times New Roman"/>
          <w:b/>
          <w:color w:val="FF0000"/>
        </w:rPr>
      </w:pPr>
    </w:p>
    <w:p w:rsidRPr="004F4821" w:rsidR="006874D8" w:rsidP="00172BEC" w:rsidRDefault="00172BEC" w14:paraId="3F196FB7" w14:textId="77777777">
      <w:pPr>
        <w:spacing w:after="120"/>
        <w:jc w:val="center"/>
        <w:rPr>
          <w:rFonts w:ascii="Times New Roman" w:hAnsi="Times New Roman" w:cs="Times New Roman"/>
        </w:rPr>
      </w:pPr>
      <w:r w:rsidRPr="004F4821">
        <w:rPr>
          <w:rFonts w:ascii="Times New Roman" w:hAnsi="Times New Roman" w:eastAsia="MS Gothic" w:cs="Times New Roman"/>
          <w:b/>
          <w:color w:val="000000" w:themeColor="text1"/>
          <w:sz w:val="28"/>
        </w:rPr>
        <w:t>END OF SECTION A</w:t>
      </w:r>
    </w:p>
    <w:p w:rsidRPr="004F4821" w:rsidR="00483BBD" w:rsidP="00483BBD" w:rsidRDefault="00483BBD" w14:paraId="4DDF9160" w14:textId="77777777">
      <w:pPr>
        <w:rPr>
          <w:rFonts w:ascii="Times New Roman" w:hAnsi="Times New Roman" w:eastAsia="MS Gothic" w:cs="Times New Roman"/>
          <w:b/>
          <w:color w:val="000000" w:themeColor="text1"/>
          <w:sz w:val="28"/>
        </w:rPr>
      </w:pPr>
      <w:r w:rsidRPr="004F4821">
        <w:rPr>
          <w:rFonts w:ascii="Times New Roman" w:hAnsi="Times New Roman" w:eastAsia="MS Gothic" w:cs="Times New Roman"/>
          <w:b/>
          <w:color w:val="000000" w:themeColor="text1"/>
          <w:sz w:val="28"/>
        </w:rPr>
        <w:br w:type="page"/>
      </w:r>
      <w:r w:rsidRPr="004F4821">
        <w:rPr>
          <w:rFonts w:ascii="Times New Roman" w:hAnsi="Times New Roman" w:eastAsia="MS Gothic" w:cs="Times New Roman"/>
          <w:b/>
          <w:color w:val="000000" w:themeColor="text1"/>
          <w:sz w:val="28"/>
        </w:rPr>
        <w:lastRenderedPageBreak/>
        <w:t>Section A: Multiple Choice Answer Sheet</w:t>
      </w:r>
    </w:p>
    <w:p w:rsidRPr="004F4821" w:rsidR="00483BBD" w:rsidP="00483BBD" w:rsidRDefault="00483BBD" w14:paraId="14D8FE2C" w14:textId="77777777">
      <w:pPr>
        <w:spacing w:after="0" w:line="360" w:lineRule="auto"/>
        <w:rPr>
          <w:rFonts w:ascii="Times New Roman" w:hAnsi="Times New Roman" w:eastAsia="MS Mincho" w:cs="Times New Roman"/>
          <w:i/>
          <w:color w:val="000000" w:themeColor="text1"/>
        </w:rPr>
      </w:pPr>
      <w:r w:rsidRPr="004F4821">
        <w:rPr>
          <w:rFonts w:ascii="Times New Roman" w:hAnsi="Times New Roman" w:eastAsia="MS Mincho" w:cs="Times New Roman"/>
          <w:i/>
          <w:color w:val="000000" w:themeColor="text1"/>
        </w:rPr>
        <w:t>This answer sheet must not be detached from this booklet.</w:t>
      </w:r>
    </w:p>
    <w:tbl>
      <w:tblPr>
        <w:tblStyle w:val="TableGrid1"/>
        <w:tblW w:w="10173" w:type="dxa"/>
        <w:tblLook w:val="04A0" w:firstRow="1" w:lastRow="0" w:firstColumn="1" w:lastColumn="0" w:noHBand="0" w:noVBand="1"/>
      </w:tblPr>
      <w:tblGrid>
        <w:gridCol w:w="10173"/>
      </w:tblGrid>
      <w:tr w:rsidRPr="004F4821" w:rsidR="00483BBD" w:rsidTr="00483BBD" w14:paraId="645014B5" w14:textId="77777777">
        <w:trPr>
          <w:trHeight w:val="294"/>
        </w:trPr>
        <w:tc>
          <w:tcPr>
            <w:tcW w:w="10173" w:type="dxa"/>
            <w:tcBorders>
              <w:bottom w:val="nil"/>
            </w:tcBorders>
            <w:shd w:val="clear" w:color="auto" w:fill="808080"/>
          </w:tcPr>
          <w:p w:rsidRPr="004F4821" w:rsidR="00483BBD" w:rsidP="00D002F1" w:rsidRDefault="00483BBD" w14:paraId="639B9FD8" w14:textId="77777777">
            <w:pPr>
              <w:autoSpaceDE w:val="0"/>
              <w:autoSpaceDN w:val="0"/>
              <w:adjustRightInd w:val="0"/>
              <w:spacing w:before="120" w:after="120"/>
              <w:jc w:val="center"/>
              <w:outlineLvl w:val="2"/>
              <w:rPr>
                <w:rFonts w:ascii="Times New Roman" w:hAnsi="Times New Roman" w:eastAsia="Cambria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4F4821">
              <w:rPr>
                <w:rFonts w:ascii="Times New Roman" w:hAnsi="Times New Roman" w:eastAsia="Cambria" w:cs="Times New Roman"/>
                <w:b/>
                <w:bCs/>
                <w:color w:val="000000" w:themeColor="text1"/>
                <w:sz w:val="22"/>
                <w:szCs w:val="22"/>
              </w:rPr>
              <w:t>INSTRUCTIONS FOR MULTIPLE CHOICE ANSWER SHEET</w:t>
            </w:r>
          </w:p>
        </w:tc>
      </w:tr>
      <w:tr w:rsidRPr="004F4821" w:rsidR="00483BBD" w:rsidTr="00483BBD" w14:paraId="36123A93" w14:textId="77777777">
        <w:trPr>
          <w:trHeight w:val="1515"/>
        </w:trPr>
        <w:tc>
          <w:tcPr>
            <w:tcW w:w="10173" w:type="dxa"/>
            <w:tcBorders>
              <w:top w:val="nil"/>
            </w:tcBorders>
            <w:shd w:val="clear" w:color="auto" w:fill="auto"/>
          </w:tcPr>
          <w:p w:rsidRPr="004F4821" w:rsidR="00483BBD" w:rsidP="00483BBD" w:rsidRDefault="00483BBD" w14:paraId="6F374B87" w14:textId="77777777">
            <w:pPr>
              <w:autoSpaceDE w:val="0"/>
              <w:autoSpaceDN w:val="0"/>
              <w:adjustRightInd w:val="0"/>
              <w:spacing w:before="120" w:line="259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Use a </w:t>
            </w:r>
            <w:r w:rsidRPr="004F4821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PENCIL</w:t>
            </w: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for </w:t>
            </w:r>
            <w:r w:rsidRPr="004F4821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ALL</w:t>
            </w: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entries.  For each question, shade the box which indicates your answer.</w:t>
            </w:r>
          </w:p>
          <w:p w:rsidRPr="004F4821" w:rsidR="00483BBD" w:rsidP="00483BBD" w:rsidRDefault="00483BBD" w14:paraId="375969D6" w14:textId="77777777">
            <w:pPr>
              <w:autoSpaceDE w:val="0"/>
              <w:autoSpaceDN w:val="0"/>
              <w:adjustRightInd w:val="0"/>
              <w:spacing w:line="259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Marks will </w:t>
            </w:r>
            <w:r w:rsidRPr="004F4821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NOT</w:t>
            </w: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be deducted for incorrect answers.</w:t>
            </w:r>
          </w:p>
          <w:p w:rsidRPr="004F4821" w:rsidR="00483BBD" w:rsidP="00483BBD" w:rsidRDefault="00483BBD" w14:paraId="7C3E10E1" w14:textId="77777777">
            <w:pPr>
              <w:autoSpaceDE w:val="0"/>
              <w:autoSpaceDN w:val="0"/>
              <w:adjustRightInd w:val="0"/>
              <w:spacing w:line="259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F4821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NO MARK</w:t>
            </w: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will be given if more than </w:t>
            </w:r>
            <w:r w:rsidRPr="004F4821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one</w:t>
            </w: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answer is completed for any question.</w:t>
            </w:r>
          </w:p>
          <w:p w:rsidRPr="004F4821" w:rsidR="00483BBD" w:rsidP="00483BBD" w:rsidRDefault="00483BBD" w14:paraId="741A7548" w14:textId="77777777">
            <w:pPr>
              <w:autoSpaceDE w:val="0"/>
              <w:autoSpaceDN w:val="0"/>
              <w:adjustRightInd w:val="0"/>
              <w:spacing w:line="259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If you make a mistake, </w:t>
            </w:r>
            <w:r w:rsidRPr="004F4821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ERASE</w:t>
            </w: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the incorrect answer - </w:t>
            </w:r>
            <w:r w:rsidRPr="004F4821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DO NOT</w:t>
            </w:r>
            <w:r w:rsidRPr="004F4821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cross it out.</w:t>
            </w:r>
          </w:p>
        </w:tc>
      </w:tr>
    </w:tbl>
    <w:p w:rsidRPr="004F4821" w:rsidR="00483BBD" w:rsidP="00483BBD" w:rsidRDefault="00483BBD" w14:paraId="745DF723" w14:textId="77777777">
      <w:pPr>
        <w:keepNext/>
        <w:keepLines/>
        <w:spacing w:before="200" w:after="0" w:line="240" w:lineRule="auto"/>
        <w:outlineLvl w:val="4"/>
        <w:rPr>
          <w:rFonts w:ascii="Times New Roman" w:hAnsi="Times New Roman" w:eastAsia="MS Gothic" w:cs="Times New Roman"/>
          <w:color w:val="000000" w:themeColor="text1"/>
        </w:rPr>
      </w:pPr>
    </w:p>
    <w:p w:rsidRPr="004F4821" w:rsidR="00483BBD" w:rsidP="00483BBD" w:rsidRDefault="00483BBD" w14:paraId="53DEDC78" w14:textId="77777777">
      <w:pPr>
        <w:spacing w:after="0" w:line="240" w:lineRule="auto"/>
        <w:rPr>
          <w:rFonts w:ascii="Times New Roman" w:hAnsi="Times New Roman" w:eastAsia="MS Mincho" w:cs="Times New Roman"/>
          <w:color w:val="000000" w:themeColor="text1"/>
          <w:sz w:val="24"/>
          <w:szCs w:val="24"/>
        </w:rPr>
      </w:pPr>
    </w:p>
    <w:p w:rsidRPr="004F4821" w:rsidR="00483BBD" w:rsidP="00483BBD" w:rsidRDefault="00483BBD" w14:paraId="27BCD105" w14:textId="77777777">
      <w:pPr>
        <w:spacing w:after="0" w:line="240" w:lineRule="auto"/>
        <w:rPr>
          <w:rFonts w:ascii="Times New Roman" w:hAnsi="Times New Roman" w:eastAsia="MS Mincho" w:cs="Times New Roman"/>
          <w:color w:val="000000" w:themeColor="text1"/>
        </w:rPr>
      </w:pPr>
    </w:p>
    <w:tbl>
      <w:tblPr>
        <w:tblpPr w:leftFromText="180" w:rightFromText="180" w:vertAnchor="text" w:horzAnchor="margin" w:tblpXSpec="center" w:tblpY="302"/>
        <w:tblW w:w="3275" w:type="dxa"/>
        <w:tblLook w:val="04A0" w:firstRow="1" w:lastRow="0" w:firstColumn="1" w:lastColumn="0" w:noHBand="0" w:noVBand="1"/>
      </w:tblPr>
      <w:tblGrid>
        <w:gridCol w:w="667"/>
        <w:gridCol w:w="283"/>
        <w:gridCol w:w="375"/>
        <w:gridCol w:w="283"/>
        <w:gridCol w:w="363"/>
        <w:gridCol w:w="283"/>
        <w:gridCol w:w="363"/>
        <w:gridCol w:w="283"/>
        <w:gridCol w:w="375"/>
      </w:tblGrid>
      <w:tr w:rsidRPr="004F4821" w:rsidR="00483BBD" w:rsidTr="00D002F1" w14:paraId="213B2763" w14:textId="77777777">
        <w:trPr>
          <w:trHeight w:val="198" w:hRule="exact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:rsidRPr="004F4821" w:rsidR="00483BBD" w:rsidP="00D002F1" w:rsidRDefault="00483BBD" w14:paraId="11AB7619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</w:pPr>
          </w:p>
          <w:p w:rsidRPr="004F4821" w:rsidR="00483BBD" w:rsidP="00D002F1" w:rsidRDefault="00483BBD" w14:paraId="79DE6948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left w:val="nil"/>
            </w:tcBorders>
            <w:shd w:val="clear" w:color="auto" w:fill="auto"/>
            <w:noWrap/>
            <w:vAlign w:val="center"/>
          </w:tcPr>
          <w:p w:rsidRPr="004F4821" w:rsidR="00483BBD" w:rsidP="00D002F1" w:rsidRDefault="00483BBD" w14:paraId="6479E4F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:rsidRPr="004F4821" w:rsidR="00483BBD" w:rsidP="00D002F1" w:rsidRDefault="00483BBD" w14:paraId="3350E01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shd w:val="clear" w:color="auto" w:fill="auto"/>
            <w:noWrap/>
            <w:vAlign w:val="center"/>
          </w:tcPr>
          <w:p w:rsidRPr="004F4821" w:rsidR="00483BBD" w:rsidP="00D002F1" w:rsidRDefault="00483BBD" w14:paraId="40B0E94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:rsidRPr="004F4821" w:rsidR="00483BBD" w:rsidP="00D002F1" w:rsidRDefault="00483BBD" w14:paraId="5DF33C3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shd w:val="clear" w:color="auto" w:fill="auto"/>
            <w:noWrap/>
            <w:vAlign w:val="center"/>
          </w:tcPr>
          <w:p w:rsidRPr="004F4821" w:rsidR="00483BBD" w:rsidP="00D002F1" w:rsidRDefault="00483BBD" w14:paraId="5759CC8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:rsidRPr="004F4821" w:rsidR="00483BBD" w:rsidP="00D002F1" w:rsidRDefault="00483BBD" w14:paraId="2B07C92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shd w:val="clear" w:color="auto" w:fill="auto"/>
            <w:noWrap/>
            <w:vAlign w:val="center"/>
          </w:tcPr>
          <w:p w:rsidRPr="004F4821" w:rsidR="00483BBD" w:rsidP="00D002F1" w:rsidRDefault="00483BBD" w14:paraId="64BDD2C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:rsidRPr="004F4821" w:rsidR="00483BBD" w:rsidP="00D002F1" w:rsidRDefault="00483BBD" w14:paraId="614B4FA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</w:tr>
      <w:tr w:rsidRPr="004F4821" w:rsidR="00483BBD" w:rsidTr="00D002F1" w14:paraId="2DFD96E2" w14:textId="77777777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Pr="004F4821" w:rsidR="00483BBD" w:rsidP="00D002F1" w:rsidRDefault="00483BBD" w14:paraId="7562CE83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  <w:t>1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6A9977B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1C9298B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FD46D4">
              <w:rPr>
                <w:rFonts w:ascii="Times New Roman" w:hAnsi="Times New Roman" w:eastAsia="Times New Roman" w:cs="Times New Roman"/>
                <w:color w:val="000000"/>
                <w:highlight w:val="yellow"/>
                <w:lang w:eastAsia="en-AU"/>
              </w:rPr>
              <w:t>A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3EF8D01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6A54AE2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4DA9917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7D3E5BC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5C5370B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0818799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D</w:t>
            </w:r>
          </w:p>
        </w:tc>
      </w:tr>
      <w:tr w:rsidRPr="004F4821" w:rsidR="00483BBD" w:rsidTr="00D002F1" w14:paraId="7032E70E" w14:textId="77777777">
        <w:trPr>
          <w:trHeight w:val="19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:rsidRPr="004F4821" w:rsidR="00483BBD" w:rsidP="00D002F1" w:rsidRDefault="00483BBD" w14:paraId="74922DB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26EFFE7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6001541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2E051B0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14E9C4D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6732216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09388BC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5957ABA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13604B3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</w:tr>
      <w:tr w:rsidRPr="004F4821" w:rsidR="00483BBD" w:rsidTr="00D002F1" w14:paraId="7CEB1882" w14:textId="77777777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Pr="004F4821" w:rsidR="00483BBD" w:rsidP="00D002F1" w:rsidRDefault="00483BBD" w14:paraId="6BD6EF02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  <w:t>2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2F9C015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0EECF3F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3358713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62FC626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075833A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5DC281E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FD46D4">
              <w:rPr>
                <w:rFonts w:ascii="Times New Roman" w:hAnsi="Times New Roman" w:eastAsia="Times New Roman" w:cs="Times New Roman"/>
                <w:color w:val="000000"/>
                <w:highlight w:val="yellow"/>
                <w:lang w:eastAsia="en-AU"/>
              </w:rPr>
              <w:t>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09FD8A6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5EB2657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D</w:t>
            </w:r>
          </w:p>
        </w:tc>
      </w:tr>
      <w:tr w:rsidRPr="004F4821" w:rsidR="00483BBD" w:rsidTr="00D002F1" w14:paraId="49E18506" w14:textId="77777777">
        <w:trPr>
          <w:trHeight w:val="198" w:hRule="exact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:rsidRPr="004F4821" w:rsidR="00483BBD" w:rsidP="00D002F1" w:rsidRDefault="00483BBD" w14:paraId="62183FB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57513F7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62FDDA2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3FA7F7E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29DDD63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3E700DD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6BD0CA3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43EADEF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2478D07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</w:tr>
      <w:tr w:rsidRPr="004F4821" w:rsidR="00483BBD" w:rsidTr="00D002F1" w14:paraId="1C144ED1" w14:textId="77777777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Pr="004F4821" w:rsidR="00483BBD" w:rsidP="00D002F1" w:rsidRDefault="00483BBD" w14:paraId="6BB90853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  <w:t>3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34814D7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5F869FA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4AA6E0E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FD46D4" w:rsidR="00483BBD" w:rsidP="00D002F1" w:rsidRDefault="00483BBD" w14:paraId="7F0F73C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highlight w:val="yellow"/>
                <w:lang w:eastAsia="en-AU"/>
              </w:rPr>
            </w:pPr>
            <w:r w:rsidRPr="00FD46D4">
              <w:rPr>
                <w:rFonts w:ascii="Times New Roman" w:hAnsi="Times New Roman" w:eastAsia="Times New Roman" w:cs="Times New Roman"/>
                <w:color w:val="000000"/>
                <w:highlight w:val="yellow"/>
                <w:lang w:eastAsia="en-AU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0ED8B1E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2A2D5E8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2991488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4599105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D</w:t>
            </w:r>
          </w:p>
        </w:tc>
      </w:tr>
      <w:tr w:rsidRPr="004F4821" w:rsidR="00483BBD" w:rsidTr="00D002F1" w14:paraId="6A08898F" w14:textId="77777777">
        <w:trPr>
          <w:trHeight w:val="19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:rsidRPr="004F4821" w:rsidR="00483BBD" w:rsidP="00D002F1" w:rsidRDefault="00483BBD" w14:paraId="52207BC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4339183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00630C8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72E3D43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2950CE3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1C032D6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40F1AF1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12D6198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3A9E680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</w:tr>
      <w:tr w:rsidRPr="004F4821" w:rsidR="00483BBD" w:rsidTr="00D002F1" w14:paraId="7FDE5DEF" w14:textId="77777777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Pr="004F4821" w:rsidR="00483BBD" w:rsidP="00D002F1" w:rsidRDefault="00483BBD" w14:paraId="649230AD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  <w:t>4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5762551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7267DB1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154D5CA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53E8FF6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2C9C341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7F865BD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FD46D4">
              <w:rPr>
                <w:rFonts w:ascii="Times New Roman" w:hAnsi="Times New Roman" w:eastAsia="Times New Roman" w:cs="Times New Roman"/>
                <w:color w:val="000000"/>
                <w:highlight w:val="yellow"/>
                <w:lang w:eastAsia="en-AU"/>
              </w:rPr>
              <w:t>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607E6E5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6D5C0FF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D</w:t>
            </w:r>
          </w:p>
        </w:tc>
      </w:tr>
      <w:tr w:rsidRPr="004F4821" w:rsidR="00483BBD" w:rsidTr="00D002F1" w14:paraId="74BB548B" w14:textId="77777777">
        <w:trPr>
          <w:trHeight w:val="19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:rsidRPr="004F4821" w:rsidR="00483BBD" w:rsidP="00D002F1" w:rsidRDefault="00483BBD" w14:paraId="10C691F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2CD95E4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2A01DB0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243D49B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5E4253C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31944EF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21A5F52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76BAC57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7635459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</w:tr>
      <w:tr w:rsidRPr="004F4821" w:rsidR="00483BBD" w:rsidTr="00D002F1" w14:paraId="7B725A98" w14:textId="77777777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Pr="004F4821" w:rsidR="00483BBD" w:rsidP="00D002F1" w:rsidRDefault="00483BBD" w14:paraId="51A75C98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  <w:t>5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1C98160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1192BA9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450D838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327BCD3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527CF53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1ED86CA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6FCD913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3C49EF6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FD46D4">
              <w:rPr>
                <w:rFonts w:ascii="Times New Roman" w:hAnsi="Times New Roman" w:eastAsia="Times New Roman" w:cs="Times New Roman"/>
                <w:color w:val="000000"/>
                <w:highlight w:val="yellow"/>
                <w:lang w:eastAsia="en-AU"/>
              </w:rPr>
              <w:t>D</w:t>
            </w:r>
          </w:p>
        </w:tc>
      </w:tr>
      <w:tr w:rsidRPr="004F4821" w:rsidR="00483BBD" w:rsidTr="00D002F1" w14:paraId="37EACB59" w14:textId="77777777">
        <w:trPr>
          <w:trHeight w:val="19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:rsidRPr="004F4821" w:rsidR="00483BBD" w:rsidP="00D002F1" w:rsidRDefault="00483BBD" w14:paraId="6D0A760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455F9BE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7FEBC16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1267953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2AD512B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4B3BA9E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4AF10DC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1CAB755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78C1A52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</w:tr>
      <w:tr w:rsidRPr="004F4821" w:rsidR="00483BBD" w:rsidTr="00D002F1" w14:paraId="2E61B8E6" w14:textId="77777777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Pr="004F4821" w:rsidR="00483BBD" w:rsidP="00D002F1" w:rsidRDefault="00483BBD" w14:paraId="4587F610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  <w:t>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0BF7B0C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3844E05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45601A1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12D6AB9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5080BC2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75BE31C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FD46D4">
              <w:rPr>
                <w:rFonts w:ascii="Times New Roman" w:hAnsi="Times New Roman" w:eastAsia="Times New Roman" w:cs="Times New Roman"/>
                <w:color w:val="000000"/>
                <w:highlight w:val="yellow"/>
                <w:lang w:eastAsia="en-AU"/>
              </w:rPr>
              <w:t>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1C8784F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1603E48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D</w:t>
            </w:r>
          </w:p>
        </w:tc>
      </w:tr>
      <w:tr w:rsidRPr="004F4821" w:rsidR="00483BBD" w:rsidTr="00D002F1" w14:paraId="6456A2FB" w14:textId="77777777">
        <w:trPr>
          <w:trHeight w:val="19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:rsidRPr="004F4821" w:rsidR="00483BBD" w:rsidP="00D002F1" w:rsidRDefault="00483BBD" w14:paraId="75FF247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582621E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49EF516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7D12453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40F536C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1A4433C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458278C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396092A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48E7167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</w:tr>
      <w:tr w:rsidRPr="004F4821" w:rsidR="00483BBD" w:rsidTr="00D002F1" w14:paraId="7E2B2AD4" w14:textId="77777777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Pr="004F4821" w:rsidR="00483BBD" w:rsidP="00D002F1" w:rsidRDefault="00483BBD" w14:paraId="6AB774C3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  <w:t>7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1B07472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0141E66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5831F17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0F08299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4731156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410EA7B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FD46D4">
              <w:rPr>
                <w:rFonts w:ascii="Times New Roman" w:hAnsi="Times New Roman" w:eastAsia="Times New Roman" w:cs="Times New Roman"/>
                <w:color w:val="000000"/>
                <w:highlight w:val="yellow"/>
                <w:lang w:eastAsia="en-AU"/>
              </w:rPr>
              <w:t>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6A452A7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7A7BE5C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D</w:t>
            </w:r>
          </w:p>
        </w:tc>
      </w:tr>
      <w:tr w:rsidRPr="004F4821" w:rsidR="00483BBD" w:rsidTr="00D002F1" w14:paraId="04C30032" w14:textId="77777777">
        <w:trPr>
          <w:trHeight w:val="19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:rsidRPr="004F4821" w:rsidR="00483BBD" w:rsidP="00D002F1" w:rsidRDefault="00483BBD" w14:paraId="59170CE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6457374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00EFDF6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0D5A590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5E14FBA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6607839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4950C78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3B04117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261EC04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</w:tr>
      <w:tr w:rsidRPr="004F4821" w:rsidR="00483BBD" w:rsidTr="00D002F1" w14:paraId="79EF3F3E" w14:textId="77777777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Pr="004F4821" w:rsidR="00483BBD" w:rsidP="00D002F1" w:rsidRDefault="00483BBD" w14:paraId="47EB2B92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  <w:t>8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23F35CB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4A39197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0B93F36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45ECACB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23AA2E6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52C354C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FD46D4">
              <w:rPr>
                <w:rFonts w:ascii="Times New Roman" w:hAnsi="Times New Roman" w:eastAsia="Times New Roman" w:cs="Times New Roman"/>
                <w:color w:val="000000"/>
                <w:highlight w:val="yellow"/>
                <w:lang w:eastAsia="en-AU"/>
              </w:rPr>
              <w:t>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2A97251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483BBD" w:rsidP="00D002F1" w:rsidRDefault="00483BBD" w14:paraId="0376A6F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D</w:t>
            </w:r>
          </w:p>
        </w:tc>
      </w:tr>
      <w:tr w:rsidRPr="004F4821" w:rsidR="00483BBD" w:rsidTr="00D002F1" w14:paraId="67F86D54" w14:textId="77777777">
        <w:trPr>
          <w:trHeight w:val="19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:rsidRPr="004F4821" w:rsidR="00483BBD" w:rsidP="00D002F1" w:rsidRDefault="00483BBD" w14:paraId="6A5A299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1FFAF15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790A05E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1092351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540B345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4CE3623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4A3BC0C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71607D1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483BBD" w:rsidP="00D002F1" w:rsidRDefault="00483BBD" w14:paraId="1DABEEE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</w:tr>
      <w:tr w:rsidRPr="004F4821" w:rsidR="00CD228F" w:rsidTr="000F065A" w14:paraId="2ED208E2" w14:textId="77777777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Pr="004F4821" w:rsidR="00CD228F" w:rsidP="00CD228F" w:rsidRDefault="00CD228F" w14:paraId="40871AD0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  <w:t>9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CD228F" w:rsidP="00CD228F" w:rsidRDefault="00CD228F" w14:paraId="1A1C7B9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CD228F" w:rsidP="00CD228F" w:rsidRDefault="00CD228F" w14:paraId="51BE74D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FD46D4">
              <w:rPr>
                <w:rFonts w:ascii="Times New Roman" w:hAnsi="Times New Roman" w:eastAsia="Times New Roman" w:cs="Times New Roman"/>
                <w:color w:val="000000"/>
                <w:highlight w:val="yellow"/>
                <w:lang w:eastAsia="en-AU"/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CD228F" w:rsidP="00CD228F" w:rsidRDefault="00CD228F" w14:paraId="129581A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CD228F" w:rsidP="00CD228F" w:rsidRDefault="00CD228F" w14:paraId="0C9A93F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CD228F" w:rsidP="00CD228F" w:rsidRDefault="00CD228F" w14:paraId="212B577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CD228F" w:rsidP="00CD228F" w:rsidRDefault="00CD228F" w14:paraId="16C6C62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CD228F" w:rsidP="00CD228F" w:rsidRDefault="00CD228F" w14:paraId="62AB69F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CD228F" w:rsidP="00CD228F" w:rsidRDefault="00CD228F" w14:paraId="650C958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D</w:t>
            </w:r>
          </w:p>
        </w:tc>
      </w:tr>
      <w:tr w:rsidRPr="004F4821" w:rsidR="00CD228F" w:rsidTr="000F065A" w14:paraId="30013ECF" w14:textId="77777777">
        <w:trPr>
          <w:trHeight w:val="19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  <w:hideMark/>
          </w:tcPr>
          <w:p w:rsidRPr="004F4821" w:rsidR="00CD228F" w:rsidP="00CD228F" w:rsidRDefault="00CD228F" w14:paraId="4AAB849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CD228F" w:rsidP="00CD228F" w:rsidRDefault="00CD228F" w14:paraId="310A816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CD228F" w:rsidP="00CD228F" w:rsidRDefault="00CD228F" w14:paraId="7B14140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CD228F" w:rsidP="00CD228F" w:rsidRDefault="00CD228F" w14:paraId="4C50494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CD228F" w:rsidP="00CD228F" w:rsidRDefault="00CD228F" w14:paraId="3F18C7D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CD228F" w:rsidP="00CD228F" w:rsidRDefault="00CD228F" w14:paraId="34B77E2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CD228F" w:rsidP="00CD228F" w:rsidRDefault="00CD228F" w14:paraId="7E6EE84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CD228F" w:rsidP="00CD228F" w:rsidRDefault="00CD228F" w14:paraId="7FD26E7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4F4821" w:rsidR="00CD228F" w:rsidP="00CD228F" w:rsidRDefault="00CD228F" w14:paraId="46E3E62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</w:tr>
      <w:tr w:rsidRPr="004F4821" w:rsidR="00CD228F" w:rsidTr="000F065A" w14:paraId="38E2E18F" w14:textId="77777777">
        <w:trPr>
          <w:trHeight w:val="329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Pr="004F4821" w:rsidR="00CD228F" w:rsidP="00CD228F" w:rsidRDefault="00CD228F" w14:paraId="3AD36078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  <w:t>10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CD228F" w:rsidP="00CD228F" w:rsidRDefault="00CD228F" w14:paraId="5A28AA3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CD228F" w:rsidP="00CD228F" w:rsidRDefault="00CD228F" w14:paraId="6516086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CD228F" w:rsidP="00CD228F" w:rsidRDefault="00CD228F" w14:paraId="194CE86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CD228F" w:rsidP="00CD228F" w:rsidRDefault="00CD228F" w14:paraId="367D805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B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CD228F" w:rsidP="00CD228F" w:rsidRDefault="00CD228F" w14:paraId="07B1E5F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CD228F" w:rsidP="00CD228F" w:rsidRDefault="00CD228F" w14:paraId="4ED03CC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FD46D4">
              <w:rPr>
                <w:rFonts w:ascii="Times New Roman" w:hAnsi="Times New Roman" w:eastAsia="Times New Roman" w:cs="Times New Roman"/>
                <w:color w:val="000000"/>
                <w:highlight w:val="yellow"/>
                <w:lang w:eastAsia="en-AU"/>
              </w:rPr>
              <w:t>C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Pr="004F4821" w:rsidR="00CD228F" w:rsidP="00CD228F" w:rsidRDefault="00CD228F" w14:paraId="25B958E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4F4821" w:rsidR="00CD228F" w:rsidP="00CD228F" w:rsidRDefault="00CD228F" w14:paraId="5294FE0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  <w:r w:rsidRPr="004F4821">
              <w:rPr>
                <w:rFonts w:ascii="Times New Roman" w:hAnsi="Times New Roman" w:eastAsia="Times New Roman" w:cs="Times New Roman"/>
                <w:color w:val="000000"/>
                <w:lang w:eastAsia="en-AU"/>
              </w:rPr>
              <w:t>D</w:t>
            </w:r>
          </w:p>
        </w:tc>
      </w:tr>
      <w:tr w:rsidRPr="004F4821" w:rsidR="00CD228F" w:rsidTr="00D002F1" w14:paraId="6F2C0905" w14:textId="77777777">
        <w:trPr>
          <w:trHeight w:val="197"/>
        </w:trPr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noWrap/>
            <w:vAlign w:val="bottom"/>
          </w:tcPr>
          <w:p w:rsidRPr="004F4821" w:rsidR="00CD228F" w:rsidP="00D002F1" w:rsidRDefault="00CD228F" w14:paraId="72F4049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4F4821" w:rsidR="00CD228F" w:rsidP="00D002F1" w:rsidRDefault="00CD228F" w14:paraId="165FEB7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4F4821" w:rsidR="00CD228F" w:rsidP="00D002F1" w:rsidRDefault="00CD228F" w14:paraId="78D833E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4F4821" w:rsidR="00CD228F" w:rsidP="00D002F1" w:rsidRDefault="00CD228F" w14:paraId="194B12C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4F4821" w:rsidR="00CD228F" w:rsidP="00D002F1" w:rsidRDefault="00CD228F" w14:paraId="701D618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4F4821" w:rsidR="00CD228F" w:rsidP="00D002F1" w:rsidRDefault="00CD228F" w14:paraId="3234033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4F4821" w:rsidR="00CD228F" w:rsidP="00D002F1" w:rsidRDefault="00CD228F" w14:paraId="106D0AD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4F4821" w:rsidR="00CD228F" w:rsidP="00D002F1" w:rsidRDefault="00CD228F" w14:paraId="4244844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  <w:tc>
          <w:tcPr>
            <w:tcW w:w="3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Pr="004F4821" w:rsidR="00CD228F" w:rsidP="00D002F1" w:rsidRDefault="00CD228F" w14:paraId="5992C8B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lang w:eastAsia="en-AU"/>
              </w:rPr>
            </w:pPr>
          </w:p>
        </w:tc>
      </w:tr>
    </w:tbl>
    <w:p w:rsidRPr="004F4821" w:rsidR="00483BBD" w:rsidP="00483BBD" w:rsidRDefault="00483BBD" w14:paraId="07630985" w14:textId="77777777">
      <w:pPr>
        <w:spacing w:after="0" w:line="240" w:lineRule="auto"/>
        <w:rPr>
          <w:rFonts w:ascii="Times New Roman" w:hAnsi="Times New Roman" w:eastAsia="MS Mincho" w:cs="Times New Roman"/>
          <w:color w:val="000000" w:themeColor="text1"/>
        </w:rPr>
      </w:pPr>
    </w:p>
    <w:p w:rsidRPr="004F4821" w:rsidR="00483BBD" w:rsidP="00483BBD" w:rsidRDefault="00483BBD" w14:paraId="7D70DACD" w14:textId="77777777">
      <w:pPr>
        <w:spacing w:after="0" w:line="240" w:lineRule="auto"/>
        <w:rPr>
          <w:rFonts w:ascii="Times New Roman" w:hAnsi="Times New Roman" w:eastAsia="MS Mincho" w:cs="Times New Roman"/>
          <w:color w:val="000000" w:themeColor="text1"/>
        </w:rPr>
      </w:pPr>
    </w:p>
    <w:p w:rsidRPr="004F4821" w:rsidR="00483BBD" w:rsidP="00483BBD" w:rsidRDefault="00483BBD" w14:paraId="6D86E01C" w14:textId="77777777">
      <w:pPr>
        <w:spacing w:after="0" w:line="240" w:lineRule="auto"/>
        <w:rPr>
          <w:rFonts w:ascii="Times New Roman" w:hAnsi="Times New Roman" w:eastAsia="MS Mincho" w:cs="Times New Roman"/>
          <w:color w:val="000000" w:themeColor="text1"/>
        </w:rPr>
      </w:pPr>
    </w:p>
    <w:p w:rsidRPr="004F4821" w:rsidR="00483BBD" w:rsidP="00483BBD" w:rsidRDefault="00483BBD" w14:paraId="6A5072E7" w14:textId="77777777">
      <w:pPr>
        <w:spacing w:after="0" w:line="240" w:lineRule="auto"/>
        <w:rPr>
          <w:rFonts w:ascii="Times New Roman" w:hAnsi="Times New Roman" w:eastAsia="MS Mincho" w:cs="Times New Roman"/>
          <w:color w:val="000000" w:themeColor="text1"/>
        </w:rPr>
      </w:pPr>
    </w:p>
    <w:p w:rsidRPr="004F4821" w:rsidR="00483BBD" w:rsidP="00483BBD" w:rsidRDefault="00483BBD" w14:paraId="2B54F4F1" w14:textId="77777777">
      <w:pPr>
        <w:spacing w:after="0" w:line="240" w:lineRule="auto"/>
        <w:rPr>
          <w:rFonts w:ascii="Times New Roman" w:hAnsi="Times New Roman" w:eastAsia="MS Mincho" w:cs="Times New Roman"/>
          <w:color w:val="000000" w:themeColor="text1"/>
        </w:rPr>
      </w:pPr>
    </w:p>
    <w:p w:rsidRPr="004F4821" w:rsidR="00483BBD" w:rsidP="00483BBD" w:rsidRDefault="00483BBD" w14:paraId="7545800A" w14:textId="77777777">
      <w:pPr>
        <w:spacing w:after="0" w:line="240" w:lineRule="auto"/>
        <w:rPr>
          <w:rFonts w:ascii="Times New Roman" w:hAnsi="Times New Roman" w:eastAsia="MS Mincho" w:cs="Times New Roman"/>
          <w:color w:val="000000" w:themeColor="text1"/>
        </w:rPr>
      </w:pPr>
    </w:p>
    <w:p w:rsidRPr="004F4821" w:rsidR="00483BBD" w:rsidP="00483BBD" w:rsidRDefault="00483BBD" w14:paraId="064DEC35" w14:textId="77777777">
      <w:pPr>
        <w:spacing w:after="0" w:line="240" w:lineRule="auto"/>
        <w:rPr>
          <w:rFonts w:ascii="Times New Roman" w:hAnsi="Times New Roman" w:eastAsia="MS Mincho" w:cs="Times New Roman"/>
          <w:color w:val="000000" w:themeColor="text1"/>
        </w:rPr>
      </w:pPr>
    </w:p>
    <w:p w:rsidRPr="004F4821" w:rsidR="00483BBD" w:rsidP="00483BBD" w:rsidRDefault="00483BBD" w14:paraId="766B685F" w14:textId="77777777">
      <w:pPr>
        <w:spacing w:after="0" w:line="240" w:lineRule="auto"/>
        <w:rPr>
          <w:rFonts w:ascii="Times New Roman" w:hAnsi="Times New Roman" w:eastAsia="MS Mincho" w:cs="Times New Roman"/>
          <w:color w:val="000000" w:themeColor="text1"/>
        </w:rPr>
      </w:pPr>
    </w:p>
    <w:p w:rsidRPr="004F4821" w:rsidR="00483BBD" w:rsidP="00483BBD" w:rsidRDefault="00483BBD" w14:paraId="118FEA6B" w14:textId="77777777">
      <w:pPr>
        <w:spacing w:after="0" w:line="240" w:lineRule="auto"/>
        <w:rPr>
          <w:rFonts w:ascii="Times New Roman" w:hAnsi="Times New Roman" w:eastAsia="MS Mincho" w:cs="Times New Roman"/>
          <w:color w:val="000000" w:themeColor="text1"/>
        </w:rPr>
      </w:pPr>
    </w:p>
    <w:p w:rsidRPr="004F4821" w:rsidR="00483BBD" w:rsidP="00483BBD" w:rsidRDefault="00483BBD" w14:paraId="5920BF8B" w14:textId="77777777">
      <w:pPr>
        <w:spacing w:after="0" w:line="240" w:lineRule="auto"/>
        <w:rPr>
          <w:rFonts w:ascii="Times New Roman" w:hAnsi="Times New Roman" w:eastAsia="MS Mincho" w:cs="Times New Roman"/>
          <w:color w:val="000000" w:themeColor="text1"/>
        </w:rPr>
      </w:pPr>
    </w:p>
    <w:p w:rsidRPr="004F4821" w:rsidR="00483BBD" w:rsidP="00483BBD" w:rsidRDefault="00483BBD" w14:paraId="58612BEF" w14:textId="77777777">
      <w:pPr>
        <w:spacing w:after="0" w:line="240" w:lineRule="auto"/>
        <w:rPr>
          <w:rFonts w:ascii="Times New Roman" w:hAnsi="Times New Roman" w:eastAsia="MS Mincho" w:cs="Times New Roman"/>
          <w:color w:val="000000" w:themeColor="text1"/>
        </w:rPr>
      </w:pPr>
    </w:p>
    <w:p w:rsidRPr="004F4821" w:rsidR="00483BBD" w:rsidP="00483BBD" w:rsidRDefault="00483BBD" w14:paraId="22DF5401" w14:textId="77777777">
      <w:pPr>
        <w:spacing w:after="0" w:line="240" w:lineRule="auto"/>
        <w:rPr>
          <w:rFonts w:ascii="Times New Roman" w:hAnsi="Times New Roman" w:eastAsia="MS Mincho" w:cs="Times New Roman"/>
          <w:color w:val="000000" w:themeColor="text1"/>
        </w:rPr>
      </w:pPr>
    </w:p>
    <w:p w:rsidRPr="004F4821" w:rsidR="00483BBD" w:rsidP="00483BBD" w:rsidRDefault="00483BBD" w14:paraId="6CA67E95" w14:textId="77777777">
      <w:pPr>
        <w:spacing w:after="0" w:line="240" w:lineRule="auto"/>
        <w:rPr>
          <w:rFonts w:ascii="Times New Roman" w:hAnsi="Times New Roman" w:eastAsia="MS Mincho" w:cs="Times New Roman"/>
          <w:color w:val="000000" w:themeColor="text1"/>
        </w:rPr>
      </w:pPr>
    </w:p>
    <w:p w:rsidRPr="004F4821" w:rsidR="00483BBD" w:rsidP="00483BBD" w:rsidRDefault="00483BBD" w14:paraId="4A52FA43" w14:textId="77777777">
      <w:pPr>
        <w:spacing w:after="0" w:line="240" w:lineRule="auto"/>
        <w:rPr>
          <w:rFonts w:ascii="Times New Roman" w:hAnsi="Times New Roman" w:eastAsia="MS Mincho" w:cs="Times New Roman"/>
          <w:color w:val="000000" w:themeColor="text1"/>
        </w:rPr>
      </w:pPr>
    </w:p>
    <w:p w:rsidRPr="004F4821" w:rsidR="00483BBD" w:rsidP="00483BBD" w:rsidRDefault="00483BBD" w14:paraId="6C57B7FA" w14:textId="77777777">
      <w:pPr>
        <w:spacing w:after="0" w:line="240" w:lineRule="auto"/>
        <w:rPr>
          <w:rFonts w:ascii="Times New Roman" w:hAnsi="Times New Roman" w:eastAsia="MS Mincho" w:cs="Times New Roman"/>
          <w:color w:val="000000" w:themeColor="text1"/>
        </w:rPr>
      </w:pPr>
    </w:p>
    <w:p w:rsidRPr="004F4821" w:rsidR="00483BBD" w:rsidP="00483BBD" w:rsidRDefault="00483BBD" w14:paraId="7C39D147" w14:textId="77777777">
      <w:pPr>
        <w:spacing w:after="0" w:line="240" w:lineRule="auto"/>
        <w:rPr>
          <w:rFonts w:ascii="Times New Roman" w:hAnsi="Times New Roman" w:eastAsia="MS Mincho" w:cs="Times New Roman"/>
          <w:color w:val="000000" w:themeColor="text1"/>
        </w:rPr>
      </w:pPr>
    </w:p>
    <w:p w:rsidRPr="004F4821" w:rsidR="00483BBD" w:rsidP="00483BBD" w:rsidRDefault="00483BBD" w14:paraId="511E7A84" w14:textId="77777777">
      <w:pPr>
        <w:spacing w:after="0" w:line="240" w:lineRule="auto"/>
        <w:rPr>
          <w:rFonts w:ascii="Times New Roman" w:hAnsi="Times New Roman" w:eastAsia="MS Mincho" w:cs="Times New Roman"/>
          <w:color w:val="000000" w:themeColor="text1"/>
        </w:rPr>
      </w:pPr>
    </w:p>
    <w:p w:rsidRPr="004F4821" w:rsidR="00483BBD" w:rsidP="00483BBD" w:rsidRDefault="00483BBD" w14:paraId="194EFF2F" w14:textId="77777777">
      <w:pPr>
        <w:spacing w:after="0" w:line="240" w:lineRule="auto"/>
        <w:rPr>
          <w:rFonts w:ascii="Times New Roman" w:hAnsi="Times New Roman" w:eastAsia="MS Mincho" w:cs="Times New Roman"/>
          <w:color w:val="000000" w:themeColor="text1"/>
        </w:rPr>
      </w:pPr>
    </w:p>
    <w:p w:rsidRPr="004F4821" w:rsidR="00483BBD" w:rsidP="00483BBD" w:rsidRDefault="00483BBD" w14:paraId="06A070C4" w14:textId="77777777">
      <w:pPr>
        <w:spacing w:after="0" w:line="240" w:lineRule="auto"/>
        <w:rPr>
          <w:rFonts w:ascii="Times New Roman" w:hAnsi="Times New Roman" w:eastAsia="MS Mincho" w:cs="Times New Roman"/>
          <w:color w:val="000000" w:themeColor="text1"/>
        </w:rPr>
      </w:pPr>
    </w:p>
    <w:p w:rsidRPr="004F4821" w:rsidR="00483BBD" w:rsidP="00483BBD" w:rsidRDefault="00483BBD" w14:paraId="5412B5A4" w14:textId="77777777">
      <w:pPr>
        <w:spacing w:after="0" w:line="240" w:lineRule="auto"/>
        <w:rPr>
          <w:rFonts w:ascii="Times New Roman" w:hAnsi="Times New Roman" w:eastAsia="MS Mincho" w:cs="Times New Roman"/>
          <w:color w:val="000000" w:themeColor="text1"/>
        </w:rPr>
      </w:pPr>
    </w:p>
    <w:p w:rsidRPr="004F4821" w:rsidR="00483BBD" w:rsidP="00483BBD" w:rsidRDefault="00483BBD" w14:paraId="6CCF3562" w14:textId="77777777">
      <w:pPr>
        <w:spacing w:after="0" w:line="240" w:lineRule="auto"/>
        <w:rPr>
          <w:rFonts w:ascii="Times New Roman" w:hAnsi="Times New Roman" w:eastAsia="MS Mincho" w:cs="Times New Roman"/>
          <w:color w:val="000000" w:themeColor="text1"/>
        </w:rPr>
      </w:pPr>
    </w:p>
    <w:p w:rsidRPr="004F4821" w:rsidR="00483BBD" w:rsidRDefault="00483BBD" w14:paraId="643FE484" w14:textId="77777777">
      <w:pPr>
        <w:rPr>
          <w:rFonts w:ascii="Times New Roman" w:hAnsi="Times New Roman" w:cs="Times New Roman"/>
          <w:b/>
        </w:rPr>
      </w:pPr>
      <w:r w:rsidRPr="004F4821">
        <w:rPr>
          <w:rFonts w:ascii="Times New Roman" w:hAnsi="Times New Roman" w:cs="Times New Roman"/>
          <w:b/>
        </w:rPr>
        <w:br w:type="page"/>
      </w:r>
    </w:p>
    <w:p w:rsidRPr="004F4821" w:rsidR="00483BBD" w:rsidP="00483BBD" w:rsidRDefault="00483BBD" w14:paraId="022E75CC" w14:textId="77777777">
      <w:pPr>
        <w:keepNext/>
        <w:keepLines/>
        <w:spacing w:before="200" w:after="0" w:line="240" w:lineRule="auto"/>
        <w:outlineLvl w:val="4"/>
        <w:rPr>
          <w:rFonts w:ascii="Times New Roman" w:hAnsi="Times New Roman" w:eastAsia="MS Gothic" w:cs="Times New Roman"/>
          <w:b/>
          <w:color w:val="000000" w:themeColor="text1"/>
        </w:rPr>
      </w:pPr>
      <w:r w:rsidRPr="004F4821">
        <w:rPr>
          <w:rFonts w:ascii="Times New Roman" w:hAnsi="Times New Roman" w:eastAsia="MS Gothic" w:cs="Times New Roman"/>
          <w:b/>
          <w:color w:val="000000" w:themeColor="text1"/>
        </w:rPr>
        <w:lastRenderedPageBreak/>
        <w:t>SECTION B Short Answer Questions</w:t>
      </w:r>
    </w:p>
    <w:p w:rsidRPr="004F4821" w:rsidR="00483BBD" w:rsidP="00483BBD" w:rsidRDefault="00483BBD" w14:paraId="4B69BE6B" w14:textId="77777777">
      <w:pPr>
        <w:spacing w:after="0" w:line="240" w:lineRule="auto"/>
        <w:rPr>
          <w:rFonts w:ascii="Times New Roman" w:hAnsi="Times New Roman" w:eastAsia="MS Mincho" w:cs="Times New Roman"/>
          <w:color w:val="000000" w:themeColor="text1"/>
        </w:rPr>
      </w:pPr>
    </w:p>
    <w:p w:rsidR="00337598" w:rsidP="00337598" w:rsidRDefault="00337598" w14:paraId="4C04D3EF" w14:textId="14CEBE14">
      <w:pPr>
        <w:spacing w:after="1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Question </w:t>
      </w:r>
      <w:r w:rsidR="00692B6A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 (</w:t>
      </w:r>
      <w:r w:rsidR="00FE0501">
        <w:rPr>
          <w:rFonts w:ascii="Times New Roman" w:hAnsi="Times New Roman" w:cs="Times New Roman"/>
          <w:b/>
        </w:rPr>
        <w:t>17</w:t>
      </w:r>
      <w:r w:rsidR="002968C2">
        <w:rPr>
          <w:rFonts w:ascii="Times New Roman" w:hAnsi="Times New Roman" w:cs="Times New Roman"/>
          <w:b/>
        </w:rPr>
        <w:t xml:space="preserve"> marks)</w:t>
      </w:r>
    </w:p>
    <w:p w:rsidR="00337598" w:rsidP="00337598" w:rsidRDefault="00337598" w14:paraId="604AA7D1" w14:textId="34E6CF7F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Melbourne </w:t>
      </w:r>
      <w:r w:rsidR="003A06D7">
        <w:rPr>
          <w:rFonts w:ascii="Times New Roman" w:hAnsi="Times New Roman" w:cs="Times New Roman"/>
        </w:rPr>
        <w:t xml:space="preserve">is </w:t>
      </w:r>
      <w:r w:rsidR="002F59EA">
        <w:rPr>
          <w:rFonts w:ascii="Times New Roman" w:hAnsi="Times New Roman" w:cs="Times New Roman"/>
        </w:rPr>
        <w:t>well known</w:t>
      </w:r>
      <w:r w:rsidR="003A06D7">
        <w:rPr>
          <w:rFonts w:ascii="Times New Roman" w:hAnsi="Times New Roman" w:cs="Times New Roman"/>
        </w:rPr>
        <w:t xml:space="preserve"> for </w:t>
      </w:r>
      <w:r w:rsidR="002F59EA">
        <w:rPr>
          <w:rFonts w:ascii="Times New Roman" w:hAnsi="Times New Roman" w:cs="Times New Roman"/>
        </w:rPr>
        <w:t>its</w:t>
      </w:r>
      <w:r w:rsidR="003A06D7">
        <w:rPr>
          <w:rFonts w:ascii="Times New Roman" w:hAnsi="Times New Roman" w:cs="Times New Roman"/>
        </w:rPr>
        <w:t xml:space="preserve"> vibrant coffee culture. </w:t>
      </w:r>
      <w:r>
        <w:rPr>
          <w:rFonts w:ascii="Times New Roman" w:hAnsi="Times New Roman" w:cs="Times New Roman"/>
        </w:rPr>
        <w:t>Man</w:t>
      </w:r>
      <w:r w:rsidR="003A06D7">
        <w:rPr>
          <w:rFonts w:ascii="Times New Roman" w:hAnsi="Times New Roman" w:cs="Times New Roman"/>
        </w:rPr>
        <w:t xml:space="preserve">y cafes offer </w:t>
      </w:r>
      <w:r>
        <w:rPr>
          <w:rFonts w:ascii="Times New Roman" w:hAnsi="Times New Roman" w:cs="Times New Roman"/>
        </w:rPr>
        <w:t>a range of coffee beverages with different milk options</w:t>
      </w:r>
      <w:r w:rsidR="003A06D7">
        <w:rPr>
          <w:rFonts w:ascii="Times New Roman" w:hAnsi="Times New Roman" w:cs="Times New Roman"/>
        </w:rPr>
        <w:t>. Two popular options</w:t>
      </w:r>
      <w:r w:rsidR="00B00E90">
        <w:rPr>
          <w:rFonts w:ascii="Times New Roman" w:hAnsi="Times New Roman" w:cs="Times New Roman"/>
        </w:rPr>
        <w:t xml:space="preserve"> are</w:t>
      </w:r>
      <w:r w:rsidR="003A06D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cow’s milk and s</w:t>
      </w:r>
      <w:r w:rsidR="003A06D7">
        <w:rPr>
          <w:rFonts w:ascii="Times New Roman" w:hAnsi="Times New Roman" w:cs="Times New Roman"/>
        </w:rPr>
        <w:t>oy milk</w:t>
      </w:r>
      <w:r w:rsidR="00B00E90">
        <w:rPr>
          <w:rFonts w:ascii="Times New Roman" w:hAnsi="Times New Roman" w:cs="Times New Roman"/>
        </w:rPr>
        <w:t>.</w:t>
      </w:r>
    </w:p>
    <w:p w:rsidR="00337598" w:rsidP="0068621B" w:rsidRDefault="00337598" w14:paraId="2B14F470" w14:textId="47AFB55B">
      <w:pPr>
        <w:pStyle w:val="ListParagraph"/>
        <w:numPr>
          <w:ilvl w:val="0"/>
          <w:numId w:val="31"/>
        </w:numPr>
        <w:ind w:left="425" w:hanging="42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Cow’s milk and soy milk both </w:t>
      </w:r>
      <w:r w:rsidR="00FE30B8">
        <w:rPr>
          <w:rFonts w:ascii="Times New Roman" w:hAnsi="Times New Roman" w:cs="Times New Roman"/>
        </w:rPr>
        <w:t xml:space="preserve">contain </w:t>
      </w:r>
      <w:r w:rsidR="00AE6025">
        <w:rPr>
          <w:rFonts w:ascii="Times New Roman" w:hAnsi="Times New Roman" w:cs="Times New Roman"/>
        </w:rPr>
        <w:t>19</w:t>
      </w:r>
      <w:r>
        <w:rPr>
          <w:rFonts w:ascii="Times New Roman" w:hAnsi="Times New Roman" w:cs="Times New Roman"/>
        </w:rPr>
        <w:t xml:space="preserve"> amino acids. </w:t>
      </w:r>
      <w:r w:rsidR="00AE6025">
        <w:rPr>
          <w:rFonts w:ascii="Times New Roman" w:hAnsi="Times New Roman" w:cs="Times New Roman"/>
        </w:rPr>
        <w:t xml:space="preserve">Four of these </w:t>
      </w:r>
      <w:r>
        <w:rPr>
          <w:rFonts w:ascii="Times New Roman" w:hAnsi="Times New Roman" w:cs="Times New Roman"/>
        </w:rPr>
        <w:t>amino acids</w:t>
      </w:r>
      <w:r w:rsidR="00FE30B8">
        <w:rPr>
          <w:rFonts w:ascii="Times New Roman" w:hAnsi="Times New Roman" w:cs="Times New Roman"/>
        </w:rPr>
        <w:t xml:space="preserve"> are listed</w:t>
      </w:r>
      <w:r w:rsidR="00FE0501">
        <w:rPr>
          <w:rFonts w:ascii="Times New Roman" w:hAnsi="Times New Roman" w:cs="Times New Roman"/>
        </w:rPr>
        <w:t xml:space="preserve"> in Table 1</w:t>
      </w:r>
      <w:r w:rsidR="003A06D7">
        <w:rPr>
          <w:rFonts w:ascii="Times New Roman" w:hAnsi="Times New Roman" w:cs="Times New Roman"/>
        </w:rPr>
        <w:t>:</w:t>
      </w:r>
      <w:r w:rsidR="00FE30B8">
        <w:rPr>
          <w:rFonts w:ascii="Times New Roman" w:hAnsi="Times New Roman" w:cs="Times New Roman"/>
        </w:rPr>
        <w:t xml:space="preserve"> </w:t>
      </w:r>
    </w:p>
    <w:p w:rsidR="003A06D7" w:rsidP="003A06D7" w:rsidRDefault="003A06D7" w14:paraId="5CF7898E" w14:textId="77777777">
      <w:pPr>
        <w:pStyle w:val="ListParagraph"/>
        <w:ind w:left="425"/>
        <w:rPr>
          <w:rFonts w:ascii="Times New Roman" w:hAnsi="Times New Roman" w:cs="Times New Roman"/>
        </w:rPr>
      </w:pPr>
    </w:p>
    <w:p w:rsidR="00EC59A4" w:rsidP="003A06D7" w:rsidRDefault="00B00E90" w14:paraId="69627D6F" w14:textId="72B5A946">
      <w:pPr>
        <w:pStyle w:val="ListParagraph"/>
        <w:spacing w:before="240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Table 1</w:t>
      </w:r>
      <w:r w:rsidRPr="003A06D7" w:rsidR="003A06D7">
        <w:rPr>
          <w:rFonts w:ascii="Times New Roman" w:hAnsi="Times New Roman" w:cs="Times New Roman"/>
          <w:b/>
        </w:rPr>
        <w:t>:</w:t>
      </w:r>
      <w:r w:rsidR="003A06D7">
        <w:rPr>
          <w:rFonts w:ascii="Times New Roman" w:hAnsi="Times New Roman" w:cs="Times New Roman"/>
        </w:rPr>
        <w:t xml:space="preserve"> Name and molecular formula of some amino acids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2"/>
        <w:gridCol w:w="2418"/>
      </w:tblGrid>
      <w:tr w:rsidRPr="00EC59A4" w:rsidR="00EC59A4" w:rsidTr="00EC59A4" w14:paraId="5DEAFF43" w14:textId="77777777">
        <w:trPr>
          <w:trHeight w:val="251"/>
          <w:jc w:val="center"/>
        </w:trPr>
        <w:tc>
          <w:tcPr>
            <w:tcW w:w="1972" w:type="dxa"/>
          </w:tcPr>
          <w:p w:rsidRPr="00EC59A4" w:rsidR="00EC59A4" w:rsidP="00FE30B8" w:rsidRDefault="00EC59A4" w14:paraId="6DE7B10B" w14:textId="707B364D">
            <w:pPr>
              <w:pStyle w:val="ListParagraph"/>
              <w:ind w:left="87"/>
              <w:rPr>
                <w:rFonts w:ascii="Times New Roman" w:hAnsi="Times New Roman" w:cs="Times New Roman"/>
                <w:b/>
              </w:rPr>
            </w:pPr>
            <w:r w:rsidRPr="00EC59A4">
              <w:rPr>
                <w:rFonts w:ascii="Times New Roman" w:hAnsi="Times New Roman" w:cs="Times New Roman"/>
                <w:b/>
              </w:rPr>
              <w:t>Amino acid</w:t>
            </w:r>
          </w:p>
        </w:tc>
        <w:tc>
          <w:tcPr>
            <w:tcW w:w="2418" w:type="dxa"/>
          </w:tcPr>
          <w:p w:rsidRPr="00EC59A4" w:rsidR="00EC59A4" w:rsidP="00FE30B8" w:rsidRDefault="00EC59A4" w14:paraId="6C7FD60D" w14:textId="6F218EE6">
            <w:pPr>
              <w:pStyle w:val="ListParagraph"/>
              <w:ind w:left="87"/>
              <w:jc w:val="center"/>
              <w:rPr>
                <w:rFonts w:ascii="Times New Roman" w:hAnsi="Times New Roman" w:cs="Times New Roman"/>
                <w:b/>
              </w:rPr>
            </w:pPr>
            <w:r w:rsidRPr="00EC59A4">
              <w:rPr>
                <w:rFonts w:ascii="Times New Roman" w:hAnsi="Times New Roman" w:cs="Times New Roman"/>
                <w:b/>
              </w:rPr>
              <w:t>Molecular formula</w:t>
            </w:r>
          </w:p>
        </w:tc>
      </w:tr>
      <w:tr w:rsidR="00EC59A4" w:rsidTr="00EC59A4" w14:paraId="375AB517" w14:textId="77777777">
        <w:trPr>
          <w:trHeight w:val="251"/>
          <w:jc w:val="center"/>
        </w:trPr>
        <w:tc>
          <w:tcPr>
            <w:tcW w:w="1972" w:type="dxa"/>
          </w:tcPr>
          <w:p w:rsidR="00EC59A4" w:rsidP="00FE30B8" w:rsidRDefault="00EC59A4" w14:paraId="59FE07F6" w14:textId="214770CE">
            <w:pPr>
              <w:pStyle w:val="ListParagraph"/>
              <w:ind w:left="8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glutamic acid</w:t>
            </w:r>
          </w:p>
        </w:tc>
        <w:tc>
          <w:tcPr>
            <w:tcW w:w="2418" w:type="dxa"/>
          </w:tcPr>
          <w:p w:rsidRPr="00EC59A4" w:rsidR="00EC59A4" w:rsidP="00FE30B8" w:rsidRDefault="00EC59A4" w14:paraId="01844D73" w14:textId="2C0E6C86">
            <w:pPr>
              <w:pStyle w:val="ListParagraph"/>
              <w:ind w:left="87"/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cs="Times New Roman"/>
              </w:rPr>
              <w:t>H</w:t>
            </w:r>
            <w:r>
              <w:rPr>
                <w:rFonts w:ascii="Times New Roman" w:hAnsi="Times New Roman" w:cs="Times New Roman"/>
                <w:vertAlign w:val="subscript"/>
              </w:rPr>
              <w:t>9</w:t>
            </w:r>
            <w:r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</w:tr>
      <w:tr w:rsidR="00EC59A4" w:rsidTr="00EC59A4" w14:paraId="530800AD" w14:textId="77777777">
        <w:trPr>
          <w:trHeight w:val="251"/>
          <w:jc w:val="center"/>
        </w:trPr>
        <w:tc>
          <w:tcPr>
            <w:tcW w:w="1972" w:type="dxa"/>
          </w:tcPr>
          <w:p w:rsidR="00EC59A4" w:rsidP="00FE30B8" w:rsidRDefault="00EC59A4" w14:paraId="5107AC87" w14:textId="2BDB7856">
            <w:pPr>
              <w:pStyle w:val="ListParagraph"/>
              <w:ind w:left="8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isoleucine</w:t>
            </w:r>
          </w:p>
        </w:tc>
        <w:tc>
          <w:tcPr>
            <w:tcW w:w="2418" w:type="dxa"/>
          </w:tcPr>
          <w:p w:rsidR="00EC59A4" w:rsidP="00FE30B8" w:rsidRDefault="00EC59A4" w14:paraId="2E72A94F" w14:textId="34F3DA14">
            <w:pPr>
              <w:pStyle w:val="ListParagraph"/>
              <w:ind w:left="87"/>
              <w:jc w:val="center"/>
              <w:rPr>
                <w:rFonts w:ascii="Times New Roman" w:hAnsi="Times New Roman" w:cs="Times New Roman"/>
              </w:rPr>
            </w:pPr>
            <w:r w:rsidRPr="003106AD">
              <w:rPr>
                <w:rFonts w:ascii="Times New Roman" w:hAnsi="Times New Roman" w:cs="Times New Roman"/>
              </w:rPr>
              <w:t>C</w:t>
            </w:r>
            <w:r w:rsidRPr="003106AD">
              <w:rPr>
                <w:rFonts w:ascii="Times New Roman" w:hAnsi="Times New Roman" w:cs="Times New Roman"/>
                <w:vertAlign w:val="subscript"/>
              </w:rPr>
              <w:t>6</w:t>
            </w:r>
            <w:r w:rsidRPr="003106AD">
              <w:rPr>
                <w:rFonts w:ascii="Times New Roman" w:hAnsi="Times New Roman" w:cs="Times New Roman"/>
              </w:rPr>
              <w:t>H</w:t>
            </w:r>
            <w:r w:rsidRPr="003106AD">
              <w:rPr>
                <w:rFonts w:ascii="Times New Roman" w:hAnsi="Times New Roman" w:cs="Times New Roman"/>
                <w:vertAlign w:val="subscript"/>
              </w:rPr>
              <w:t>13</w:t>
            </w:r>
            <w:r w:rsidRPr="003106AD">
              <w:rPr>
                <w:rFonts w:ascii="Times New Roman" w:hAnsi="Times New Roman" w:cs="Times New Roman"/>
              </w:rPr>
              <w:t>NO</w:t>
            </w:r>
            <w:r w:rsidRPr="003106AD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EC59A4" w:rsidTr="00EC59A4" w14:paraId="202FAE2E" w14:textId="77777777">
        <w:trPr>
          <w:trHeight w:val="251"/>
          <w:jc w:val="center"/>
        </w:trPr>
        <w:tc>
          <w:tcPr>
            <w:tcW w:w="1972" w:type="dxa"/>
          </w:tcPr>
          <w:p w:rsidR="00EC59A4" w:rsidP="00FE30B8" w:rsidRDefault="00EC59A4" w14:paraId="523CA75E" w14:textId="0F446E7E">
            <w:pPr>
              <w:pStyle w:val="ListParagraph"/>
              <w:ind w:left="8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leucine</w:t>
            </w:r>
          </w:p>
        </w:tc>
        <w:tc>
          <w:tcPr>
            <w:tcW w:w="2418" w:type="dxa"/>
          </w:tcPr>
          <w:p w:rsidR="00EC59A4" w:rsidP="00FE30B8" w:rsidRDefault="00EC59A4" w14:paraId="7BEDABC5" w14:textId="2F69DB1A">
            <w:pPr>
              <w:pStyle w:val="ListParagraph"/>
              <w:ind w:left="87"/>
              <w:jc w:val="center"/>
              <w:rPr>
                <w:rFonts w:ascii="Times New Roman" w:hAnsi="Times New Roman" w:cs="Times New Roman"/>
              </w:rPr>
            </w:pPr>
            <w:r w:rsidRPr="003106AD">
              <w:rPr>
                <w:rFonts w:ascii="Times New Roman" w:hAnsi="Times New Roman" w:cs="Times New Roman"/>
              </w:rPr>
              <w:t>C</w:t>
            </w:r>
            <w:r w:rsidRPr="003106AD">
              <w:rPr>
                <w:rFonts w:ascii="Times New Roman" w:hAnsi="Times New Roman" w:cs="Times New Roman"/>
                <w:vertAlign w:val="subscript"/>
              </w:rPr>
              <w:t>6</w:t>
            </w:r>
            <w:r w:rsidRPr="003106AD">
              <w:rPr>
                <w:rFonts w:ascii="Times New Roman" w:hAnsi="Times New Roman" w:cs="Times New Roman"/>
              </w:rPr>
              <w:t>H</w:t>
            </w:r>
            <w:r w:rsidRPr="003106AD">
              <w:rPr>
                <w:rFonts w:ascii="Times New Roman" w:hAnsi="Times New Roman" w:cs="Times New Roman"/>
                <w:vertAlign w:val="subscript"/>
              </w:rPr>
              <w:t>13</w:t>
            </w:r>
            <w:r w:rsidRPr="003106AD">
              <w:rPr>
                <w:rFonts w:ascii="Times New Roman" w:hAnsi="Times New Roman" w:cs="Times New Roman"/>
              </w:rPr>
              <w:t>NO</w:t>
            </w:r>
            <w:r w:rsidRPr="003106AD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EC59A4" w:rsidTr="00EC59A4" w14:paraId="1945CBC0" w14:textId="77777777">
        <w:trPr>
          <w:trHeight w:val="251"/>
          <w:jc w:val="center"/>
        </w:trPr>
        <w:tc>
          <w:tcPr>
            <w:tcW w:w="1972" w:type="dxa"/>
          </w:tcPr>
          <w:p w:rsidR="00EC59A4" w:rsidP="00FE30B8" w:rsidRDefault="00EC59A4" w14:paraId="2614E8B0" w14:textId="0D967FF3">
            <w:pPr>
              <w:pStyle w:val="ListParagraph"/>
              <w:ind w:left="8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threonine</w:t>
            </w:r>
          </w:p>
        </w:tc>
        <w:tc>
          <w:tcPr>
            <w:tcW w:w="2418" w:type="dxa"/>
          </w:tcPr>
          <w:p w:rsidRPr="00EC59A4" w:rsidR="00EC59A4" w:rsidP="00FE30B8" w:rsidRDefault="00EC59A4" w14:paraId="0B2F68AE" w14:textId="75E586CB">
            <w:pPr>
              <w:pStyle w:val="ListParagraph"/>
              <w:ind w:left="87"/>
              <w:jc w:val="center"/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cs="Times New Roman"/>
              </w:rPr>
              <w:t>H</w:t>
            </w:r>
            <w:r>
              <w:rPr>
                <w:rFonts w:ascii="Times New Roman" w:hAnsi="Times New Roman" w:cs="Times New Roman"/>
                <w:vertAlign w:val="subscript"/>
              </w:rPr>
              <w:t>9</w:t>
            </w:r>
            <w:r>
              <w:rPr>
                <w:rFonts w:ascii="Times New Roman" w:hAnsi="Times New Roman" w:cs="Times New Roman"/>
              </w:rPr>
              <w:t>NO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</w:tr>
    </w:tbl>
    <w:p w:rsidR="00337598" w:rsidP="00337598" w:rsidRDefault="00337598" w14:paraId="5DF23BA9" w14:textId="48BFC2EC">
      <w:pPr>
        <w:pStyle w:val="ListParagraph"/>
        <w:ind w:left="425"/>
        <w:rPr>
          <w:rFonts w:ascii="Times New Roman" w:hAnsi="Times New Roman" w:cs="Times New Roman"/>
        </w:rPr>
      </w:pPr>
    </w:p>
    <w:p w:rsidRPr="003106AD" w:rsidR="00337598" w:rsidP="001C262B" w:rsidRDefault="00B00E90" w14:paraId="30E7AD78" w14:textId="658B2CE1">
      <w:pPr>
        <w:pStyle w:val="ListParagraph"/>
        <w:numPr>
          <w:ilvl w:val="0"/>
          <w:numId w:val="30"/>
        </w:numPr>
        <w:tabs>
          <w:tab w:val="right" w:pos="10204"/>
        </w:tabs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3106AD" w:rsidR="0068621B">
        <w:rPr>
          <w:rFonts w:ascii="Times New Roman" w:hAnsi="Times New Roman" w:cs="Times New Roman"/>
        </w:rPr>
        <w:t>soleucine and leucine</w:t>
      </w:r>
      <w:r w:rsidR="0068621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have the same </w:t>
      </w:r>
      <w:r w:rsidR="003B0BFB">
        <w:rPr>
          <w:rFonts w:ascii="Times New Roman" w:hAnsi="Times New Roman" w:cs="Times New Roman"/>
        </w:rPr>
        <w:t>molecular formula</w:t>
      </w:r>
      <w:r>
        <w:rPr>
          <w:rFonts w:ascii="Times New Roman" w:hAnsi="Times New Roman" w:cs="Times New Roman"/>
        </w:rPr>
        <w:t xml:space="preserve">, yet when they </w:t>
      </w:r>
      <w:r w:rsidR="001742CD">
        <w:rPr>
          <w:rFonts w:ascii="Times New Roman" w:hAnsi="Times New Roman" w:cs="Times New Roman"/>
        </w:rPr>
        <w:t>are</w:t>
      </w:r>
      <w:r w:rsidR="0068621B">
        <w:rPr>
          <w:rFonts w:ascii="Times New Roman" w:hAnsi="Times New Roman" w:cs="Times New Roman"/>
        </w:rPr>
        <w:t xml:space="preserve"> analysed by </w:t>
      </w:r>
      <w:r w:rsidRPr="008927C3" w:rsidR="0068621B">
        <w:rPr>
          <w:rFonts w:ascii="Times New Roman" w:hAnsi="Times New Roman" w:cs="Times New Roman"/>
          <w:vertAlign w:val="superscript"/>
        </w:rPr>
        <w:t>13</w:t>
      </w:r>
      <w:r w:rsidR="0068621B">
        <w:rPr>
          <w:rFonts w:ascii="Times New Roman" w:hAnsi="Times New Roman" w:cs="Times New Roman"/>
        </w:rPr>
        <w:t>C-</w:t>
      </w:r>
      <w:r w:rsidRPr="008927C3" w:rsidR="0068621B">
        <w:rPr>
          <w:rFonts w:ascii="Times New Roman" w:hAnsi="Times New Roman" w:cs="Times New Roman"/>
        </w:rPr>
        <w:t>NMR</w:t>
      </w:r>
      <w:r w:rsidR="001742CD">
        <w:rPr>
          <w:rFonts w:ascii="Times New Roman" w:hAnsi="Times New Roman" w:cs="Times New Roman"/>
        </w:rPr>
        <w:t>, i</w:t>
      </w:r>
      <w:r w:rsidRPr="003106AD" w:rsidR="0068621B">
        <w:rPr>
          <w:rFonts w:ascii="Times New Roman" w:hAnsi="Times New Roman" w:cs="Times New Roman"/>
        </w:rPr>
        <w:t xml:space="preserve">soleucine </w:t>
      </w:r>
      <w:r w:rsidR="001742CD">
        <w:rPr>
          <w:rFonts w:ascii="Times New Roman" w:hAnsi="Times New Roman" w:cs="Times New Roman"/>
        </w:rPr>
        <w:t>produces</w:t>
      </w:r>
      <w:r w:rsidRPr="003106AD" w:rsidR="0068621B">
        <w:rPr>
          <w:rFonts w:ascii="Times New Roman" w:hAnsi="Times New Roman" w:cs="Times New Roman"/>
        </w:rPr>
        <w:t xml:space="preserve"> a spectra with 6 peaks, while leucine produces </w:t>
      </w:r>
      <w:r w:rsidR="0068621B">
        <w:rPr>
          <w:rFonts w:ascii="Times New Roman" w:hAnsi="Times New Roman" w:cs="Times New Roman"/>
        </w:rPr>
        <w:t xml:space="preserve">a spectra with </w:t>
      </w:r>
      <w:r w:rsidRPr="003106AD" w:rsidR="0068621B">
        <w:rPr>
          <w:rFonts w:ascii="Times New Roman" w:hAnsi="Times New Roman" w:cs="Times New Roman"/>
        </w:rPr>
        <w:t>5 peaks.</w:t>
      </w:r>
      <w:r w:rsidR="0068621B">
        <w:rPr>
          <w:rFonts w:ascii="Times New Roman" w:hAnsi="Times New Roman" w:cs="Times New Roman"/>
        </w:rPr>
        <w:t xml:space="preserve"> </w:t>
      </w:r>
      <w:r w:rsidRPr="003106AD" w:rsidR="00337598">
        <w:rPr>
          <w:rFonts w:ascii="Times New Roman" w:hAnsi="Times New Roman" w:cs="Times New Roman"/>
        </w:rPr>
        <w:t xml:space="preserve">Explain the difference in </w:t>
      </w:r>
      <w:r w:rsidRPr="003106AD" w:rsidR="00337598">
        <w:rPr>
          <w:rFonts w:ascii="Times New Roman" w:hAnsi="Times New Roman" w:cs="Times New Roman"/>
          <w:vertAlign w:val="superscript"/>
        </w:rPr>
        <w:t>13</w:t>
      </w:r>
      <w:r w:rsidRPr="003106AD" w:rsidR="00337598">
        <w:rPr>
          <w:rFonts w:ascii="Times New Roman" w:hAnsi="Times New Roman" w:cs="Times New Roman"/>
        </w:rPr>
        <w:t>C-NMR spectr</w:t>
      </w:r>
      <w:r>
        <w:rPr>
          <w:rFonts w:ascii="Times New Roman" w:hAnsi="Times New Roman" w:cs="Times New Roman"/>
        </w:rPr>
        <w:t xml:space="preserve">a for isoleucine and leucine.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</w:t>
      </w:r>
      <w:r w:rsidRPr="003106AD" w:rsidR="00337598">
        <w:rPr>
          <w:rFonts w:ascii="Times New Roman" w:hAnsi="Times New Roman" w:cs="Times New Roman"/>
        </w:rPr>
        <w:t xml:space="preserve"> mark</w:t>
      </w:r>
      <w:r>
        <w:rPr>
          <w:rFonts w:ascii="Times New Roman" w:hAnsi="Times New Roman" w:cs="Times New Roman"/>
        </w:rPr>
        <w:t>s</w:t>
      </w:r>
    </w:p>
    <w:tbl>
      <w:tblPr>
        <w:tblStyle w:val="TableGrid"/>
        <w:tblW w:w="10632" w:type="dxa"/>
        <w:tblInd w:w="-142" w:type="dxa"/>
        <w:tblBorders>
          <w:top w:val="none" w:color="auto" w:sz="0" w:space="0"/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147"/>
        <w:gridCol w:w="5097"/>
        <w:gridCol w:w="5097"/>
        <w:gridCol w:w="291"/>
      </w:tblGrid>
      <w:tr w:rsidRPr="001A6B4F" w:rsidR="00EB31D7" w:rsidTr="6B74DFBD" w14:paraId="0A0DA6D7" w14:textId="77777777">
        <w:trPr>
          <w:trHeight w:val="454"/>
        </w:trPr>
        <w:tc>
          <w:tcPr>
            <w:tcW w:w="10632" w:type="dxa"/>
            <w:gridSpan w:val="4"/>
          </w:tcPr>
          <w:p w:rsidRPr="00EB31D7" w:rsidR="00337598" w:rsidP="00EB31D7" w:rsidRDefault="00EB31D7" w14:paraId="42F69DB9" w14:textId="5EC5240F">
            <w:pPr>
              <w:spacing w:after="120"/>
              <w:rPr>
                <w:rFonts w:ascii="Times New Roman" w:hAnsi="Times New Roman" w:cs="Times New Roman"/>
                <w:color w:val="FF0000"/>
              </w:rPr>
            </w:pPr>
            <w:r w:rsidRPr="6B0EBF82">
              <w:rPr>
                <w:rFonts w:ascii="Times New Roman" w:hAnsi="Times New Roman" w:cs="Times New Roman"/>
                <w:color w:val="FF0000"/>
              </w:rPr>
              <w:t xml:space="preserve">(1m) Isoleucine and leucine are structural isomers – they have the same molecular formula but have different structures (arrangement of atoms). </w:t>
            </w:r>
            <w:r w:rsidRPr="6B0EBF82">
              <w:rPr>
                <w:rFonts w:ascii="Times New Roman" w:hAnsi="Times New Roman" w:cs="Times New Roman"/>
                <w:b/>
                <w:bCs/>
                <w:color w:val="FF0000"/>
              </w:rPr>
              <w:t>Isoleucine has</w:t>
            </w:r>
            <w:r w:rsidRPr="6B0EBF82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6B0EBF82">
              <w:rPr>
                <w:rFonts w:ascii="Times New Roman" w:hAnsi="Times New Roman" w:cs="Times New Roman"/>
                <w:b/>
                <w:bCs/>
                <w:color w:val="FF0000"/>
              </w:rPr>
              <w:t>6 carbon environments</w:t>
            </w:r>
            <w:r w:rsidRPr="6B0EBF82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6B0EBF82" w:rsidR="0AC38CB1">
              <w:rPr>
                <w:rFonts w:ascii="Times New Roman" w:hAnsi="Times New Roman" w:cs="Times New Roman"/>
                <w:color w:val="FF0000"/>
              </w:rPr>
              <w:t xml:space="preserve">(therefore showing 6 peaks) </w:t>
            </w:r>
            <w:r w:rsidRPr="6B0EBF82">
              <w:rPr>
                <w:rFonts w:ascii="Times New Roman" w:hAnsi="Times New Roman" w:cs="Times New Roman"/>
                <w:color w:val="FF0000"/>
              </w:rPr>
              <w:t xml:space="preserve">and </w:t>
            </w:r>
            <w:r w:rsidRPr="6B0EBF82">
              <w:rPr>
                <w:rFonts w:ascii="Times New Roman" w:hAnsi="Times New Roman" w:cs="Times New Roman"/>
                <w:b/>
                <w:bCs/>
                <w:color w:val="FF0000"/>
              </w:rPr>
              <w:t>leucine has 5 carbon environments</w:t>
            </w:r>
            <w:r w:rsidRPr="6B0EBF82" w:rsidR="08F73073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</w:t>
            </w:r>
            <w:r w:rsidRPr="6B0EBF82" w:rsidR="08F73073">
              <w:rPr>
                <w:rFonts w:ascii="Times New Roman" w:hAnsi="Times New Roman" w:cs="Times New Roman"/>
                <w:color w:val="FF0000"/>
              </w:rPr>
              <w:t>(therefore showing 5 peaks)</w:t>
            </w:r>
          </w:p>
        </w:tc>
      </w:tr>
      <w:tr w:rsidRPr="001A6B4F" w:rsidR="00EB31D7" w:rsidTr="6B74DFBD" w14:paraId="77487E8C" w14:textId="77777777">
        <w:trPr>
          <w:trHeight w:val="454"/>
        </w:trPr>
        <w:tc>
          <w:tcPr>
            <w:tcW w:w="10632" w:type="dxa"/>
            <w:gridSpan w:val="4"/>
          </w:tcPr>
          <w:p w:rsidR="00337598" w:rsidP="00EB31D7" w:rsidRDefault="00EB31D7" w14:paraId="604B0891" w14:textId="36C2A4DD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FF0000"/>
              </w:rPr>
            </w:pPr>
            <w:r w:rsidRPr="6B0EBF82">
              <w:rPr>
                <w:rFonts w:ascii="Times New Roman" w:hAnsi="Times New Roman" w:cs="Times New Roman"/>
                <w:color w:val="FF0000"/>
              </w:rPr>
              <w:t xml:space="preserve">(1m) </w:t>
            </w:r>
            <w:r w:rsidRPr="6B0EBF82" w:rsidR="3EC7CDC6">
              <w:rPr>
                <w:rFonts w:ascii="Times New Roman" w:hAnsi="Times New Roman" w:cs="Times New Roman"/>
                <w:b/>
                <w:bCs/>
                <w:color w:val="FF0000"/>
              </w:rPr>
              <w:t>The</w:t>
            </w:r>
            <w:r w:rsidRPr="6B0EBF82" w:rsidR="3D038145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side chain (R group) on leucine is symmetrical/ or two of the carbon environments in the side ch</w:t>
            </w:r>
            <w:r w:rsidRPr="6B0EBF82" w:rsidR="62AD2005">
              <w:rPr>
                <w:rFonts w:ascii="Times New Roman" w:hAnsi="Times New Roman" w:cs="Times New Roman"/>
                <w:b/>
                <w:bCs/>
                <w:color w:val="FF0000"/>
              </w:rPr>
              <w:t>ain of leucine are equivalent</w:t>
            </w:r>
            <w:r w:rsidRPr="6B0EBF82" w:rsidR="62AD2005">
              <w:rPr>
                <w:rFonts w:ascii="Times New Roman" w:hAnsi="Times New Roman" w:cs="Times New Roman"/>
                <w:color w:val="FF0000"/>
              </w:rPr>
              <w:t>, and will produce a peak at the same chemical shift</w:t>
            </w:r>
            <w:r w:rsidRPr="6B0EBF82" w:rsidR="4E6262F6">
              <w:rPr>
                <w:rFonts w:ascii="Times New Roman" w:hAnsi="Times New Roman" w:cs="Times New Roman"/>
                <w:color w:val="FF0000"/>
              </w:rPr>
              <w:t>, thus one less peak than isoleucine.</w:t>
            </w:r>
          </w:p>
          <w:p w:rsidRPr="001A6B4F" w:rsidR="005E2B9C" w:rsidP="00EB31D7" w:rsidRDefault="005E2B9C" w14:paraId="48C63768" w14:textId="3B73B09B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Pr="00EB31D7" w:rsidR="00EB31D7" w:rsidTr="6B74DFBD" w14:paraId="5A26BB4B" w14:textId="77777777">
        <w:tblPrEx>
          <w:tblBorders>
            <w:top w:val="single" w:color="auto" w:sz="4" w:space="0"/>
            <w:left w:val="single" w:color="auto" w:sz="4" w:space="0"/>
            <w:right w:val="single" w:color="auto" w:sz="4" w:space="0"/>
          </w:tblBorders>
        </w:tblPrEx>
        <w:trPr>
          <w:gridBefore w:val="1"/>
          <w:gridAfter w:val="1"/>
          <w:wBefore w:w="147" w:type="dxa"/>
          <w:wAfter w:w="291" w:type="dxa"/>
        </w:trPr>
        <w:tc>
          <w:tcPr>
            <w:tcW w:w="50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:rsidRPr="00EB31D7" w:rsidR="00EB31D7" w:rsidP="001C262B" w:rsidRDefault="00EB31D7" w14:paraId="29818D93" w14:textId="17E73B3B">
            <w:pPr>
              <w:spacing w:after="12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noProof/>
                <w:color w:val="FF000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BDA73C5" wp14:editId="6B6E86FD">
                      <wp:simplePos x="0" y="0"/>
                      <wp:positionH relativeFrom="column">
                        <wp:posOffset>514350</wp:posOffset>
                      </wp:positionH>
                      <wp:positionV relativeFrom="paragraph">
                        <wp:posOffset>214630</wp:posOffset>
                      </wp:positionV>
                      <wp:extent cx="298450" cy="254000"/>
                      <wp:effectExtent l="0" t="0" r="25400" b="12700"/>
                      <wp:wrapNone/>
                      <wp:docPr id="21" name="Oval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450" cy="2540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7C9EACC7">
                    <v:oval id="Oval 21" style="position:absolute;margin-left:40.5pt;margin-top:16.9pt;width:23.5pt;height:20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7F54C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color w:val="FF000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FB5B059" wp14:editId="028514DE">
                      <wp:simplePos x="0" y="0"/>
                      <wp:positionH relativeFrom="column">
                        <wp:posOffset>1009650</wp:posOffset>
                      </wp:positionH>
                      <wp:positionV relativeFrom="paragraph">
                        <wp:posOffset>231775</wp:posOffset>
                      </wp:positionV>
                      <wp:extent cx="298450" cy="254000"/>
                      <wp:effectExtent l="0" t="0" r="25400" b="12700"/>
                      <wp:wrapNone/>
                      <wp:docPr id="20" name="Oval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450" cy="2540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54F66847">
                    <v:oval id="Oval 20" style="position:absolute;margin-left:79.5pt;margin-top:18.25pt;width:23.5pt;height:2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497C6D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color w:val="FF000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C61213D" wp14:editId="24BC6DD6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238125</wp:posOffset>
                      </wp:positionV>
                      <wp:extent cx="298450" cy="254000"/>
                      <wp:effectExtent l="0" t="0" r="25400" b="12700"/>
                      <wp:wrapNone/>
                      <wp:docPr id="17" name="Oval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450" cy="2540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006FD1D7">
                    <v:oval id="Oval 17" style="position:absolute;margin-left:3pt;margin-top:18.75pt;width:23.5pt;height:2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17B7AB3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color w:val="FF0000"/>
              </w:rPr>
              <w:t>i</w:t>
            </w:r>
            <w:r w:rsidRPr="00EB31D7">
              <w:rPr>
                <w:rFonts w:ascii="Times New Roman" w:hAnsi="Times New Roman" w:cs="Times New Roman"/>
                <w:color w:val="FF0000"/>
              </w:rPr>
              <w:t>soleucine</w:t>
            </w:r>
          </w:p>
          <w:p w:rsidRPr="00EB31D7" w:rsidR="00EB31D7" w:rsidP="001C262B" w:rsidRDefault="00EB31D7" w14:paraId="72E3BA11" w14:textId="2294B98A">
            <w:pPr>
              <w:spacing w:after="12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noProof/>
                <w:color w:val="FF000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280D60B" wp14:editId="567FAD88">
                      <wp:simplePos x="0" y="0"/>
                      <wp:positionH relativeFrom="column">
                        <wp:posOffset>1517650</wp:posOffset>
                      </wp:positionH>
                      <wp:positionV relativeFrom="paragraph">
                        <wp:posOffset>3175</wp:posOffset>
                      </wp:positionV>
                      <wp:extent cx="298450" cy="254000"/>
                      <wp:effectExtent l="0" t="0" r="25400" b="12700"/>
                      <wp:wrapNone/>
                      <wp:docPr id="24" name="Oval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450" cy="2540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532E6508">
                    <v:oval id="Oval 24" style="position:absolute;margin-left:119.5pt;margin-top:.25pt;width:23.5pt;height:20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0A39FE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color w:val="FF000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FAB7CBA" wp14:editId="5E4CA5D9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358775</wp:posOffset>
                      </wp:positionV>
                      <wp:extent cx="298450" cy="254000"/>
                      <wp:effectExtent l="0" t="0" r="25400" b="12700"/>
                      <wp:wrapNone/>
                      <wp:docPr id="23" name="Oval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450" cy="2540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2D9AE197">
                    <v:oval id="Oval 23" style="position:absolute;margin-left:1in;margin-top:28.25pt;width:23.5pt;height:20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5121F66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color w:val="FF000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BF88FF1" wp14:editId="1910BB40">
                      <wp:simplePos x="0" y="0"/>
                      <wp:positionH relativeFrom="column">
                        <wp:posOffset>511810</wp:posOffset>
                      </wp:positionH>
                      <wp:positionV relativeFrom="paragraph">
                        <wp:posOffset>361950</wp:posOffset>
                      </wp:positionV>
                      <wp:extent cx="298450" cy="260350"/>
                      <wp:effectExtent l="0" t="0" r="25400" b="25400"/>
                      <wp:wrapNone/>
                      <wp:docPr id="22" name="Oval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450" cy="2603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5B20B676">
                    <v:oval id="Oval 22" style="position:absolute;margin-left:40.3pt;margin-top:28.5pt;width:23.5pt;height:20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red" strokeweight="1pt" w14:anchorId="426E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">
                      <v:stroke joinstyle="miter"/>
                    </v:oval>
                  </w:pict>
                </mc:Fallback>
              </mc:AlternateContent>
            </w:r>
            <w:r w:rsidRPr="00EB31D7">
              <w:rPr>
                <w:rFonts w:ascii="Times New Roman" w:hAnsi="Times New Roman" w:cs="Times New Roman"/>
                <w:noProof/>
                <w:color w:val="FF0000"/>
                <w:lang w:eastAsia="en-AU"/>
              </w:rPr>
              <w:drawing>
                <wp:inline distT="0" distB="0" distL="0" distR="0" wp14:anchorId="4D5F613A" wp14:editId="2443BDEB">
                  <wp:extent cx="1974951" cy="673135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951" cy="67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:rsidRPr="00EB31D7" w:rsidR="00EB31D7" w:rsidP="001C262B" w:rsidRDefault="00EB31D7" w14:paraId="1DAE40D5" w14:textId="3E9EB87A">
            <w:pPr>
              <w:spacing w:after="12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noProof/>
                <w:color w:val="FF000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21D9487" wp14:editId="5711F071">
                      <wp:simplePos x="0" y="0"/>
                      <wp:positionH relativeFrom="column">
                        <wp:posOffset>1024255</wp:posOffset>
                      </wp:positionH>
                      <wp:positionV relativeFrom="paragraph">
                        <wp:posOffset>227330</wp:posOffset>
                      </wp:positionV>
                      <wp:extent cx="298450" cy="254000"/>
                      <wp:effectExtent l="0" t="0" r="25400" b="12700"/>
                      <wp:wrapNone/>
                      <wp:docPr id="26" name="Oval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450" cy="2540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428CDCE5">
                    <v:oval id="Oval 26" style="position:absolute;margin-left:80.65pt;margin-top:17.9pt;width:23.5pt;height:20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4D8B539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color w:val="FF000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677F241" wp14:editId="505E09B3">
                      <wp:simplePos x="0" y="0"/>
                      <wp:positionH relativeFrom="column">
                        <wp:posOffset>484505</wp:posOffset>
                      </wp:positionH>
                      <wp:positionV relativeFrom="paragraph">
                        <wp:posOffset>220980</wp:posOffset>
                      </wp:positionV>
                      <wp:extent cx="298450" cy="254000"/>
                      <wp:effectExtent l="0" t="0" r="25400" b="12700"/>
                      <wp:wrapNone/>
                      <wp:docPr id="25" name="Oval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450" cy="2540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23E294CA">
                    <v:oval id="Oval 25" style="position:absolute;margin-left:38.15pt;margin-top:17.4pt;width:23.5pt;height:20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0C6618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color w:val="FF0000"/>
              </w:rPr>
              <w:t>l</w:t>
            </w:r>
            <w:r w:rsidRPr="00EB31D7">
              <w:rPr>
                <w:rFonts w:ascii="Times New Roman" w:hAnsi="Times New Roman" w:cs="Times New Roman"/>
                <w:color w:val="FF0000"/>
              </w:rPr>
              <w:t>eucine</w:t>
            </w:r>
          </w:p>
          <w:p w:rsidRPr="00EB31D7" w:rsidR="00EB31D7" w:rsidP="001C262B" w:rsidRDefault="00EB31D7" w14:paraId="256621AD" w14:textId="1373551C">
            <w:pPr>
              <w:spacing w:after="12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noProof/>
                <w:color w:val="FF000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3E67C3BE" wp14:editId="56ADDE43">
                      <wp:simplePos x="0" y="0"/>
                      <wp:positionH relativeFrom="column">
                        <wp:posOffset>941705</wp:posOffset>
                      </wp:positionH>
                      <wp:positionV relativeFrom="paragraph">
                        <wp:posOffset>752475</wp:posOffset>
                      </wp:positionV>
                      <wp:extent cx="298450" cy="254000"/>
                      <wp:effectExtent l="0" t="0" r="25400" b="12700"/>
                      <wp:wrapNone/>
                      <wp:docPr id="31" name="Oval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450" cy="2540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686C0372">
                    <v:oval id="Oval 31" style="position:absolute;margin-left:74.15pt;margin-top:59.25pt;width:23.5pt;height:20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1401D3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color w:val="FF000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08D35906" wp14:editId="24D3F317">
                      <wp:simplePos x="0" y="0"/>
                      <wp:positionH relativeFrom="column">
                        <wp:posOffset>535305</wp:posOffset>
                      </wp:positionH>
                      <wp:positionV relativeFrom="paragraph">
                        <wp:posOffset>384175</wp:posOffset>
                      </wp:positionV>
                      <wp:extent cx="298450" cy="254000"/>
                      <wp:effectExtent l="0" t="0" r="25400" b="12700"/>
                      <wp:wrapNone/>
                      <wp:docPr id="28" name="Oval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450" cy="2540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6774F029">
                    <v:oval id="Oval 28" style="position:absolute;margin-left:42.15pt;margin-top:30.25pt;width:23.5pt;height:20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716DC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color w:val="FF000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56EDCCD" wp14:editId="11EAD502">
                      <wp:simplePos x="0" y="0"/>
                      <wp:positionH relativeFrom="column">
                        <wp:posOffset>516255</wp:posOffset>
                      </wp:positionH>
                      <wp:positionV relativeFrom="paragraph">
                        <wp:posOffset>765175</wp:posOffset>
                      </wp:positionV>
                      <wp:extent cx="298450" cy="254000"/>
                      <wp:effectExtent l="0" t="0" r="25400" b="12700"/>
                      <wp:wrapNone/>
                      <wp:docPr id="27" name="Oval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450" cy="2540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6B7D9768">
                    <v:oval id="Oval 27" style="position:absolute;margin-left:40.65pt;margin-top:60.25pt;width:23.5pt;height:20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705681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color w:val="FF000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A5C7646" wp14:editId="18321CFF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3175</wp:posOffset>
                      </wp:positionV>
                      <wp:extent cx="298450" cy="254000"/>
                      <wp:effectExtent l="0" t="0" r="25400" b="12700"/>
                      <wp:wrapNone/>
                      <wp:docPr id="18" name="Oval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8450" cy="2540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3AE57701">
                    <v:oval id="Oval 18" style="position:absolute;margin-left:-.35pt;margin-top:.25pt;width:23.5pt;height:20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4921FB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">
                      <v:stroke joinstyle="miter"/>
                    </v:oval>
                  </w:pict>
                </mc:Fallback>
              </mc:AlternateContent>
            </w:r>
            <w:r w:rsidRPr="00EB31D7">
              <w:rPr>
                <w:rFonts w:ascii="Times New Roman" w:hAnsi="Times New Roman" w:cs="Times New Roman"/>
                <w:noProof/>
                <w:color w:val="FF0000"/>
                <w:lang w:eastAsia="en-AU"/>
              </w:rPr>
              <w:drawing>
                <wp:inline distT="0" distB="0" distL="0" distR="0" wp14:anchorId="6F8D818B" wp14:editId="7AC96D5F">
                  <wp:extent cx="1511378" cy="1035103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78" cy="103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742CD" w:rsidP="00536B93" w:rsidRDefault="00536B93" w14:paraId="3DF9640C" w14:textId="544C5CA7">
      <w:pPr>
        <w:pStyle w:val="ListParagraph"/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Pr="00E9497E" w:rsidR="009A14B9" w:rsidP="00E9497E" w:rsidRDefault="009A14B9" w14:paraId="3B045863" w14:textId="67CC867E">
      <w:pPr>
        <w:pStyle w:val="ListParagraph"/>
        <w:numPr>
          <w:ilvl w:val="0"/>
          <w:numId w:val="30"/>
        </w:numPr>
        <w:tabs>
          <w:tab w:val="right" w:pos="10204"/>
        </w:tabs>
        <w:spacing w:after="120"/>
        <w:rPr>
          <w:rFonts w:ascii="Times New Roman" w:hAnsi="Times New Roman" w:cs="Times New Roman"/>
        </w:rPr>
      </w:pPr>
      <w:r w:rsidRPr="00E9497E">
        <w:rPr>
          <w:rFonts w:ascii="Times New Roman" w:hAnsi="Times New Roman" w:cs="Times New Roman"/>
        </w:rPr>
        <w:t>Draw the structural formula of the ile-leu dipeptide produced by the reaction between isoleucine and leucine at pH 7.</w:t>
      </w:r>
      <w:r w:rsidRPr="00E9497E">
        <w:rPr>
          <w:rFonts w:ascii="Times New Roman" w:hAnsi="Times New Roman" w:cs="Times New Roman"/>
        </w:rPr>
        <w:tab/>
      </w:r>
      <w:r w:rsidRPr="00E9497E">
        <w:rPr>
          <w:rFonts w:ascii="Times New Roman" w:hAnsi="Times New Roman" w:cs="Times New Roman"/>
        </w:rPr>
        <w:t>2 marks</w:t>
      </w:r>
    </w:p>
    <w:p w:rsidR="002B319F" w:rsidP="00337598" w:rsidRDefault="002B319F" w14:paraId="7A4949AE" w14:textId="0CCFB2BC">
      <w:pPr>
        <w:pStyle w:val="ListParagraph"/>
        <w:spacing w:after="12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0 marks – Structure is incorrect or not given</w:t>
      </w:r>
      <w:r w:rsidR="005E2B9C">
        <w:rPr>
          <w:rFonts w:ascii="Times New Roman" w:hAnsi="Times New Roman" w:cs="Times New Roman"/>
          <w:color w:val="FF0000"/>
        </w:rPr>
        <w:t xml:space="preserve"> </w:t>
      </w:r>
    </w:p>
    <w:p w:rsidR="00337598" w:rsidP="00337598" w:rsidRDefault="002B319F" w14:paraId="0BD95A2B" w14:textId="2E889D31">
      <w:pPr>
        <w:pStyle w:val="ListParagraph"/>
        <w:spacing w:after="12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1 mark – Any correct structure is provided with amino acids </w:t>
      </w:r>
      <w:r w:rsidR="005E2B9C">
        <w:rPr>
          <w:rFonts w:ascii="Times New Roman" w:hAnsi="Times New Roman" w:cs="Times New Roman"/>
          <w:color w:val="FF0000"/>
        </w:rPr>
        <w:t>in the order ile-leu</w:t>
      </w:r>
    </w:p>
    <w:p w:rsidRPr="005E2B9C" w:rsidR="005E2B9C" w:rsidP="00337598" w:rsidRDefault="002B319F" w14:paraId="163F1343" w14:textId="24A51B4F">
      <w:pPr>
        <w:pStyle w:val="ListParagraph"/>
        <w:spacing w:after="12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2 marks – Correct structural formula (showing all bonds), with amino acids in the order ile-leu, and </w:t>
      </w:r>
      <w:r w:rsidR="005E2B9C">
        <w:rPr>
          <w:rFonts w:ascii="Times New Roman" w:hAnsi="Times New Roman" w:cs="Times New Roman"/>
          <w:color w:val="FF0000"/>
        </w:rPr>
        <w:t>terminal groups are ionised</w:t>
      </w:r>
    </w:p>
    <w:p w:rsidR="00337598" w:rsidP="00337598" w:rsidRDefault="00337598" w14:paraId="2C64C929" w14:textId="49851165">
      <w:pPr>
        <w:pStyle w:val="ListParagraph"/>
        <w:spacing w:after="120"/>
        <w:rPr>
          <w:rFonts w:ascii="Times New Roman" w:hAnsi="Times New Roman" w:cs="Times New Roman"/>
        </w:rPr>
      </w:pPr>
    </w:p>
    <w:p w:rsidR="00216347" w:rsidP="00337598" w:rsidRDefault="3D36752C" w14:paraId="10F927BC" w14:textId="77D6C97A">
      <w:pPr>
        <w:pStyle w:val="ListParagraph"/>
        <w:spacing w:after="120"/>
      </w:pPr>
      <w:r>
        <w:rPr>
          <w:noProof/>
          <w:lang w:eastAsia="en-AU"/>
        </w:rPr>
        <w:drawing>
          <wp:inline distT="0" distB="0" distL="0" distR="0" wp14:anchorId="47098419" wp14:editId="7329354D">
            <wp:extent cx="3303634" cy="2291896"/>
            <wp:effectExtent l="0" t="0" r="0" b="0"/>
            <wp:docPr id="649077612" name="Picture 649077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3634" cy="229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347" w:rsidP="00337598" w:rsidRDefault="00216347" w14:paraId="44B26564" w14:textId="47F0DF20">
      <w:pPr>
        <w:pStyle w:val="ListParagraph"/>
        <w:spacing w:after="120"/>
        <w:rPr>
          <w:rFonts w:ascii="Times New Roman" w:hAnsi="Times New Roman" w:cs="Times New Roman"/>
        </w:rPr>
      </w:pPr>
    </w:p>
    <w:p w:rsidR="001C262B" w:rsidP="001C262B" w:rsidRDefault="001C262B" w14:paraId="11273548" w14:textId="1C55C8B8">
      <w:pPr>
        <w:pStyle w:val="ListParagraph"/>
        <w:numPr>
          <w:ilvl w:val="0"/>
          <w:numId w:val="30"/>
        </w:numPr>
        <w:tabs>
          <w:tab w:val="right" w:pos="10204"/>
        </w:tabs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Glutamic acid, </w:t>
      </w:r>
      <w:r w:rsidR="002F59EA">
        <w:rPr>
          <w:rFonts w:ascii="Times New Roman" w:hAnsi="Times New Roman" w:cs="Times New Roman"/>
        </w:rPr>
        <w:t xml:space="preserve">leucine, and threonine are </w:t>
      </w:r>
      <w:r>
        <w:rPr>
          <w:rFonts w:ascii="Times New Roman" w:hAnsi="Times New Roman" w:cs="Times New Roman"/>
        </w:rPr>
        <w:t>separated</w:t>
      </w:r>
      <w:r w:rsidR="00B00E90">
        <w:rPr>
          <w:rFonts w:ascii="Times New Roman" w:hAnsi="Times New Roman" w:cs="Times New Roman"/>
        </w:rPr>
        <w:t xml:space="preserve"> using High Performance Liquid C</w:t>
      </w:r>
      <w:r>
        <w:rPr>
          <w:rFonts w:ascii="Times New Roman" w:hAnsi="Times New Roman" w:cs="Times New Roman"/>
        </w:rPr>
        <w:t>hromatography</w:t>
      </w:r>
      <w:r w:rsidR="002F59EA">
        <w:rPr>
          <w:rFonts w:ascii="Times New Roman" w:hAnsi="Times New Roman" w:cs="Times New Roman"/>
        </w:rPr>
        <w:t xml:space="preserve"> (HPLC). A</w:t>
      </w:r>
      <w:r>
        <w:rPr>
          <w:rFonts w:ascii="Times New Roman" w:hAnsi="Times New Roman" w:cs="Times New Roman"/>
        </w:rPr>
        <w:t xml:space="preserve"> non-polar stationary phase and a polar mobile phase</w:t>
      </w:r>
      <w:r w:rsidR="002F59EA">
        <w:rPr>
          <w:rFonts w:ascii="Times New Roman" w:hAnsi="Times New Roman" w:cs="Times New Roman"/>
        </w:rPr>
        <w:t xml:space="preserve"> are used</w:t>
      </w:r>
      <w:r>
        <w:rPr>
          <w:rFonts w:ascii="Times New Roman" w:hAnsi="Times New Roman" w:cs="Times New Roman"/>
        </w:rPr>
        <w:t>. Which of the amino acids would have the shortest retention time? Justify your choice.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3 marks</w:t>
      </w:r>
    </w:p>
    <w:p w:rsidR="001C262B" w:rsidP="001C262B" w:rsidRDefault="001C262B" w14:paraId="6081E437" w14:textId="77777777">
      <w:pPr>
        <w:pStyle w:val="ListParagraph"/>
        <w:tabs>
          <w:tab w:val="right" w:pos="9923"/>
        </w:tabs>
        <w:spacing w:after="12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426" w:type="dxa"/>
        <w:tblBorders>
          <w:top w:val="none" w:color="auto" w:sz="0" w:space="0"/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9598"/>
      </w:tblGrid>
      <w:tr w:rsidRPr="004F4821" w:rsidR="001C262B" w:rsidTr="6B0EBF82" w14:paraId="0531BE90" w14:textId="119F5F67">
        <w:trPr>
          <w:trHeight w:val="454"/>
        </w:trPr>
        <w:tc>
          <w:tcPr>
            <w:tcW w:w="9598" w:type="dxa"/>
            <w:vAlign w:val="center"/>
          </w:tcPr>
          <w:p w:rsidRPr="005E2B9C" w:rsidR="001C262B" w:rsidP="001C262B" w:rsidRDefault="001C262B" w14:paraId="6AEF9B9D" w14:textId="5182900B">
            <w:pPr>
              <w:pStyle w:val="ListParagraph"/>
              <w:ind w:left="426" w:hanging="426"/>
              <w:rPr>
                <w:rFonts w:ascii="Times New Roman" w:hAnsi="Times New Roman" w:cs="Times New Roman"/>
                <w:color w:val="FF0000"/>
              </w:rPr>
            </w:pPr>
            <w:r w:rsidRPr="001C262B">
              <w:rPr>
                <w:rFonts w:ascii="Times New Roman" w:hAnsi="Times New Roman" w:cs="Times New Roman"/>
                <w:b/>
              </w:rPr>
              <w:t>Shortest retention time (circle):</w:t>
            </w:r>
            <w:r>
              <w:rPr>
                <w:rFonts w:ascii="Times New Roman" w:hAnsi="Times New Roman" w:cs="Times New Roman"/>
              </w:rPr>
              <w:t xml:space="preserve">     </w:t>
            </w:r>
            <w:r w:rsidRPr="005E2B9C">
              <w:rPr>
                <w:rFonts w:ascii="Times New Roman" w:hAnsi="Times New Roman" w:cs="Times New Roman"/>
                <w:color w:val="FF0000"/>
              </w:rPr>
              <w:t>glutamic acid</w:t>
            </w:r>
            <w:r>
              <w:rPr>
                <w:rFonts w:ascii="Times New Roman" w:hAnsi="Times New Roman" w:cs="Times New Roman"/>
              </w:rPr>
              <w:t xml:space="preserve">        leucine         threonine</w:t>
            </w:r>
            <w:r w:rsidR="005E2B9C">
              <w:rPr>
                <w:rFonts w:ascii="Times New Roman" w:hAnsi="Times New Roman" w:cs="Times New Roman"/>
              </w:rPr>
              <w:t xml:space="preserve">     </w:t>
            </w:r>
            <w:r w:rsidR="005E2B9C">
              <w:rPr>
                <w:rFonts w:ascii="Times New Roman" w:hAnsi="Times New Roman" w:cs="Times New Roman"/>
                <w:color w:val="FF0000"/>
              </w:rPr>
              <w:t>(1m)</w:t>
            </w:r>
          </w:p>
        </w:tc>
      </w:tr>
      <w:tr w:rsidRPr="004F4821" w:rsidR="001C262B" w:rsidTr="6B0EBF82" w14:paraId="1EBBF631" w14:textId="0205B060">
        <w:trPr>
          <w:trHeight w:val="454"/>
        </w:trPr>
        <w:tc>
          <w:tcPr>
            <w:tcW w:w="9598" w:type="dxa"/>
            <w:vAlign w:val="center"/>
          </w:tcPr>
          <w:p w:rsidRPr="001C262B" w:rsidR="001C262B" w:rsidP="001C262B" w:rsidRDefault="001C262B" w14:paraId="60685CC6" w14:textId="0844BCE1">
            <w:pPr>
              <w:pStyle w:val="ListParagraph"/>
              <w:ind w:left="426" w:hanging="426"/>
              <w:rPr>
                <w:rFonts w:ascii="Times New Roman" w:hAnsi="Times New Roman" w:cs="Times New Roman"/>
                <w:b/>
              </w:rPr>
            </w:pPr>
            <w:r w:rsidRPr="001C262B">
              <w:rPr>
                <w:rFonts w:ascii="Times New Roman" w:hAnsi="Times New Roman" w:cs="Times New Roman"/>
                <w:b/>
              </w:rPr>
              <w:t>Justification:</w:t>
            </w:r>
          </w:p>
        </w:tc>
      </w:tr>
      <w:tr w:rsidRPr="004F4821" w:rsidR="001C262B" w:rsidTr="6B0EBF82" w14:paraId="5E193919" w14:textId="131DD68E">
        <w:trPr>
          <w:trHeight w:val="454"/>
        </w:trPr>
        <w:tc>
          <w:tcPr>
            <w:tcW w:w="9598" w:type="dxa"/>
          </w:tcPr>
          <w:p w:rsidRPr="00D970D0" w:rsidR="001C262B" w:rsidP="00C07476" w:rsidRDefault="00D970D0" w14:paraId="2BE07C9C" w14:textId="7B12F6B2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(1m) </w:t>
            </w:r>
            <w:r w:rsidR="002B319F">
              <w:rPr>
                <w:rFonts w:ascii="Times New Roman" w:hAnsi="Times New Roman" w:cs="Times New Roman"/>
                <w:color w:val="FF0000"/>
              </w:rPr>
              <w:t xml:space="preserve">The </w:t>
            </w:r>
            <w:r w:rsidRPr="00C07476" w:rsidR="002B319F">
              <w:rPr>
                <w:rFonts w:ascii="Times New Roman" w:hAnsi="Times New Roman" w:cs="Times New Roman"/>
                <w:b/>
                <w:color w:val="FF0000"/>
              </w:rPr>
              <w:t>most polar amino acid has the least adsorption</w:t>
            </w:r>
            <w:r w:rsidR="002B319F">
              <w:rPr>
                <w:rFonts w:ascii="Times New Roman" w:hAnsi="Times New Roman" w:cs="Times New Roman"/>
                <w:color w:val="FF0000"/>
              </w:rPr>
              <w:t xml:space="preserve"> to the non-polar stationary phase, will more readily desorbed into the polar mobile phase</w:t>
            </w:r>
            <w:r w:rsidR="00C07476">
              <w:rPr>
                <w:rFonts w:ascii="Times New Roman" w:hAnsi="Times New Roman" w:cs="Times New Roman"/>
                <w:color w:val="FF0000"/>
              </w:rPr>
              <w:t xml:space="preserve">, </w:t>
            </w:r>
            <w:r w:rsidRPr="00C07476" w:rsidR="00C07476">
              <w:rPr>
                <w:rFonts w:ascii="Times New Roman" w:hAnsi="Times New Roman" w:cs="Times New Roman"/>
                <w:b/>
                <w:color w:val="FF0000"/>
              </w:rPr>
              <w:t>and will therefore have the shortest retention time</w:t>
            </w:r>
            <w:r w:rsidR="00C07476">
              <w:rPr>
                <w:rFonts w:ascii="Times New Roman" w:hAnsi="Times New Roman" w:cs="Times New Roman"/>
                <w:color w:val="FF0000"/>
              </w:rPr>
              <w:t xml:space="preserve">. </w:t>
            </w:r>
            <w:r w:rsidR="002B319F">
              <w:rPr>
                <w:rFonts w:ascii="Times New Roman" w:hAnsi="Times New Roman" w:cs="Times New Roman"/>
                <w:color w:val="FF0000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</w:p>
        </w:tc>
      </w:tr>
      <w:tr w:rsidRPr="00C07476" w:rsidR="00C07476" w:rsidTr="6B0EBF82" w14:paraId="43A758EA" w14:textId="33AA3CC8">
        <w:trPr>
          <w:trHeight w:val="454"/>
        </w:trPr>
        <w:tc>
          <w:tcPr>
            <w:tcW w:w="9598" w:type="dxa"/>
          </w:tcPr>
          <w:p w:rsidRPr="00C07476" w:rsidR="001C262B" w:rsidP="00C07476" w:rsidRDefault="1387C0F8" w14:paraId="35CAE45B" w14:textId="7580B53F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FF0000"/>
              </w:rPr>
            </w:pPr>
            <w:r w:rsidRPr="6B0EBF82">
              <w:rPr>
                <w:rFonts w:ascii="Times New Roman" w:hAnsi="Times New Roman" w:cs="Times New Roman"/>
                <w:color w:val="FF0000"/>
              </w:rPr>
              <w:t xml:space="preserve">(1m) Comparing the ‘R’ groups: the R group on leucine is non-polar, </w:t>
            </w:r>
            <w:r w:rsidRPr="6B0EBF82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glutamic acid has a carboxyl group (-COOH) which </w:t>
            </w:r>
            <w:r w:rsidRPr="6B0EBF82" w:rsidR="5C251AE2">
              <w:rPr>
                <w:rFonts w:ascii="Times New Roman" w:hAnsi="Times New Roman" w:cs="Times New Roman"/>
                <w:b/>
                <w:bCs/>
                <w:color w:val="FF0000"/>
              </w:rPr>
              <w:t>makes it</w:t>
            </w:r>
            <w:r w:rsidRPr="6B0EBF82" w:rsidR="54820AA9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the most</w:t>
            </w:r>
            <w:r w:rsidRPr="6B0EBF82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polar</w:t>
            </w:r>
            <w:r w:rsidRPr="6B0EBF82" w:rsidR="27B67745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of the 3 amino acids, </w:t>
            </w:r>
            <w:r w:rsidRPr="6B0EBF82" w:rsidR="27B67745">
              <w:rPr>
                <w:rFonts w:ascii="Times New Roman" w:hAnsi="Times New Roman" w:cs="Times New Roman"/>
                <w:color w:val="FF0000"/>
              </w:rPr>
              <w:t>the -COOH</w:t>
            </w:r>
            <w:r w:rsidRPr="6B0EBF82" w:rsidR="27B67745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</w:t>
            </w:r>
            <w:r w:rsidRPr="6B0EBF82" w:rsidR="27B67745">
              <w:rPr>
                <w:rFonts w:ascii="Times New Roman" w:hAnsi="Times New Roman" w:cs="Times New Roman"/>
                <w:color w:val="FF0000"/>
              </w:rPr>
              <w:t>group is more polar</w:t>
            </w:r>
            <w:r w:rsidRPr="6B0EBF82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</w:t>
            </w:r>
            <w:r w:rsidRPr="6B0EBF82">
              <w:rPr>
                <w:rFonts w:ascii="Times New Roman" w:hAnsi="Times New Roman" w:cs="Times New Roman"/>
                <w:color w:val="FF0000"/>
              </w:rPr>
              <w:t xml:space="preserve">than the hydroxyl group (-OH) on threonine. </w:t>
            </w:r>
          </w:p>
        </w:tc>
      </w:tr>
      <w:tr w:rsidRPr="004F4821" w:rsidR="001C262B" w:rsidTr="6B0EBF82" w14:paraId="2E2F626C" w14:textId="77777777">
        <w:trPr>
          <w:trHeight w:val="454"/>
        </w:trPr>
        <w:tc>
          <w:tcPr>
            <w:tcW w:w="9598" w:type="dxa"/>
          </w:tcPr>
          <w:p w:rsidRPr="004F4821" w:rsidR="001C262B" w:rsidP="00E10122" w:rsidRDefault="001C262B" w14:paraId="622485D7" w14:textId="77777777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Pr="004F4821" w:rsidR="001C262B" w:rsidTr="6B0EBF82" w14:paraId="69793583" w14:textId="5511DF5D">
        <w:trPr>
          <w:trHeight w:val="454"/>
        </w:trPr>
        <w:tc>
          <w:tcPr>
            <w:tcW w:w="9598" w:type="dxa"/>
          </w:tcPr>
          <w:p w:rsidRPr="004F4821" w:rsidR="001C262B" w:rsidP="12FA1FC0" w:rsidRDefault="00C07476" w14:paraId="72189FC7" w14:textId="280CCD46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  <w:r w:rsidRPr="12FA1FC0">
              <w:rPr>
                <w:rFonts w:ascii="Times New Roman" w:hAnsi="Times New Roman" w:cs="Times New Roman"/>
                <w:color w:val="FF0000"/>
              </w:rPr>
              <w:t>Note: As all 3 amino acids have the same general structure, the difference will be due to the R group structure.</w:t>
            </w:r>
          </w:p>
          <w:p w:rsidRPr="004F4821" w:rsidR="001C262B" w:rsidP="12FA1FC0" w:rsidRDefault="77B4DB2F" w14:paraId="64E2BCFD" w14:textId="3664885E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FF0000"/>
              </w:rPr>
            </w:pPr>
            <w:r w:rsidRPr="12FA1FC0">
              <w:rPr>
                <w:rFonts w:ascii="Times New Roman" w:hAnsi="Times New Roman" w:cs="Times New Roman"/>
                <w:color w:val="FF0000"/>
              </w:rPr>
              <w:t xml:space="preserve">2 m were awarded where students selected threonine and included </w:t>
            </w:r>
            <w:r w:rsidRPr="12FA1FC0" w:rsidR="3683DD32">
              <w:rPr>
                <w:rFonts w:ascii="Times New Roman" w:hAnsi="Times New Roman" w:cs="Times New Roman"/>
                <w:color w:val="FF0000"/>
              </w:rPr>
              <w:t xml:space="preserve">the above </w:t>
            </w:r>
            <w:r w:rsidRPr="12FA1FC0">
              <w:rPr>
                <w:rFonts w:ascii="Times New Roman" w:hAnsi="Times New Roman" w:cs="Times New Roman"/>
                <w:color w:val="FF0000"/>
              </w:rPr>
              <w:t xml:space="preserve">discussion </w:t>
            </w:r>
            <w:r w:rsidRPr="12FA1FC0" w:rsidR="54405119">
              <w:rPr>
                <w:rFonts w:ascii="Times New Roman" w:hAnsi="Times New Roman" w:cs="Times New Roman"/>
                <w:color w:val="FF0000"/>
              </w:rPr>
              <w:t xml:space="preserve">plus a </w:t>
            </w:r>
            <w:r w:rsidRPr="12FA1FC0" w:rsidR="37F9E464">
              <w:rPr>
                <w:rFonts w:ascii="Times New Roman" w:hAnsi="Times New Roman" w:cs="Times New Roman"/>
                <w:color w:val="FF0000"/>
              </w:rPr>
              <w:t>reference to</w:t>
            </w:r>
            <w:r w:rsidRPr="12FA1FC0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12FA1FC0" w:rsidR="485B5444">
              <w:rPr>
                <w:rFonts w:ascii="Times New Roman" w:hAnsi="Times New Roman" w:cs="Times New Roman"/>
                <w:color w:val="FF0000"/>
              </w:rPr>
              <w:t xml:space="preserve">the </w:t>
            </w:r>
            <w:r w:rsidRPr="12FA1FC0" w:rsidR="02FB24BC">
              <w:rPr>
                <w:rFonts w:ascii="Times New Roman" w:hAnsi="Times New Roman" w:cs="Times New Roman"/>
                <w:color w:val="FF0000"/>
              </w:rPr>
              <w:t>relative</w:t>
            </w:r>
            <w:r w:rsidRPr="12FA1FC0" w:rsidR="1E792683">
              <w:rPr>
                <w:rFonts w:ascii="Times New Roman" w:hAnsi="Times New Roman" w:cs="Times New Roman"/>
                <w:color w:val="FF0000"/>
              </w:rPr>
              <w:t xml:space="preserve">ly small size of the </w:t>
            </w:r>
            <w:r w:rsidRPr="12FA1FC0" w:rsidR="02FB24BC">
              <w:rPr>
                <w:rFonts w:ascii="Times New Roman" w:hAnsi="Times New Roman" w:cs="Times New Roman"/>
                <w:color w:val="FF0000"/>
              </w:rPr>
              <w:t xml:space="preserve">molecule and </w:t>
            </w:r>
            <w:r w:rsidRPr="12FA1FC0" w:rsidR="5F3EBF33">
              <w:rPr>
                <w:rFonts w:ascii="Times New Roman" w:hAnsi="Times New Roman" w:cs="Times New Roman"/>
                <w:color w:val="FF0000"/>
              </w:rPr>
              <w:t xml:space="preserve">resulting weaker </w:t>
            </w:r>
            <w:r w:rsidRPr="12FA1FC0" w:rsidR="02FB24BC">
              <w:rPr>
                <w:rFonts w:ascii="Times New Roman" w:hAnsi="Times New Roman" w:cs="Times New Roman"/>
                <w:color w:val="FF0000"/>
              </w:rPr>
              <w:t>dispersion forces</w:t>
            </w:r>
            <w:r w:rsidRPr="12FA1FC0" w:rsidR="23E6485B">
              <w:rPr>
                <w:rFonts w:ascii="Times New Roman" w:hAnsi="Times New Roman" w:cs="Times New Roman"/>
                <w:color w:val="FF0000"/>
              </w:rPr>
              <w:t xml:space="preserve"> with the stationary phase</w:t>
            </w:r>
            <w:r w:rsidRPr="12FA1FC0" w:rsidR="74D79E15">
              <w:rPr>
                <w:rFonts w:ascii="Times New Roman" w:hAnsi="Times New Roman" w:cs="Times New Roman"/>
                <w:color w:val="FF0000"/>
              </w:rPr>
              <w:t>.</w:t>
            </w:r>
          </w:p>
        </w:tc>
      </w:tr>
    </w:tbl>
    <w:p w:rsidRPr="001C262B" w:rsidR="002B3C7F" w:rsidP="001C262B" w:rsidRDefault="002B3C7F" w14:paraId="1851B352" w14:textId="77777777">
      <w:pPr>
        <w:spacing w:after="120"/>
        <w:rPr>
          <w:rFonts w:ascii="Times New Roman" w:hAnsi="Times New Roman" w:cs="Times New Roman"/>
        </w:rPr>
      </w:pPr>
    </w:p>
    <w:p w:rsidRPr="00AB087B" w:rsidR="00AB087B" w:rsidP="00AB087B" w:rsidRDefault="00AB087B" w14:paraId="4D379051" w14:textId="60F33F53">
      <w:pPr>
        <w:pStyle w:val="ListParagraph"/>
        <w:numPr>
          <w:ilvl w:val="0"/>
          <w:numId w:val="31"/>
        </w:numPr>
        <w:spacing w:after="120"/>
        <w:rPr>
          <w:rFonts w:ascii="Times New Roman" w:hAnsi="Times New Roman" w:cs="Times New Roman"/>
          <w:b/>
        </w:rPr>
      </w:pPr>
      <w:r w:rsidRPr="008927C3">
        <w:rPr>
          <w:rFonts w:ascii="Times New Roman" w:hAnsi="Times New Roman" w:cs="Times New Roman"/>
        </w:rPr>
        <w:t xml:space="preserve">Lipoprotein lipase is an enzyme that degrades fat molecules in milk and gives the milk an ‘off (bad)’ flavour. When milk is pasteurised it is heated to 62.8 </w:t>
      </w:r>
      <w:r w:rsidRPr="008927C3">
        <w:rPr>
          <w:rFonts w:ascii="Times New Roman" w:hAnsi="Times New Roman" w:cs="Times New Roman"/>
          <w:vertAlign w:val="superscript"/>
        </w:rPr>
        <w:t>o</w:t>
      </w:r>
      <w:r w:rsidRPr="008927C3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 for 30 minutes. This process inhibits the catalytic function of lipase. </w:t>
      </w:r>
    </w:p>
    <w:p w:rsidRPr="00AB087B" w:rsidR="00AB087B" w:rsidP="00AB087B" w:rsidRDefault="00AB087B" w14:paraId="6ED1505B" w14:textId="77777777">
      <w:pPr>
        <w:pStyle w:val="ListParagraph"/>
        <w:spacing w:after="120"/>
        <w:ind w:left="360"/>
        <w:rPr>
          <w:rFonts w:ascii="Times New Roman" w:hAnsi="Times New Roman" w:cs="Times New Roman"/>
          <w:b/>
        </w:rPr>
      </w:pPr>
    </w:p>
    <w:p w:rsidR="00AB087B" w:rsidP="00A97B6A" w:rsidRDefault="00AB087B" w14:paraId="10991EA4" w14:textId="73583151">
      <w:pPr>
        <w:pStyle w:val="ListParagraph"/>
        <w:numPr>
          <w:ilvl w:val="1"/>
          <w:numId w:val="31"/>
        </w:numPr>
        <w:tabs>
          <w:tab w:val="right" w:pos="10191"/>
        </w:tabs>
        <w:spacing w:after="120"/>
        <w:rPr>
          <w:rFonts w:ascii="Times New Roman" w:hAnsi="Times New Roman" w:cs="Times New Roman"/>
        </w:rPr>
      </w:pPr>
      <w:r w:rsidRPr="001452B7">
        <w:rPr>
          <w:rFonts w:ascii="Times New Roman" w:hAnsi="Times New Roman" w:cs="Times New Roman"/>
        </w:rPr>
        <w:t>Lipoprotein lipase has an optimum temperature of 40</w:t>
      </w:r>
      <w:r w:rsidRPr="001452B7">
        <w:rPr>
          <w:rFonts w:ascii="Times New Roman" w:hAnsi="Times New Roman" w:cs="Times New Roman"/>
          <w:vertAlign w:val="superscript"/>
        </w:rPr>
        <w:t>o</w:t>
      </w:r>
      <w:r w:rsidRPr="001452B7">
        <w:rPr>
          <w:rFonts w:ascii="Times New Roman" w:hAnsi="Times New Roman" w:cs="Times New Roman"/>
        </w:rPr>
        <w:t xml:space="preserve">C. On the axis below, draw a graph to illustrate the </w:t>
      </w:r>
      <w:r w:rsidR="00B00E90">
        <w:rPr>
          <w:rFonts w:ascii="Times New Roman" w:hAnsi="Times New Roman" w:cs="Times New Roman"/>
        </w:rPr>
        <w:t xml:space="preserve">expected dependence of </w:t>
      </w:r>
      <w:r w:rsidRPr="001452B7">
        <w:rPr>
          <w:rFonts w:ascii="Times New Roman" w:hAnsi="Times New Roman" w:cs="Times New Roman"/>
        </w:rPr>
        <w:t>activity of the enzyme lipoprotein lipase with increasing temperature.</w:t>
      </w:r>
      <w:r w:rsidR="00A97B6A">
        <w:rPr>
          <w:rFonts w:ascii="Times New Roman" w:hAnsi="Times New Roman" w:cs="Times New Roman"/>
        </w:rPr>
        <w:tab/>
      </w:r>
      <w:r w:rsidR="00A97B6A">
        <w:rPr>
          <w:rFonts w:ascii="Times New Roman" w:hAnsi="Times New Roman" w:cs="Times New Roman"/>
        </w:rPr>
        <w:t>2 marks</w:t>
      </w:r>
    </w:p>
    <w:p w:rsidRPr="00DC3980" w:rsidR="0024226B" w:rsidP="00DC3980" w:rsidRDefault="004A79FB" w14:paraId="2B0D5328" w14:textId="65946165">
      <w:pPr>
        <w:spacing w:before="240"/>
        <w:ind w:firstLine="720"/>
        <w:jc w:val="center"/>
        <w:rPr>
          <w:rFonts w:ascii="Times New Roman" w:hAnsi="Times New Roman" w:cs="Times New Roman"/>
        </w:rPr>
      </w:pPr>
      <w:r w:rsidRPr="004A79FB"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75EBCB23" wp14:editId="43B12501">
                <wp:simplePos x="0" y="0"/>
                <wp:positionH relativeFrom="column">
                  <wp:posOffset>5117465</wp:posOffset>
                </wp:positionH>
                <wp:positionV relativeFrom="paragraph">
                  <wp:posOffset>382905</wp:posOffset>
                </wp:positionV>
                <wp:extent cx="1272540" cy="1828800"/>
                <wp:effectExtent l="0" t="0" r="22860" b="19050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2540" cy="182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6C00" w:rsidRDefault="00456C00" w14:paraId="48ED2C62" w14:textId="77777777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(1m) curve with optimum temperature at 40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vertAlign w:val="superscript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C</w:t>
                            </w:r>
                          </w:p>
                          <w:p w:rsidRPr="004A79FB" w:rsidR="00456C00" w:rsidRDefault="00456C00" w14:paraId="3F8A8165" w14:textId="1C4165B5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(1m) curve shows minimum activity (denaturation) before 62.8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  <w:vertAlign w:val="superscript"/>
                              </w:rPr>
                              <w:t>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 xml:space="preserve">C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A60E65E">
              <v:shape id="Text Box 2" style="position:absolute;left:0;text-align:left;margin-left:402.95pt;margin-top:30.15pt;width:100.2pt;height:2in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7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" w14:anchorId="75EBCB23">
                <v:textbox>
                  <w:txbxContent>
                    <w:p w:rsidR="00456C00" w:rsidRDefault="00456C00" w14:paraId="0D2BFC08" w14:textId="77777777">
                      <w:pPr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(1m) curve with optimum temperature at 40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vertAlign w:val="superscript"/>
                        </w:rPr>
                        <w:t>o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C</w:t>
                      </w:r>
                    </w:p>
                    <w:p w:rsidRPr="004A79FB" w:rsidR="00456C00" w:rsidRDefault="00456C00" w14:paraId="7D2EACB5" w14:textId="1C4165B5">
                      <w:pPr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>(1m) curve shows minimum activity (denaturation) before 62.8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  <w:vertAlign w:val="superscript"/>
                        </w:rPr>
                        <w:t>o</w:t>
                      </w:r>
                      <w:r>
                        <w:rPr>
                          <w:rFonts w:ascii="Times New Roman" w:hAnsi="Times New Roman" w:cs="Times New Roman"/>
                          <w:color w:val="FF0000"/>
                        </w:rPr>
                        <w:t xml:space="preserve">C </w:t>
                      </w:r>
                    </w:p>
                  </w:txbxContent>
                </v:textbox>
              </v:shape>
            </w:pict>
          </mc:Fallback>
        </mc:AlternateContent>
      </w:r>
      <w:r w:rsidRPr="00DC3980" w:rsidR="00DC3980">
        <w:rPr>
          <w:rFonts w:ascii="Times New Roman" w:hAnsi="Times New Roman" w:cs="Times New Roman"/>
          <w:b/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D40B422" wp14:editId="79E8126C">
                <wp:simplePos x="0" y="0"/>
                <wp:positionH relativeFrom="column">
                  <wp:posOffset>234840</wp:posOffset>
                </wp:positionH>
                <wp:positionV relativeFrom="paragraph">
                  <wp:posOffset>949435</wp:posOffset>
                </wp:positionV>
                <wp:extent cx="1104707" cy="333375"/>
                <wp:effectExtent l="4445" t="0" r="5080" b="508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04707" cy="333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DC3980" w:rsidR="00456C00" w:rsidRDefault="00456C00" w14:paraId="45AFB00F" w14:textId="064D37B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C3980">
                              <w:rPr>
                                <w:rFonts w:ascii="Times New Roman" w:hAnsi="Times New Roman" w:cs="Times New Roman"/>
                              </w:rPr>
                              <w:t>Activity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EE308FD">
              <v:shape id="_x0000_s1028" style="position:absolute;left:0;text-align:left;margin-left:18.5pt;margin-top:74.75pt;width:87pt;height:26.25pt;rotation:-90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color="white [3212]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" w14:anchorId="7D40B422">
                <v:textbox>
                  <w:txbxContent>
                    <w:p w:rsidRPr="00DC3980" w:rsidR="00456C00" w:rsidRDefault="00456C00" w14:paraId="18283460" w14:textId="064D37B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C3980">
                        <w:rPr>
                          <w:rFonts w:ascii="Times New Roman" w:hAnsi="Times New Roman" w:cs="Times New Roman"/>
                        </w:rPr>
                        <w:t>Activity</w:t>
                      </w:r>
                    </w:p>
                  </w:txbxContent>
                </v:textbox>
              </v:shape>
            </w:pict>
          </mc:Fallback>
        </mc:AlternateContent>
      </w:r>
      <w:r w:rsidR="00DC3980">
        <w:rPr>
          <w:rFonts w:ascii="Times New Roman" w:hAnsi="Times New Roman" w:cs="Times New Roman"/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1ABCBE" wp14:editId="625E95F0">
                <wp:simplePos x="0" y="0"/>
                <wp:positionH relativeFrom="column">
                  <wp:posOffset>994217</wp:posOffset>
                </wp:positionH>
                <wp:positionV relativeFrom="paragraph">
                  <wp:posOffset>198341</wp:posOffset>
                </wp:positionV>
                <wp:extent cx="7951" cy="2592125"/>
                <wp:effectExtent l="76200" t="38100" r="68580" b="1778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51" cy="25921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2E42FFE">
              <v:shapetype id="_x0000_t32" coordsize="21600,21600" o:oned="t" filled="f" o:spt="32" path="m,l21600,21600e" w14:anchorId="7DF82D36">
                <v:path fillok="f" arrowok="t" o:connecttype="none"/>
                <o:lock v:ext="edit" shapetype="t"/>
              </v:shapetype>
              <v:shape id="Straight Arrow Connector 1" style="position:absolute;margin-left:78.3pt;margin-top:15.6pt;width:.65pt;height:204.1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">
                <v:stroke joinstyle="miter" endarrow="block"/>
              </v:shape>
            </w:pict>
          </mc:Fallback>
        </mc:AlternateContent>
      </w:r>
      <w:r w:rsidR="00DC3980">
        <w:rPr>
          <w:rFonts w:ascii="Times New Roman" w:hAnsi="Times New Roman" w:cs="Times New Roman"/>
          <w:b/>
        </w:rPr>
        <w:t xml:space="preserve">Graph 1: </w:t>
      </w:r>
      <w:r w:rsidR="00DC3980">
        <w:rPr>
          <w:rFonts w:ascii="Times New Roman" w:hAnsi="Times New Roman" w:cs="Times New Roman"/>
        </w:rPr>
        <w:t>Activity of lipoprotein lipase with increasing temperature</w:t>
      </w:r>
    </w:p>
    <w:tbl>
      <w:tblPr>
        <w:tblStyle w:val="TableGrid"/>
        <w:tblW w:w="0" w:type="auto"/>
        <w:tblInd w:w="1555" w:type="dxa"/>
        <w:tblBorders>
          <w:top w:val="dashSmallGap" w:color="auto" w:sz="4" w:space="0"/>
          <w:left w:val="dashSmallGap" w:color="auto" w:sz="4" w:space="0"/>
          <w:bottom w:val="dashSmallGap" w:color="auto" w:sz="4" w:space="0"/>
          <w:right w:val="dashSmallGap" w:color="auto" w:sz="4" w:space="0"/>
          <w:insideH w:val="dashSmallGap" w:color="auto" w:sz="4" w:space="0"/>
          <w:insideV w:val="dashSmallGap" w:color="auto" w:sz="4" w:space="0"/>
        </w:tblBorders>
        <w:tblLook w:val="04A0" w:firstRow="1" w:lastRow="0" w:firstColumn="1" w:lastColumn="0" w:noHBand="0" w:noVBand="1"/>
      </w:tblPr>
      <w:tblGrid>
        <w:gridCol w:w="479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24226B" w:rsidTr="0024226B" w14:paraId="6D4BBEA1" w14:textId="77777777">
        <w:trPr>
          <w:trHeight w:val="373"/>
        </w:trPr>
        <w:tc>
          <w:tcPr>
            <w:tcW w:w="479" w:type="dxa"/>
          </w:tcPr>
          <w:p w:rsidR="0024226B" w:rsidP="0024226B" w:rsidRDefault="0024226B" w14:paraId="5112D880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5B088908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6CB597C1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26804FCF" w14:textId="66DAA33F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23E1DA2A" w14:textId="2A089672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15F09980" w14:textId="572AE6B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047E02EF" w14:textId="2142ACEC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717DCC46" w14:textId="088C2BEE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02128781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1BE50CE6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D2C8D67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71397B96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45471B29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53E9BC80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7267EFE6" w14:textId="2D075D6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83673FA" w14:textId="40A06D78">
            <w:pPr>
              <w:spacing w:after="120"/>
              <w:rPr>
                <w:rFonts w:ascii="Times New Roman" w:hAnsi="Times New Roman" w:cs="Times New Roman"/>
              </w:rPr>
            </w:pPr>
          </w:p>
        </w:tc>
      </w:tr>
      <w:tr w:rsidR="0024226B" w:rsidTr="0024226B" w14:paraId="55454406" w14:textId="77777777">
        <w:trPr>
          <w:trHeight w:val="373"/>
        </w:trPr>
        <w:tc>
          <w:tcPr>
            <w:tcW w:w="479" w:type="dxa"/>
          </w:tcPr>
          <w:p w:rsidR="0024226B" w:rsidP="0024226B" w:rsidRDefault="0024226B" w14:paraId="0DDD11A4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74FA6A76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41C155C5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5FB9C2E0" w14:textId="0D8BA839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58870EBA" w14:textId="23827B1D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65A2058" w14:textId="2A7B5560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D8E6C91" w14:textId="4A3D8D14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45D31F50" w14:textId="71434A83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4F651003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732415A8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4A5FD4AD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596EDA6C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0CBE3874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78887E19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657C191A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18812E39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</w:tr>
      <w:tr w:rsidR="0024226B" w:rsidTr="0024226B" w14:paraId="00D152BB" w14:textId="77777777">
        <w:trPr>
          <w:trHeight w:val="373"/>
        </w:trPr>
        <w:tc>
          <w:tcPr>
            <w:tcW w:w="479" w:type="dxa"/>
          </w:tcPr>
          <w:p w:rsidR="0024226B" w:rsidP="0024226B" w:rsidRDefault="0024226B" w14:paraId="5D4F7C09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4D5647A6" w14:textId="63323C3A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08AC640A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6ED807BF" w14:textId="31042FD9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061426D" w14:textId="7476062E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63524A4C" w14:textId="504CE104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243A8C07" w14:textId="3A978EE9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0207981B" w14:textId="1BE7BC96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7862ED64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063A0E45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7C4217B2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0E94156F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6206E9E9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E487E64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6553EDAD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0853F5E3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</w:tr>
      <w:tr w:rsidR="0024226B" w:rsidTr="0024226B" w14:paraId="2266824D" w14:textId="77777777">
        <w:trPr>
          <w:trHeight w:val="373"/>
        </w:trPr>
        <w:tc>
          <w:tcPr>
            <w:tcW w:w="479" w:type="dxa"/>
          </w:tcPr>
          <w:p w:rsidR="0024226B" w:rsidP="0024226B" w:rsidRDefault="00561BFB" w14:paraId="795F9397" w14:textId="4CED2223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8EB2F19" wp14:editId="210F3D6B">
                      <wp:simplePos x="0" y="0"/>
                      <wp:positionH relativeFrom="column">
                        <wp:posOffset>114935</wp:posOffset>
                      </wp:positionH>
                      <wp:positionV relativeFrom="paragraph">
                        <wp:posOffset>6689</wp:posOffset>
                      </wp:positionV>
                      <wp:extent cx="3448050" cy="1529950"/>
                      <wp:effectExtent l="0" t="0" r="19050" b="13335"/>
                      <wp:wrapNone/>
                      <wp:docPr id="32" name="Freeform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8050" cy="1529950"/>
                              </a:xfrm>
                              <a:custGeom>
                                <a:avLst/>
                                <a:gdLst>
                                  <a:gd name="connsiteX0" fmla="*/ 0 w 5321259"/>
                                  <a:gd name="connsiteY0" fmla="*/ 1577109 h 1682957"/>
                                  <a:gd name="connsiteX1" fmla="*/ 571500 w 5321259"/>
                                  <a:gd name="connsiteY1" fmla="*/ 1304059 h 1682957"/>
                                  <a:gd name="connsiteX2" fmla="*/ 1962150 w 5321259"/>
                                  <a:gd name="connsiteY2" fmla="*/ 2309 h 1682957"/>
                                  <a:gd name="connsiteX3" fmla="*/ 3187700 w 5321259"/>
                                  <a:gd name="connsiteY3" fmla="*/ 1659659 h 1682957"/>
                                  <a:gd name="connsiteX4" fmla="*/ 5194300 w 5321259"/>
                                  <a:gd name="connsiteY4" fmla="*/ 992909 h 1682957"/>
                                  <a:gd name="connsiteX5" fmla="*/ 4946650 w 5321259"/>
                                  <a:gd name="connsiteY5" fmla="*/ 1253259 h 1682957"/>
                                  <a:gd name="connsiteX0" fmla="*/ 0 w 5194300"/>
                                  <a:gd name="connsiteY0" fmla="*/ 1577109 h 1682957"/>
                                  <a:gd name="connsiteX1" fmla="*/ 571500 w 5194300"/>
                                  <a:gd name="connsiteY1" fmla="*/ 1304059 h 1682957"/>
                                  <a:gd name="connsiteX2" fmla="*/ 1962150 w 5194300"/>
                                  <a:gd name="connsiteY2" fmla="*/ 2309 h 1682957"/>
                                  <a:gd name="connsiteX3" fmla="*/ 3187700 w 5194300"/>
                                  <a:gd name="connsiteY3" fmla="*/ 1659659 h 1682957"/>
                                  <a:gd name="connsiteX4" fmla="*/ 5194300 w 5194300"/>
                                  <a:gd name="connsiteY4" fmla="*/ 992909 h 1682957"/>
                                  <a:gd name="connsiteX0" fmla="*/ 0 w 3187700"/>
                                  <a:gd name="connsiteY0" fmla="*/ 1577109 h 1659659"/>
                                  <a:gd name="connsiteX1" fmla="*/ 571500 w 3187700"/>
                                  <a:gd name="connsiteY1" fmla="*/ 1304059 h 1659659"/>
                                  <a:gd name="connsiteX2" fmla="*/ 1962150 w 3187700"/>
                                  <a:gd name="connsiteY2" fmla="*/ 2309 h 1659659"/>
                                  <a:gd name="connsiteX3" fmla="*/ 3187700 w 3187700"/>
                                  <a:gd name="connsiteY3" fmla="*/ 1659659 h 1659659"/>
                                  <a:gd name="connsiteX0" fmla="*/ 0 w 3276679"/>
                                  <a:gd name="connsiteY0" fmla="*/ 1577109 h 1778201"/>
                                  <a:gd name="connsiteX1" fmla="*/ 571500 w 3276679"/>
                                  <a:gd name="connsiteY1" fmla="*/ 1304059 h 1778201"/>
                                  <a:gd name="connsiteX2" fmla="*/ 1962150 w 3276679"/>
                                  <a:gd name="connsiteY2" fmla="*/ 2309 h 1778201"/>
                                  <a:gd name="connsiteX3" fmla="*/ 3187700 w 3276679"/>
                                  <a:gd name="connsiteY3" fmla="*/ 1659659 h 1778201"/>
                                  <a:gd name="connsiteX4" fmla="*/ 3181350 w 3276679"/>
                                  <a:gd name="connsiteY4" fmla="*/ 1644650 h 1778201"/>
                                  <a:gd name="connsiteX0" fmla="*/ 0 w 3771918"/>
                                  <a:gd name="connsiteY0" fmla="*/ 1577109 h 1751775"/>
                                  <a:gd name="connsiteX1" fmla="*/ 571500 w 3771918"/>
                                  <a:gd name="connsiteY1" fmla="*/ 1304059 h 1751775"/>
                                  <a:gd name="connsiteX2" fmla="*/ 1962150 w 3771918"/>
                                  <a:gd name="connsiteY2" fmla="*/ 2309 h 1751775"/>
                                  <a:gd name="connsiteX3" fmla="*/ 3187700 w 3771918"/>
                                  <a:gd name="connsiteY3" fmla="*/ 1659659 h 1751775"/>
                                  <a:gd name="connsiteX4" fmla="*/ 3771914 w 3771918"/>
                                  <a:gd name="connsiteY4" fmla="*/ 1549389 h 1751775"/>
                                  <a:gd name="connsiteX0" fmla="*/ 0 w 3771918"/>
                                  <a:gd name="connsiteY0" fmla="*/ 1577109 h 1751775"/>
                                  <a:gd name="connsiteX1" fmla="*/ 571500 w 3771918"/>
                                  <a:gd name="connsiteY1" fmla="*/ 1304059 h 1751775"/>
                                  <a:gd name="connsiteX2" fmla="*/ 1962150 w 3771918"/>
                                  <a:gd name="connsiteY2" fmla="*/ 2309 h 1751775"/>
                                  <a:gd name="connsiteX3" fmla="*/ 3187700 w 3771918"/>
                                  <a:gd name="connsiteY3" fmla="*/ 1659659 h 1751775"/>
                                  <a:gd name="connsiteX4" fmla="*/ 3771914 w 3771918"/>
                                  <a:gd name="connsiteY4" fmla="*/ 1549389 h 1751775"/>
                                  <a:gd name="connsiteX0" fmla="*/ 0 w 3746518"/>
                                  <a:gd name="connsiteY0" fmla="*/ 1577109 h 1791184"/>
                                  <a:gd name="connsiteX1" fmla="*/ 571500 w 3746518"/>
                                  <a:gd name="connsiteY1" fmla="*/ 1304059 h 1791184"/>
                                  <a:gd name="connsiteX2" fmla="*/ 1962150 w 3746518"/>
                                  <a:gd name="connsiteY2" fmla="*/ 2309 h 1791184"/>
                                  <a:gd name="connsiteX3" fmla="*/ 3187700 w 3746518"/>
                                  <a:gd name="connsiteY3" fmla="*/ 1659659 h 1791184"/>
                                  <a:gd name="connsiteX4" fmla="*/ 3746514 w 3746518"/>
                                  <a:gd name="connsiteY4" fmla="*/ 1682772 h 1791184"/>
                                  <a:gd name="connsiteX0" fmla="*/ 0 w 3746518"/>
                                  <a:gd name="connsiteY0" fmla="*/ 1577109 h 1701993"/>
                                  <a:gd name="connsiteX1" fmla="*/ 571500 w 3746518"/>
                                  <a:gd name="connsiteY1" fmla="*/ 1304059 h 1701993"/>
                                  <a:gd name="connsiteX2" fmla="*/ 1962150 w 3746518"/>
                                  <a:gd name="connsiteY2" fmla="*/ 2309 h 1701993"/>
                                  <a:gd name="connsiteX3" fmla="*/ 3187700 w 3746518"/>
                                  <a:gd name="connsiteY3" fmla="*/ 1659659 h 1701993"/>
                                  <a:gd name="connsiteX4" fmla="*/ 3746514 w 3746518"/>
                                  <a:gd name="connsiteY4" fmla="*/ 1682772 h 1701993"/>
                                  <a:gd name="connsiteX0" fmla="*/ 0 w 3746517"/>
                                  <a:gd name="connsiteY0" fmla="*/ 1577109 h 1685380"/>
                                  <a:gd name="connsiteX1" fmla="*/ 571500 w 3746517"/>
                                  <a:gd name="connsiteY1" fmla="*/ 1304059 h 1685380"/>
                                  <a:gd name="connsiteX2" fmla="*/ 1962150 w 3746517"/>
                                  <a:gd name="connsiteY2" fmla="*/ 2309 h 1685380"/>
                                  <a:gd name="connsiteX3" fmla="*/ 3187700 w 3746517"/>
                                  <a:gd name="connsiteY3" fmla="*/ 1659659 h 1685380"/>
                                  <a:gd name="connsiteX4" fmla="*/ 3746514 w 3746517"/>
                                  <a:gd name="connsiteY4" fmla="*/ 1682772 h 1685380"/>
                                  <a:gd name="connsiteX0" fmla="*/ 0 w 3746517"/>
                                  <a:gd name="connsiteY0" fmla="*/ 1576732 h 1682653"/>
                                  <a:gd name="connsiteX1" fmla="*/ 571500 w 3746517"/>
                                  <a:gd name="connsiteY1" fmla="*/ 1303682 h 1682653"/>
                                  <a:gd name="connsiteX2" fmla="*/ 1962150 w 3746517"/>
                                  <a:gd name="connsiteY2" fmla="*/ 1932 h 1682653"/>
                                  <a:gd name="connsiteX3" fmla="*/ 3155950 w 3746517"/>
                                  <a:gd name="connsiteY3" fmla="*/ 1627530 h 1682653"/>
                                  <a:gd name="connsiteX4" fmla="*/ 3746514 w 3746517"/>
                                  <a:gd name="connsiteY4" fmla="*/ 1682395 h 1682653"/>
                                  <a:gd name="connsiteX0" fmla="*/ 0 w 3746517"/>
                                  <a:gd name="connsiteY0" fmla="*/ 1576732 h 1699242"/>
                                  <a:gd name="connsiteX1" fmla="*/ 571500 w 3746517"/>
                                  <a:gd name="connsiteY1" fmla="*/ 1303682 h 1699242"/>
                                  <a:gd name="connsiteX2" fmla="*/ 1962150 w 3746517"/>
                                  <a:gd name="connsiteY2" fmla="*/ 1932 h 1699242"/>
                                  <a:gd name="connsiteX3" fmla="*/ 3155950 w 3746517"/>
                                  <a:gd name="connsiteY3" fmla="*/ 1627530 h 1699242"/>
                                  <a:gd name="connsiteX4" fmla="*/ 3746514 w 3746517"/>
                                  <a:gd name="connsiteY4" fmla="*/ 1682395 h 1699242"/>
                                  <a:gd name="connsiteX0" fmla="*/ 0 w 3746518"/>
                                  <a:gd name="connsiteY0" fmla="*/ 1576318 h 1685022"/>
                                  <a:gd name="connsiteX1" fmla="*/ 571500 w 3746518"/>
                                  <a:gd name="connsiteY1" fmla="*/ 1303268 h 1685022"/>
                                  <a:gd name="connsiteX2" fmla="*/ 1962150 w 3746518"/>
                                  <a:gd name="connsiteY2" fmla="*/ 1518 h 1685022"/>
                                  <a:gd name="connsiteX3" fmla="*/ 3168650 w 3746518"/>
                                  <a:gd name="connsiteY3" fmla="*/ 1589002 h 1685022"/>
                                  <a:gd name="connsiteX4" fmla="*/ 3746514 w 3746518"/>
                                  <a:gd name="connsiteY4" fmla="*/ 1681981 h 1685022"/>
                                  <a:gd name="connsiteX0" fmla="*/ 0 w 3790968"/>
                                  <a:gd name="connsiteY0" fmla="*/ 1665257 h 1685041"/>
                                  <a:gd name="connsiteX1" fmla="*/ 615950 w 3790968"/>
                                  <a:gd name="connsiteY1" fmla="*/ 1303287 h 1685041"/>
                                  <a:gd name="connsiteX2" fmla="*/ 2006600 w 3790968"/>
                                  <a:gd name="connsiteY2" fmla="*/ 1537 h 1685041"/>
                                  <a:gd name="connsiteX3" fmla="*/ 3213100 w 3790968"/>
                                  <a:gd name="connsiteY3" fmla="*/ 1589021 h 1685041"/>
                                  <a:gd name="connsiteX4" fmla="*/ 3790964 w 3790968"/>
                                  <a:gd name="connsiteY4" fmla="*/ 1682000 h 1685041"/>
                                  <a:gd name="connsiteX0" fmla="*/ 0 w 3790968"/>
                                  <a:gd name="connsiteY0" fmla="*/ 1666793 h 1745829"/>
                                  <a:gd name="connsiteX1" fmla="*/ 615950 w 3790968"/>
                                  <a:gd name="connsiteY1" fmla="*/ 1304823 h 1745829"/>
                                  <a:gd name="connsiteX2" fmla="*/ 1962150 w 3790968"/>
                                  <a:gd name="connsiteY2" fmla="*/ 1536 h 1745829"/>
                                  <a:gd name="connsiteX3" fmla="*/ 3213100 w 3790968"/>
                                  <a:gd name="connsiteY3" fmla="*/ 1590557 h 1745829"/>
                                  <a:gd name="connsiteX4" fmla="*/ 3790964 w 3790968"/>
                                  <a:gd name="connsiteY4" fmla="*/ 1683536 h 1745829"/>
                                  <a:gd name="connsiteX0" fmla="*/ 0 w 3790968"/>
                                  <a:gd name="connsiteY0" fmla="*/ 1665437 h 1744473"/>
                                  <a:gd name="connsiteX1" fmla="*/ 615950 w 3790968"/>
                                  <a:gd name="connsiteY1" fmla="*/ 1303467 h 1744473"/>
                                  <a:gd name="connsiteX2" fmla="*/ 1962150 w 3790968"/>
                                  <a:gd name="connsiteY2" fmla="*/ 180 h 1744473"/>
                                  <a:gd name="connsiteX3" fmla="*/ 3213100 w 3790968"/>
                                  <a:gd name="connsiteY3" fmla="*/ 1589201 h 1744473"/>
                                  <a:gd name="connsiteX4" fmla="*/ 3790964 w 3790968"/>
                                  <a:gd name="connsiteY4" fmla="*/ 1682180 h 1744473"/>
                                  <a:gd name="connsiteX0" fmla="*/ 0 w 3790968"/>
                                  <a:gd name="connsiteY0" fmla="*/ 1665265 h 1744301"/>
                                  <a:gd name="connsiteX1" fmla="*/ 615950 w 3790968"/>
                                  <a:gd name="connsiteY1" fmla="*/ 1303295 h 1744301"/>
                                  <a:gd name="connsiteX2" fmla="*/ 1962150 w 3790968"/>
                                  <a:gd name="connsiteY2" fmla="*/ 8 h 1744301"/>
                                  <a:gd name="connsiteX3" fmla="*/ 3213100 w 3790968"/>
                                  <a:gd name="connsiteY3" fmla="*/ 1589029 h 1744301"/>
                                  <a:gd name="connsiteX4" fmla="*/ 3790964 w 3790968"/>
                                  <a:gd name="connsiteY4" fmla="*/ 1682008 h 1744301"/>
                                  <a:gd name="connsiteX0" fmla="*/ 0 w 3790968"/>
                                  <a:gd name="connsiteY0" fmla="*/ 1677968 h 1757892"/>
                                  <a:gd name="connsiteX1" fmla="*/ 615950 w 3790968"/>
                                  <a:gd name="connsiteY1" fmla="*/ 1315998 h 1757892"/>
                                  <a:gd name="connsiteX2" fmla="*/ 2038351 w 3790968"/>
                                  <a:gd name="connsiteY2" fmla="*/ 7 h 1757892"/>
                                  <a:gd name="connsiteX3" fmla="*/ 3213100 w 3790968"/>
                                  <a:gd name="connsiteY3" fmla="*/ 1601732 h 1757892"/>
                                  <a:gd name="connsiteX4" fmla="*/ 3790964 w 3790968"/>
                                  <a:gd name="connsiteY4" fmla="*/ 1694711 h 1757892"/>
                                  <a:gd name="connsiteX0" fmla="*/ 0 w 3790968"/>
                                  <a:gd name="connsiteY0" fmla="*/ 1752319 h 1832243"/>
                                  <a:gd name="connsiteX1" fmla="*/ 615950 w 3790968"/>
                                  <a:gd name="connsiteY1" fmla="*/ 1390349 h 1832243"/>
                                  <a:gd name="connsiteX2" fmla="*/ 2038351 w 3790968"/>
                                  <a:gd name="connsiteY2" fmla="*/ 74358 h 1832243"/>
                                  <a:gd name="connsiteX3" fmla="*/ 3213100 w 3790968"/>
                                  <a:gd name="connsiteY3" fmla="*/ 1676083 h 1832243"/>
                                  <a:gd name="connsiteX4" fmla="*/ 3790964 w 3790968"/>
                                  <a:gd name="connsiteY4" fmla="*/ 1769062 h 1832243"/>
                                  <a:gd name="connsiteX0" fmla="*/ 0 w 3790968"/>
                                  <a:gd name="connsiteY0" fmla="*/ 1520657 h 1583925"/>
                                  <a:gd name="connsiteX1" fmla="*/ 615950 w 3790968"/>
                                  <a:gd name="connsiteY1" fmla="*/ 1158687 h 1583925"/>
                                  <a:gd name="connsiteX2" fmla="*/ 2178051 w 3790968"/>
                                  <a:gd name="connsiteY2" fmla="*/ 84031 h 1583925"/>
                                  <a:gd name="connsiteX3" fmla="*/ 3213100 w 3790968"/>
                                  <a:gd name="connsiteY3" fmla="*/ 1444421 h 1583925"/>
                                  <a:gd name="connsiteX4" fmla="*/ 3790964 w 3790968"/>
                                  <a:gd name="connsiteY4" fmla="*/ 1537400 h 1583925"/>
                                  <a:gd name="connsiteX0" fmla="*/ 0 w 3790968"/>
                                  <a:gd name="connsiteY0" fmla="*/ 1510912 h 1574180"/>
                                  <a:gd name="connsiteX1" fmla="*/ 615950 w 3790968"/>
                                  <a:gd name="connsiteY1" fmla="*/ 1148942 h 1574180"/>
                                  <a:gd name="connsiteX2" fmla="*/ 2178051 w 3790968"/>
                                  <a:gd name="connsiteY2" fmla="*/ 74286 h 1574180"/>
                                  <a:gd name="connsiteX3" fmla="*/ 3213100 w 3790968"/>
                                  <a:gd name="connsiteY3" fmla="*/ 1434676 h 1574180"/>
                                  <a:gd name="connsiteX4" fmla="*/ 3790964 w 3790968"/>
                                  <a:gd name="connsiteY4" fmla="*/ 1527655 h 1574180"/>
                                  <a:gd name="connsiteX0" fmla="*/ 0 w 3790968"/>
                                  <a:gd name="connsiteY0" fmla="*/ 1523094 h 1587226"/>
                                  <a:gd name="connsiteX1" fmla="*/ 615950 w 3790968"/>
                                  <a:gd name="connsiteY1" fmla="*/ 1161124 h 1587226"/>
                                  <a:gd name="connsiteX2" fmla="*/ 2101851 w 3790968"/>
                                  <a:gd name="connsiteY2" fmla="*/ 73762 h 1587226"/>
                                  <a:gd name="connsiteX3" fmla="*/ 3213100 w 3790968"/>
                                  <a:gd name="connsiteY3" fmla="*/ 1446858 h 1587226"/>
                                  <a:gd name="connsiteX4" fmla="*/ 3790964 w 3790968"/>
                                  <a:gd name="connsiteY4" fmla="*/ 1539837 h 1587226"/>
                                  <a:gd name="connsiteX0" fmla="*/ 0 w 3790968"/>
                                  <a:gd name="connsiteY0" fmla="*/ 1478441 h 1542573"/>
                                  <a:gd name="connsiteX1" fmla="*/ 920751 w 3790968"/>
                                  <a:gd name="connsiteY1" fmla="*/ 544841 h 1542573"/>
                                  <a:gd name="connsiteX2" fmla="*/ 2101851 w 3790968"/>
                                  <a:gd name="connsiteY2" fmla="*/ 29109 h 1542573"/>
                                  <a:gd name="connsiteX3" fmla="*/ 3213100 w 3790968"/>
                                  <a:gd name="connsiteY3" fmla="*/ 1402205 h 1542573"/>
                                  <a:gd name="connsiteX4" fmla="*/ 3790964 w 3790968"/>
                                  <a:gd name="connsiteY4" fmla="*/ 1495184 h 1542573"/>
                                  <a:gd name="connsiteX0" fmla="*/ 0 w 3790968"/>
                                  <a:gd name="connsiteY0" fmla="*/ 1488565 h 1552697"/>
                                  <a:gd name="connsiteX1" fmla="*/ 920751 w 3790968"/>
                                  <a:gd name="connsiteY1" fmla="*/ 554965 h 1552697"/>
                                  <a:gd name="connsiteX2" fmla="*/ 2101851 w 3790968"/>
                                  <a:gd name="connsiteY2" fmla="*/ 39233 h 1552697"/>
                                  <a:gd name="connsiteX3" fmla="*/ 3213100 w 3790968"/>
                                  <a:gd name="connsiteY3" fmla="*/ 1412329 h 1552697"/>
                                  <a:gd name="connsiteX4" fmla="*/ 3790964 w 3790968"/>
                                  <a:gd name="connsiteY4" fmla="*/ 1505308 h 1552697"/>
                                  <a:gd name="connsiteX0" fmla="*/ 0 w 3790968"/>
                                  <a:gd name="connsiteY0" fmla="*/ 1515998 h 1582810"/>
                                  <a:gd name="connsiteX1" fmla="*/ 920751 w 3790968"/>
                                  <a:gd name="connsiteY1" fmla="*/ 582398 h 1582810"/>
                                  <a:gd name="connsiteX2" fmla="*/ 1993900 w 3790968"/>
                                  <a:gd name="connsiteY2" fmla="*/ 27433 h 1582810"/>
                                  <a:gd name="connsiteX3" fmla="*/ 3213100 w 3790968"/>
                                  <a:gd name="connsiteY3" fmla="*/ 1439762 h 1582810"/>
                                  <a:gd name="connsiteX4" fmla="*/ 3790964 w 3790968"/>
                                  <a:gd name="connsiteY4" fmla="*/ 1532741 h 1582810"/>
                                  <a:gd name="connsiteX0" fmla="*/ 0 w 3790968"/>
                                  <a:gd name="connsiteY0" fmla="*/ 1488572 h 1555384"/>
                                  <a:gd name="connsiteX1" fmla="*/ 920751 w 3790968"/>
                                  <a:gd name="connsiteY1" fmla="*/ 554972 h 1555384"/>
                                  <a:gd name="connsiteX2" fmla="*/ 1993900 w 3790968"/>
                                  <a:gd name="connsiteY2" fmla="*/ 7 h 1555384"/>
                                  <a:gd name="connsiteX3" fmla="*/ 3213100 w 3790968"/>
                                  <a:gd name="connsiteY3" fmla="*/ 1412336 h 1555384"/>
                                  <a:gd name="connsiteX4" fmla="*/ 3790964 w 3790968"/>
                                  <a:gd name="connsiteY4" fmla="*/ 1505315 h 1555384"/>
                                  <a:gd name="connsiteX0" fmla="*/ 0 w 3790967"/>
                                  <a:gd name="connsiteY0" fmla="*/ 1515367 h 1574990"/>
                                  <a:gd name="connsiteX1" fmla="*/ 920751 w 3790967"/>
                                  <a:gd name="connsiteY1" fmla="*/ 581767 h 1574990"/>
                                  <a:gd name="connsiteX2" fmla="*/ 1993900 w 3790967"/>
                                  <a:gd name="connsiteY2" fmla="*/ 26802 h 1574990"/>
                                  <a:gd name="connsiteX3" fmla="*/ 3105150 w 3790967"/>
                                  <a:gd name="connsiteY3" fmla="*/ 1426429 h 1574990"/>
                                  <a:gd name="connsiteX4" fmla="*/ 3790964 w 3790967"/>
                                  <a:gd name="connsiteY4" fmla="*/ 1532110 h 1574990"/>
                                  <a:gd name="connsiteX0" fmla="*/ 0 w 3105150"/>
                                  <a:gd name="connsiteY0" fmla="*/ 1515367 h 1515367"/>
                                  <a:gd name="connsiteX1" fmla="*/ 920751 w 3105150"/>
                                  <a:gd name="connsiteY1" fmla="*/ 581767 h 1515367"/>
                                  <a:gd name="connsiteX2" fmla="*/ 1993900 w 3105150"/>
                                  <a:gd name="connsiteY2" fmla="*/ 26802 h 1515367"/>
                                  <a:gd name="connsiteX3" fmla="*/ 3105150 w 3105150"/>
                                  <a:gd name="connsiteY3" fmla="*/ 1426429 h 1515367"/>
                                  <a:gd name="connsiteX0" fmla="*/ 0 w 3155960"/>
                                  <a:gd name="connsiteY0" fmla="*/ 1519532 h 1519532"/>
                                  <a:gd name="connsiteX1" fmla="*/ 920751 w 3155960"/>
                                  <a:gd name="connsiteY1" fmla="*/ 585932 h 1519532"/>
                                  <a:gd name="connsiteX2" fmla="*/ 1993900 w 3155960"/>
                                  <a:gd name="connsiteY2" fmla="*/ 30967 h 1519532"/>
                                  <a:gd name="connsiteX3" fmla="*/ 3155960 w 3155960"/>
                                  <a:gd name="connsiteY3" fmla="*/ 1513158 h 1519532"/>
                                  <a:gd name="connsiteX0" fmla="*/ 0 w 3448120"/>
                                  <a:gd name="connsiteY0" fmla="*/ 1532343 h 1532343"/>
                                  <a:gd name="connsiteX1" fmla="*/ 1212911 w 3448120"/>
                                  <a:gd name="connsiteY1" fmla="*/ 586038 h 1532343"/>
                                  <a:gd name="connsiteX2" fmla="*/ 2286060 w 3448120"/>
                                  <a:gd name="connsiteY2" fmla="*/ 31073 h 1532343"/>
                                  <a:gd name="connsiteX3" fmla="*/ 3448120 w 3448120"/>
                                  <a:gd name="connsiteY3" fmla="*/ 1513264 h 1532343"/>
                                  <a:gd name="connsiteX0" fmla="*/ 0 w 3448120"/>
                                  <a:gd name="connsiteY0" fmla="*/ 1539622 h 1539622"/>
                                  <a:gd name="connsiteX1" fmla="*/ 1092258 w 3448120"/>
                                  <a:gd name="connsiteY1" fmla="*/ 529788 h 1539622"/>
                                  <a:gd name="connsiteX2" fmla="*/ 2286060 w 3448120"/>
                                  <a:gd name="connsiteY2" fmla="*/ 38352 h 1539622"/>
                                  <a:gd name="connsiteX3" fmla="*/ 3448120 w 3448120"/>
                                  <a:gd name="connsiteY3" fmla="*/ 1520543 h 1539622"/>
                                  <a:gd name="connsiteX0" fmla="*/ 0 w 3448120"/>
                                  <a:gd name="connsiteY0" fmla="*/ 1548580 h 1548580"/>
                                  <a:gd name="connsiteX1" fmla="*/ 1092258 w 3448120"/>
                                  <a:gd name="connsiteY1" fmla="*/ 538746 h 1548580"/>
                                  <a:gd name="connsiteX2" fmla="*/ 2286060 w 3448120"/>
                                  <a:gd name="connsiteY2" fmla="*/ 47310 h 1548580"/>
                                  <a:gd name="connsiteX3" fmla="*/ 3448120 w 3448120"/>
                                  <a:gd name="connsiteY3" fmla="*/ 1529501 h 1548580"/>
                                  <a:gd name="connsiteX0" fmla="*/ 0 w 3448120"/>
                                  <a:gd name="connsiteY0" fmla="*/ 1539623 h 1539623"/>
                                  <a:gd name="connsiteX1" fmla="*/ 1092258 w 3448120"/>
                                  <a:gd name="connsiteY1" fmla="*/ 529789 h 1539623"/>
                                  <a:gd name="connsiteX2" fmla="*/ 2387662 w 3448120"/>
                                  <a:gd name="connsiteY2" fmla="*/ 38353 h 1539623"/>
                                  <a:gd name="connsiteX3" fmla="*/ 3448120 w 3448120"/>
                                  <a:gd name="connsiteY3" fmla="*/ 1520544 h 1539623"/>
                                  <a:gd name="connsiteX0" fmla="*/ 0 w 3448120"/>
                                  <a:gd name="connsiteY0" fmla="*/ 1536541 h 1536541"/>
                                  <a:gd name="connsiteX1" fmla="*/ 1111309 w 3448120"/>
                                  <a:gd name="connsiteY1" fmla="*/ 552124 h 1536541"/>
                                  <a:gd name="connsiteX2" fmla="*/ 2387662 w 3448120"/>
                                  <a:gd name="connsiteY2" fmla="*/ 35271 h 1536541"/>
                                  <a:gd name="connsiteX3" fmla="*/ 3448120 w 3448120"/>
                                  <a:gd name="connsiteY3" fmla="*/ 1517462 h 1536541"/>
                                  <a:gd name="connsiteX0" fmla="*/ 0 w 3448120"/>
                                  <a:gd name="connsiteY0" fmla="*/ 1538087 h 1538087"/>
                                  <a:gd name="connsiteX1" fmla="*/ 1111309 w 3448120"/>
                                  <a:gd name="connsiteY1" fmla="*/ 553670 h 1538087"/>
                                  <a:gd name="connsiteX2" fmla="*/ 2387662 w 3448120"/>
                                  <a:gd name="connsiteY2" fmla="*/ 36817 h 1538087"/>
                                  <a:gd name="connsiteX3" fmla="*/ 3448120 w 3448120"/>
                                  <a:gd name="connsiteY3" fmla="*/ 1519008 h 1538087"/>
                                  <a:gd name="connsiteX0" fmla="*/ 0 w 3448120"/>
                                  <a:gd name="connsiteY0" fmla="*/ 1536541 h 1536541"/>
                                  <a:gd name="connsiteX1" fmla="*/ 1111309 w 3448120"/>
                                  <a:gd name="connsiteY1" fmla="*/ 552124 h 1536541"/>
                                  <a:gd name="connsiteX2" fmla="*/ 2425763 w 3448120"/>
                                  <a:gd name="connsiteY2" fmla="*/ 35271 h 1536541"/>
                                  <a:gd name="connsiteX3" fmla="*/ 3448120 w 3448120"/>
                                  <a:gd name="connsiteY3" fmla="*/ 1517462 h 1536541"/>
                                  <a:gd name="connsiteX0" fmla="*/ 0 w 3448120"/>
                                  <a:gd name="connsiteY0" fmla="*/ 1537298 h 1537298"/>
                                  <a:gd name="connsiteX1" fmla="*/ 1111309 w 3448120"/>
                                  <a:gd name="connsiteY1" fmla="*/ 552881 h 1537298"/>
                                  <a:gd name="connsiteX2" fmla="*/ 2425763 w 3448120"/>
                                  <a:gd name="connsiteY2" fmla="*/ 36028 h 1537298"/>
                                  <a:gd name="connsiteX3" fmla="*/ 3448120 w 3448120"/>
                                  <a:gd name="connsiteY3" fmla="*/ 1518219 h 1537298"/>
                                  <a:gd name="connsiteX0" fmla="*/ 0 w 3448120"/>
                                  <a:gd name="connsiteY0" fmla="*/ 1530376 h 1530376"/>
                                  <a:gd name="connsiteX1" fmla="*/ 1168461 w 3448120"/>
                                  <a:gd name="connsiteY1" fmla="*/ 609510 h 1530376"/>
                                  <a:gd name="connsiteX2" fmla="*/ 2425763 w 3448120"/>
                                  <a:gd name="connsiteY2" fmla="*/ 29106 h 1530376"/>
                                  <a:gd name="connsiteX3" fmla="*/ 3448120 w 3448120"/>
                                  <a:gd name="connsiteY3" fmla="*/ 1511297 h 1530376"/>
                                  <a:gd name="connsiteX0" fmla="*/ 0 w 3448120"/>
                                  <a:gd name="connsiteY0" fmla="*/ 1530672 h 1530672"/>
                                  <a:gd name="connsiteX1" fmla="*/ 1168461 w 3448120"/>
                                  <a:gd name="connsiteY1" fmla="*/ 609806 h 1530672"/>
                                  <a:gd name="connsiteX2" fmla="*/ 2425763 w 3448120"/>
                                  <a:gd name="connsiteY2" fmla="*/ 29402 h 1530672"/>
                                  <a:gd name="connsiteX3" fmla="*/ 3448120 w 3448120"/>
                                  <a:gd name="connsiteY3" fmla="*/ 1511593 h 1530672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448120" h="1530672">
                                    <a:moveTo>
                                      <a:pt x="0" y="1530672"/>
                                    </a:moveTo>
                                    <a:cubicBezTo>
                                      <a:pt x="122237" y="1525380"/>
                                      <a:pt x="808618" y="879082"/>
                                      <a:pt x="1168461" y="609806"/>
                                    </a:cubicBezTo>
                                    <a:cubicBezTo>
                                      <a:pt x="1528304" y="340530"/>
                                      <a:pt x="2045820" y="-120896"/>
                                      <a:pt x="2425763" y="29402"/>
                                    </a:cubicBezTo>
                                    <a:cubicBezTo>
                                      <a:pt x="2805706" y="179700"/>
                                      <a:pt x="3148609" y="1260708"/>
                                      <a:pt x="3448120" y="1511593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52B5B97B">
                    <v:shape id="Freeform 32" style="position:absolute;margin-left:9.05pt;margin-top:.55pt;width:271.5pt;height:120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48120,1530672" o:spid="_x0000_s1026" filled="f" strokecolor="red" strokeweight="1pt" path="m,1530672c122237,1525380,808618,879082,1168461,609806,1528304,340530,2045820,-120896,2425763,29402v379943,150298,722846,1231306,1022357,148219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" w14:anchorId="447EB0AC">
                      <v:stroke joinstyle="miter"/>
                      <v:path arrowok="t" o:connecttype="custom" o:connectlocs="0,1529950;1168437,609518;2425714,29388;3448050,1510880" o:connectangles="0,0,0,0"/>
                    </v:shape>
                  </w:pict>
                </mc:Fallback>
              </mc:AlternateContent>
            </w:r>
          </w:p>
        </w:tc>
        <w:tc>
          <w:tcPr>
            <w:tcW w:w="480" w:type="dxa"/>
          </w:tcPr>
          <w:p w:rsidR="0024226B" w:rsidP="0024226B" w:rsidRDefault="0024226B" w14:paraId="62AE08E2" w14:textId="5D3171F1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A6A80D2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631246B5" w14:textId="58867CB1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504FF04D" w14:textId="70AE2019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0165CBDB" w14:textId="1E3E1FA0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1C1C183F" w14:textId="66F934A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4997A33D" w14:textId="751AB198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595E2C88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0CDF414A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6BD86C3A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68BCDDAF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0918314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595E5D72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11C151A3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AEC098D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</w:tr>
      <w:tr w:rsidR="0024226B" w:rsidTr="0024226B" w14:paraId="10CEBAD8" w14:textId="77777777">
        <w:trPr>
          <w:trHeight w:val="373"/>
        </w:trPr>
        <w:tc>
          <w:tcPr>
            <w:tcW w:w="479" w:type="dxa"/>
          </w:tcPr>
          <w:p w:rsidR="0024226B" w:rsidP="0024226B" w:rsidRDefault="0024226B" w14:paraId="51A181A3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BF736DD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0C0032F7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69DC75EC" w14:textId="22DCCF0F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506803A" w14:textId="4F2F6FAF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6EC25A3A" w14:textId="25C29623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739529D5" w14:textId="394A343A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16007E4D" w14:textId="7CDADE75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2BFA046D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18882C5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5D0D89BE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6B6A377B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64DF5461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66B50040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15F34EB4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E2E7CA8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</w:tr>
      <w:tr w:rsidR="0024226B" w:rsidTr="0024226B" w14:paraId="5FD985DE" w14:textId="77777777">
        <w:trPr>
          <w:trHeight w:val="373"/>
        </w:trPr>
        <w:tc>
          <w:tcPr>
            <w:tcW w:w="479" w:type="dxa"/>
          </w:tcPr>
          <w:p w:rsidR="0024226B" w:rsidP="0024226B" w:rsidRDefault="0024226B" w14:paraId="02BD5FB0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60C840F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EA145EF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5182D778" w14:textId="7EAFF043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1932F1DF" w14:textId="49A4C769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5275A7E4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06B6B24B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29E2A045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762B334E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725C3909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5704F84B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74B62FFB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0C5BAF1E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459B9FC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6DBD4DCA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469173CD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</w:tr>
      <w:tr w:rsidR="0024226B" w:rsidTr="0024226B" w14:paraId="52756758" w14:textId="77777777">
        <w:trPr>
          <w:trHeight w:val="373"/>
        </w:trPr>
        <w:tc>
          <w:tcPr>
            <w:tcW w:w="479" w:type="dxa"/>
          </w:tcPr>
          <w:p w:rsidR="0024226B" w:rsidP="0024226B" w:rsidRDefault="0024226B" w14:paraId="54E93604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11CA2095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692AE243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08C6B69F" w14:textId="4C04A496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1250A18A" w14:textId="2390E5A5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A51E175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7243136D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124D3935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7985C6E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6B1EA7F3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121DF3C4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221D5BA1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5B50F685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4C0E2DA6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40976013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0A738F90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</w:tr>
      <w:tr w:rsidR="0024226B" w:rsidTr="0024226B" w14:paraId="4653FFF6" w14:textId="77777777">
        <w:trPr>
          <w:trHeight w:val="373"/>
        </w:trPr>
        <w:tc>
          <w:tcPr>
            <w:tcW w:w="479" w:type="dxa"/>
          </w:tcPr>
          <w:p w:rsidR="0024226B" w:rsidP="0024226B" w:rsidRDefault="0024226B" w14:paraId="65E2A31E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4298AE02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22F3778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48688892" w14:textId="2D37010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112254F4" w14:textId="4A58B6C5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43044948" w14:textId="5571FDCC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1BA1B6EA" w14:textId="310C617A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76586315" w14:textId="3C72CFF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7DE0D19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5CA94448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64AD73F1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6D45D311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2ABF304F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03AD075E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5DB86C8C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44CA59CB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</w:tr>
      <w:tr w:rsidR="0024226B" w:rsidTr="0024226B" w14:paraId="77E17F40" w14:textId="77777777">
        <w:trPr>
          <w:trHeight w:val="373"/>
        </w:trPr>
        <w:tc>
          <w:tcPr>
            <w:tcW w:w="479" w:type="dxa"/>
          </w:tcPr>
          <w:p w:rsidR="0024226B" w:rsidP="0024226B" w:rsidRDefault="0024226B" w14:paraId="1F8F6A2B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5BE8B961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54120A34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1C086D3E" w14:textId="586FCCD6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42CDA6AB" w14:textId="6D4C1D2E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2CAC0FE" w14:textId="6D21BFF2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72129EC7" w14:textId="167C1F55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0A1C9C34" w14:textId="25F2E39C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06A121D4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6E9B7890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5D6D0F24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BEAC865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916AF3F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64DD496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4EB74616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57A2979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</w:tr>
      <w:tr w:rsidR="0024226B" w:rsidTr="0024226B" w14:paraId="139782D1" w14:textId="77777777">
        <w:trPr>
          <w:trHeight w:val="373"/>
        </w:trPr>
        <w:tc>
          <w:tcPr>
            <w:tcW w:w="479" w:type="dxa"/>
          </w:tcPr>
          <w:p w:rsidR="0024226B" w:rsidP="0024226B" w:rsidRDefault="0024226B" w14:paraId="20DBA77F" w14:textId="0702993D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25B586AF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4C60FC09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44BAA253" w14:textId="531E4C46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4D6C4DF4" w14:textId="0A539CFF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5B59D66C" w14:textId="667FBC6B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02893B11" w14:textId="275AA432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FFCAF5B" w14:textId="4F622098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5BE01059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3DDFFB73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54BE51CE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24551C50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702BDFAF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5E31265F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2B3ECE03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  <w:tc>
          <w:tcPr>
            <w:tcW w:w="480" w:type="dxa"/>
          </w:tcPr>
          <w:p w:rsidR="0024226B" w:rsidP="0024226B" w:rsidRDefault="0024226B" w14:paraId="51B890F9" w14:textId="77777777">
            <w:pPr>
              <w:spacing w:after="120"/>
              <w:rPr>
                <w:rFonts w:ascii="Times New Roman" w:hAnsi="Times New Roman" w:cs="Times New Roman"/>
              </w:rPr>
            </w:pPr>
          </w:p>
        </w:tc>
      </w:tr>
    </w:tbl>
    <w:p w:rsidR="0024226B" w:rsidP="00DC3980" w:rsidRDefault="00DC3980" w14:paraId="16A4828D" w14:textId="0571F17C">
      <w:pPr>
        <w:tabs>
          <w:tab w:val="left" w:pos="2410"/>
          <w:tab w:val="left" w:pos="3360"/>
          <w:tab w:val="left" w:pos="4326"/>
          <w:tab w:val="left" w:pos="5278"/>
          <w:tab w:val="left" w:pos="6229"/>
          <w:tab w:val="left" w:pos="7230"/>
          <w:tab w:val="left" w:pos="8203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49DFA2" wp14:editId="0F64F43F">
                <wp:simplePos x="0" y="0"/>
                <wp:positionH relativeFrom="column">
                  <wp:posOffset>1001836</wp:posOffset>
                </wp:positionH>
                <wp:positionV relativeFrom="paragraph">
                  <wp:posOffset>856</wp:posOffset>
                </wp:positionV>
                <wp:extent cx="5120971" cy="0"/>
                <wp:effectExtent l="0" t="76200" r="22860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20971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5A92AFAF">
              <v:shape id="Straight Arrow Connector 10" style="position:absolute;margin-left:78.9pt;margin-top:.05pt;width:403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" w14:anchorId="1BD986B3">
                <v:stroke joinstyle="miter" endarrow="block"/>
              </v:shape>
            </w:pict>
          </mc:Fallback>
        </mc:AlternateContent>
      </w:r>
      <w:r w:rsidR="0024226B">
        <w:rPr>
          <w:rFonts w:ascii="Times New Roman" w:hAnsi="Times New Roman" w:cs="Times New Roman"/>
        </w:rPr>
        <w:tab/>
      </w:r>
      <w:r w:rsidR="0024226B">
        <w:rPr>
          <w:rFonts w:ascii="Times New Roman" w:hAnsi="Times New Roman" w:cs="Times New Roman"/>
        </w:rPr>
        <w:t>10</w:t>
      </w:r>
      <w:r w:rsidR="0024226B">
        <w:rPr>
          <w:rFonts w:ascii="Times New Roman" w:hAnsi="Times New Roman" w:cs="Times New Roman"/>
        </w:rPr>
        <w:tab/>
      </w:r>
      <w:r w:rsidR="0024226B">
        <w:rPr>
          <w:rFonts w:ascii="Times New Roman" w:hAnsi="Times New Roman" w:cs="Times New Roman"/>
        </w:rPr>
        <w:t>20</w:t>
      </w:r>
      <w:r w:rsidR="0024226B">
        <w:rPr>
          <w:rFonts w:ascii="Times New Roman" w:hAnsi="Times New Roman" w:cs="Times New Roman"/>
        </w:rPr>
        <w:tab/>
      </w:r>
      <w:r w:rsidR="0024226B">
        <w:rPr>
          <w:rFonts w:ascii="Times New Roman" w:hAnsi="Times New Roman" w:cs="Times New Roman"/>
        </w:rPr>
        <w:t>30</w:t>
      </w:r>
      <w:r w:rsidR="0024226B">
        <w:rPr>
          <w:rFonts w:ascii="Times New Roman" w:hAnsi="Times New Roman" w:cs="Times New Roman"/>
        </w:rPr>
        <w:tab/>
      </w:r>
      <w:r w:rsidR="0024226B">
        <w:rPr>
          <w:rFonts w:ascii="Times New Roman" w:hAnsi="Times New Roman" w:cs="Times New Roman"/>
        </w:rPr>
        <w:t>40</w:t>
      </w:r>
      <w:r w:rsidR="0024226B">
        <w:rPr>
          <w:rFonts w:ascii="Times New Roman" w:hAnsi="Times New Roman" w:cs="Times New Roman"/>
        </w:rPr>
        <w:tab/>
      </w:r>
      <w:r w:rsidR="0024226B">
        <w:rPr>
          <w:rFonts w:ascii="Times New Roman" w:hAnsi="Times New Roman" w:cs="Times New Roman"/>
        </w:rPr>
        <w:t>50</w:t>
      </w:r>
      <w:r w:rsidR="0024226B">
        <w:rPr>
          <w:rFonts w:ascii="Times New Roman" w:hAnsi="Times New Roman" w:cs="Times New Roman"/>
        </w:rPr>
        <w:tab/>
      </w:r>
      <w:r w:rsidR="0024226B">
        <w:rPr>
          <w:rFonts w:ascii="Times New Roman" w:hAnsi="Times New Roman" w:cs="Times New Roman"/>
        </w:rPr>
        <w:t>60</w:t>
      </w:r>
      <w:r w:rsidR="0024226B">
        <w:rPr>
          <w:rFonts w:ascii="Times New Roman" w:hAnsi="Times New Roman" w:cs="Times New Roman"/>
        </w:rPr>
        <w:tab/>
      </w:r>
      <w:r w:rsidR="0024226B">
        <w:rPr>
          <w:rFonts w:ascii="Times New Roman" w:hAnsi="Times New Roman" w:cs="Times New Roman"/>
        </w:rPr>
        <w:t>70</w:t>
      </w:r>
    </w:p>
    <w:p w:rsidRPr="00E10122" w:rsidR="00E10122" w:rsidP="00DC3980" w:rsidRDefault="00E10122" w14:paraId="6BE91F5C" w14:textId="060EE68A">
      <w:pPr>
        <w:spacing w:after="120"/>
        <w:ind w:left="720"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Temperature (</w:t>
      </w:r>
      <w:r>
        <w:rPr>
          <w:rFonts w:ascii="Times New Roman" w:hAnsi="Times New Roman" w:cs="Times New Roman"/>
          <w:vertAlign w:val="superscript"/>
        </w:rPr>
        <w:t>o</w:t>
      </w:r>
      <w:r>
        <w:rPr>
          <w:rFonts w:ascii="Times New Roman" w:hAnsi="Times New Roman" w:cs="Times New Roman"/>
        </w:rPr>
        <w:t>C)</w:t>
      </w:r>
    </w:p>
    <w:p w:rsidRPr="00E10122" w:rsidR="00AB087B" w:rsidP="00E10122" w:rsidRDefault="00AB087B" w14:paraId="4E2F8246" w14:textId="62DD3315">
      <w:pPr>
        <w:spacing w:after="120"/>
        <w:rPr>
          <w:rFonts w:ascii="Times New Roman" w:hAnsi="Times New Roman" w:cs="Times New Roman"/>
          <w:b/>
        </w:rPr>
      </w:pPr>
    </w:p>
    <w:p w:rsidRPr="00AB087B" w:rsidR="00AB087B" w:rsidP="00AB087B" w:rsidRDefault="00AB087B" w14:paraId="2D6D64AC" w14:textId="6C40D7D5">
      <w:pPr>
        <w:pStyle w:val="ListParagraph"/>
        <w:numPr>
          <w:ilvl w:val="1"/>
          <w:numId w:val="31"/>
        </w:numPr>
        <w:tabs>
          <w:tab w:val="right" w:pos="10191"/>
        </w:tabs>
        <w:spacing w:after="120"/>
        <w:rPr>
          <w:rFonts w:ascii="Times New Roman" w:hAnsi="Times New Roman" w:cs="Times New Roman"/>
          <w:b/>
        </w:rPr>
      </w:pPr>
      <w:r w:rsidRPr="00AB087B">
        <w:rPr>
          <w:rFonts w:ascii="Times New Roman" w:hAnsi="Times New Roman" w:cs="Times New Roman"/>
        </w:rPr>
        <w:t xml:space="preserve">Explain, with reference to structure, why </w:t>
      </w:r>
      <w:r>
        <w:rPr>
          <w:rFonts w:ascii="Times New Roman" w:hAnsi="Times New Roman" w:cs="Times New Roman"/>
        </w:rPr>
        <w:t xml:space="preserve">the process of pasteurisation </w:t>
      </w:r>
      <w:r w:rsidRPr="00AB087B">
        <w:rPr>
          <w:rFonts w:ascii="Times New Roman" w:hAnsi="Times New Roman" w:cs="Times New Roman"/>
        </w:rPr>
        <w:t xml:space="preserve">will inhibit the catalytic function of lipase. </w:t>
      </w:r>
      <w:r w:rsidRPr="00AB087B">
        <w:rPr>
          <w:rFonts w:ascii="Times New Roman" w:hAnsi="Times New Roman" w:cs="Times New Roman"/>
        </w:rPr>
        <w:tab/>
      </w:r>
      <w:r w:rsidRPr="00AB087B">
        <w:rPr>
          <w:rFonts w:ascii="Times New Roman" w:hAnsi="Times New Roman" w:cs="Times New Roman"/>
        </w:rPr>
        <w:t>2 marks</w:t>
      </w:r>
    </w:p>
    <w:tbl>
      <w:tblPr>
        <w:tblStyle w:val="TableGrid"/>
        <w:tblW w:w="0" w:type="auto"/>
        <w:tblInd w:w="426" w:type="dxa"/>
        <w:tblBorders>
          <w:top w:val="none" w:color="auto" w:sz="0" w:space="0"/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9484"/>
      </w:tblGrid>
      <w:tr w:rsidRPr="004F4821" w:rsidR="00AB087B" w:rsidTr="6B0EBF82" w14:paraId="39C4B1ED" w14:textId="77777777">
        <w:trPr>
          <w:trHeight w:val="454"/>
        </w:trPr>
        <w:tc>
          <w:tcPr>
            <w:tcW w:w="9484" w:type="dxa"/>
          </w:tcPr>
          <w:p w:rsidRPr="00C7545B" w:rsidR="00AB087B" w:rsidP="00C7545B" w:rsidRDefault="00053BE0" w14:paraId="58BBDAC6" w14:textId="71423909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(1m) </w:t>
            </w:r>
            <w:r w:rsidRPr="00C7545B" w:rsidR="00C7545B">
              <w:rPr>
                <w:rFonts w:ascii="Times New Roman" w:hAnsi="Times New Roman" w:cs="Times New Roman"/>
                <w:b/>
                <w:color w:val="FF0000"/>
              </w:rPr>
              <w:t>If the shape of the active site</w:t>
            </w:r>
            <w:r w:rsidR="00C7545B">
              <w:rPr>
                <w:rFonts w:ascii="Times New Roman" w:hAnsi="Times New Roman" w:cs="Times New Roman"/>
                <w:b/>
                <w:color w:val="FF0000"/>
              </w:rPr>
              <w:t xml:space="preserve"> on lipase</w:t>
            </w:r>
            <w:r w:rsidRPr="00C7545B" w:rsidR="00C7545B">
              <w:rPr>
                <w:rFonts w:ascii="Times New Roman" w:hAnsi="Times New Roman" w:cs="Times New Roman"/>
                <w:b/>
                <w:color w:val="FF0000"/>
              </w:rPr>
              <w:t xml:space="preserve"> </w:t>
            </w:r>
            <w:r w:rsidR="00C7545B">
              <w:rPr>
                <w:rFonts w:ascii="Times New Roman" w:hAnsi="Times New Roman" w:cs="Times New Roman"/>
                <w:b/>
                <w:color w:val="FF0000"/>
              </w:rPr>
              <w:t>is changed in any way</w:t>
            </w:r>
            <w:r w:rsidRPr="00C7545B" w:rsidR="00C7545B">
              <w:rPr>
                <w:rFonts w:ascii="Times New Roman" w:hAnsi="Times New Roman" w:cs="Times New Roman"/>
                <w:b/>
                <w:color w:val="FF0000"/>
              </w:rPr>
              <w:t>, it will not be able to bind to the substrate in order to catalyse the reaction</w:t>
            </w:r>
            <w:r w:rsidR="00C7545B">
              <w:rPr>
                <w:rFonts w:ascii="Times New Roman" w:hAnsi="Times New Roman" w:cs="Times New Roman"/>
                <w:color w:val="FF0000"/>
              </w:rPr>
              <w:t>.</w:t>
            </w:r>
            <w:r w:rsidRPr="00C7545B">
              <w:rPr>
                <w:rFonts w:ascii="Times New Roman" w:hAnsi="Times New Roman" w:cs="Times New Roman"/>
                <w:color w:val="FF0000"/>
              </w:rPr>
              <w:t xml:space="preserve"> </w:t>
            </w:r>
          </w:p>
        </w:tc>
      </w:tr>
      <w:tr w:rsidRPr="004F4821" w:rsidR="00AB087B" w:rsidTr="6B0EBF82" w14:paraId="487C0414" w14:textId="77777777">
        <w:trPr>
          <w:trHeight w:val="454"/>
        </w:trPr>
        <w:tc>
          <w:tcPr>
            <w:tcW w:w="9484" w:type="dxa"/>
          </w:tcPr>
          <w:p w:rsidRPr="00C7545B" w:rsidR="00AB087B" w:rsidP="000A5FA4" w:rsidRDefault="4C84480A" w14:paraId="49EA9C53" w14:textId="06023A62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FF0000"/>
              </w:rPr>
            </w:pPr>
            <w:r w:rsidRPr="6B0EBF82">
              <w:rPr>
                <w:rFonts w:ascii="Times New Roman" w:hAnsi="Times New Roman" w:cs="Times New Roman"/>
                <w:color w:val="FF0000"/>
              </w:rPr>
              <w:t xml:space="preserve">(1m) The heating process (pasteurisation) will </w:t>
            </w:r>
            <w:r w:rsidRPr="6B0EBF82" w:rsidR="483383FD">
              <w:rPr>
                <w:rFonts w:ascii="Times New Roman" w:hAnsi="Times New Roman" w:cs="Times New Roman"/>
                <w:color w:val="FF0000"/>
              </w:rPr>
              <w:t>increase kinetic energy</w:t>
            </w:r>
            <w:r w:rsidRPr="6B0EBF82" w:rsidR="483383FD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</w:t>
            </w:r>
            <w:r w:rsidRPr="6B0EBF82" w:rsidR="483383FD">
              <w:rPr>
                <w:rFonts w:ascii="Times New Roman" w:hAnsi="Times New Roman" w:cs="Times New Roman"/>
                <w:color w:val="FF0000"/>
              </w:rPr>
              <w:t>and</w:t>
            </w:r>
            <w:r w:rsidRPr="6B0EBF82" w:rsidR="483383FD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weaken</w:t>
            </w:r>
            <w:r w:rsidRPr="6B0EBF82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interactions </w:t>
            </w:r>
            <w:r w:rsidRPr="6B0EBF82">
              <w:rPr>
                <w:rFonts w:ascii="Times New Roman" w:hAnsi="Times New Roman" w:cs="Times New Roman"/>
                <w:color w:val="FF0000"/>
              </w:rPr>
              <w:t>between side chains (R groups)</w:t>
            </w:r>
            <w:r w:rsidRPr="6B0EBF82" w:rsidR="483383FD">
              <w:rPr>
                <w:rFonts w:ascii="Times New Roman" w:hAnsi="Times New Roman" w:cs="Times New Roman"/>
                <w:color w:val="FF0000"/>
              </w:rPr>
              <w:t>.</w:t>
            </w:r>
            <w:r w:rsidRPr="6B0EBF82" w:rsidR="483383FD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This will change the </w:t>
            </w:r>
            <w:r w:rsidRPr="6B0EBF82" w:rsidR="009B518D">
              <w:rPr>
                <w:rFonts w:ascii="Times New Roman" w:hAnsi="Times New Roman" w:cs="Times New Roman"/>
                <w:color w:val="FF0000"/>
              </w:rPr>
              <w:t>secondary,</w:t>
            </w:r>
            <w:r w:rsidRPr="6B0EBF82" w:rsidR="009B518D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</w:t>
            </w:r>
            <w:r w:rsidRPr="6B0EBF82">
              <w:rPr>
                <w:rFonts w:ascii="Times New Roman" w:hAnsi="Times New Roman" w:cs="Times New Roman"/>
                <w:b/>
                <w:bCs/>
                <w:color w:val="FF0000"/>
              </w:rPr>
              <w:t>tertiary</w:t>
            </w:r>
            <w:r w:rsidRPr="6B0EBF82">
              <w:rPr>
                <w:rFonts w:ascii="Times New Roman" w:hAnsi="Times New Roman" w:cs="Times New Roman"/>
                <w:color w:val="FF0000"/>
              </w:rPr>
              <w:t xml:space="preserve"> and quaternary </w:t>
            </w:r>
            <w:r w:rsidRPr="6B0EBF82">
              <w:rPr>
                <w:rFonts w:ascii="Times New Roman" w:hAnsi="Times New Roman" w:cs="Times New Roman"/>
                <w:b/>
                <w:bCs/>
                <w:color w:val="FF0000"/>
              </w:rPr>
              <w:t>structure</w:t>
            </w:r>
            <w:r w:rsidRPr="6B0EBF82" w:rsidR="484A158F">
              <w:rPr>
                <w:rFonts w:ascii="Times New Roman" w:hAnsi="Times New Roman" w:cs="Times New Roman"/>
                <w:b/>
                <w:bCs/>
                <w:color w:val="FF0000"/>
              </w:rPr>
              <w:t>, of</w:t>
            </w:r>
            <w:r w:rsidRPr="6B0EBF82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 the enzyme</w:t>
            </w:r>
            <w:r w:rsidRPr="6B0EBF82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6B0EBF82" w:rsidR="484A158F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which determine </w:t>
            </w:r>
            <w:r w:rsidRPr="6B0EBF82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the shape of the active site. </w:t>
            </w:r>
          </w:p>
        </w:tc>
      </w:tr>
      <w:tr w:rsidRPr="004F4821" w:rsidR="00AB087B" w:rsidTr="6B0EBF82" w14:paraId="1A5F7E70" w14:textId="77777777">
        <w:trPr>
          <w:trHeight w:val="454"/>
        </w:trPr>
        <w:tc>
          <w:tcPr>
            <w:tcW w:w="9484" w:type="dxa"/>
          </w:tcPr>
          <w:p w:rsidRPr="00CB03C7" w:rsidR="00AB087B" w:rsidP="00E10122" w:rsidRDefault="00AB087B" w14:paraId="2D2C5FAF" w14:textId="5A926468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00B050"/>
              </w:rPr>
            </w:pPr>
          </w:p>
        </w:tc>
      </w:tr>
    </w:tbl>
    <w:p w:rsidR="00AB087B" w:rsidP="00AB087B" w:rsidRDefault="00AB087B" w14:paraId="5C825B90" w14:textId="77777777">
      <w:pPr>
        <w:pStyle w:val="ListParagraph"/>
        <w:spacing w:after="120"/>
        <w:rPr>
          <w:rFonts w:ascii="Times New Roman" w:hAnsi="Times New Roman" w:cs="Times New Roman"/>
        </w:rPr>
      </w:pPr>
    </w:p>
    <w:p w:rsidRPr="00BA29B1" w:rsidR="00AB087B" w:rsidP="00BA29B1" w:rsidRDefault="003B2E12" w14:paraId="0794AF44" w14:textId="661A13E0">
      <w:pPr>
        <w:pStyle w:val="ListParagraph"/>
        <w:numPr>
          <w:ilvl w:val="0"/>
          <w:numId w:val="31"/>
        </w:numPr>
        <w:spacing w:after="1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Saturated fatty acids make up two thirds of the triglycerides found in cow’s milk. A diet high in saturated fats can increase the level of cholesterol (waxy substance) in the blood, which can increase the risk of heart disease. </w:t>
      </w:r>
      <w:r w:rsidRPr="003B2E12">
        <w:rPr>
          <w:rFonts w:ascii="Times New Roman" w:hAnsi="Times New Roman" w:cs="Times New Roman"/>
        </w:rPr>
        <w:t>For this reason, many people choose to drink soy milk which is low in saturated fats.</w:t>
      </w:r>
      <w:r w:rsidR="00BA29B1">
        <w:rPr>
          <w:rFonts w:ascii="Times New Roman" w:hAnsi="Times New Roman" w:cs="Times New Roman"/>
        </w:rPr>
        <w:t xml:space="preserve"> Consider</w:t>
      </w:r>
      <w:r w:rsidRPr="00BA29B1" w:rsidR="00AB087B">
        <w:rPr>
          <w:rFonts w:ascii="Times New Roman" w:hAnsi="Times New Roman" w:cs="Times New Roman"/>
        </w:rPr>
        <w:t xml:space="preserve"> </w:t>
      </w:r>
      <w:r w:rsidR="00B00E90">
        <w:rPr>
          <w:rFonts w:ascii="Times New Roman" w:hAnsi="Times New Roman" w:cs="Times New Roman"/>
        </w:rPr>
        <w:t xml:space="preserve">the two </w:t>
      </w:r>
      <w:r w:rsidRPr="00BA29B1" w:rsidR="00AB087B">
        <w:rPr>
          <w:rFonts w:ascii="Times New Roman" w:hAnsi="Times New Roman" w:cs="Times New Roman"/>
        </w:rPr>
        <w:t>triglycerides shown below:</w:t>
      </w:r>
    </w:p>
    <w:p w:rsidR="00692B6A" w:rsidP="00692B6A" w:rsidRDefault="00692B6A" w14:paraId="04D3BD63" w14:textId="45BA30B3">
      <w:pPr>
        <w:pStyle w:val="ListParagraph"/>
        <w:tabs>
          <w:tab w:val="right" w:pos="10204"/>
        </w:tabs>
        <w:spacing w:after="12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62"/>
        <w:gridCol w:w="4822"/>
      </w:tblGrid>
      <w:tr w:rsidRPr="00BA29B1" w:rsidR="00692B6A" w:rsidTr="3E77AA7A" w14:paraId="13FFB881" w14:textId="77777777">
        <w:tc>
          <w:tcPr>
            <w:tcW w:w="5097" w:type="dxa"/>
          </w:tcPr>
          <w:p w:rsidRPr="00BA29B1" w:rsidR="00692B6A" w:rsidP="00BA29B1" w:rsidRDefault="00BA29B1" w14:paraId="0C7A48B1" w14:textId="6DF0CB6C">
            <w:pPr>
              <w:pStyle w:val="ListParagraph"/>
              <w:tabs>
                <w:tab w:val="right" w:pos="10204"/>
              </w:tabs>
              <w:spacing w:after="120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BA29B1">
              <w:rPr>
                <w:rFonts w:ascii="Times New Roman" w:hAnsi="Times New Roman" w:cs="Times New Roman"/>
                <w:b/>
              </w:rPr>
              <w:t>Triglyceride A</w:t>
            </w:r>
          </w:p>
        </w:tc>
        <w:tc>
          <w:tcPr>
            <w:tcW w:w="5097" w:type="dxa"/>
          </w:tcPr>
          <w:p w:rsidRPr="00BA29B1" w:rsidR="00692B6A" w:rsidP="00BA29B1" w:rsidRDefault="00BA29B1" w14:paraId="4A435424" w14:textId="55D61802">
            <w:pPr>
              <w:pStyle w:val="ListParagraph"/>
              <w:tabs>
                <w:tab w:val="right" w:pos="10204"/>
              </w:tabs>
              <w:spacing w:after="120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BA29B1">
              <w:rPr>
                <w:rFonts w:ascii="Times New Roman" w:hAnsi="Times New Roman" w:cs="Times New Roman"/>
                <w:b/>
              </w:rPr>
              <w:t>Triglyceride B</w:t>
            </w:r>
          </w:p>
        </w:tc>
      </w:tr>
      <w:tr w:rsidR="00692B6A" w:rsidTr="3E77AA7A" w14:paraId="6BB51601" w14:textId="77777777">
        <w:tc>
          <w:tcPr>
            <w:tcW w:w="5097" w:type="dxa"/>
          </w:tcPr>
          <w:p w:rsidR="00692B6A" w:rsidP="00692B6A" w:rsidRDefault="00692B6A" w14:paraId="5455F505" w14:textId="156B1A87">
            <w:pPr>
              <w:pStyle w:val="ListParagraph"/>
              <w:tabs>
                <w:tab w:val="right" w:pos="10204"/>
              </w:tabs>
              <w:spacing w:after="120"/>
              <w:ind w:left="0"/>
              <w:rPr>
                <w:rFonts w:ascii="Times New Roman" w:hAnsi="Times New Roman" w:cs="Times New Roman"/>
              </w:rPr>
            </w:pPr>
            <w:r w:rsidRPr="00F26FF6">
              <w:rPr>
                <w:rFonts w:ascii="Times New Roman" w:hAnsi="Times New Roman" w:eastAsia="MS Gothic" w:cs="Times New Roman"/>
                <w:b/>
                <w:noProof/>
                <w:color w:val="000000" w:themeColor="text1"/>
                <w:sz w:val="24"/>
                <w:lang w:eastAsia="en-AU"/>
              </w:rPr>
              <w:drawing>
                <wp:inline distT="0" distB="0" distL="0" distR="0" wp14:anchorId="48E56AEF" wp14:editId="5CDD3CF2">
                  <wp:extent cx="2655735" cy="1100384"/>
                  <wp:effectExtent l="0" t="0" r="0" b="508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l="970" t="-1" r="1553" b="1887"/>
                          <a:stretch/>
                        </pic:blipFill>
                        <pic:spPr bwMode="auto">
                          <a:xfrm>
                            <a:off x="0" y="0"/>
                            <a:ext cx="2696201" cy="11171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</w:tcPr>
          <w:p w:rsidR="00692B6A" w:rsidP="3E77AA7A" w:rsidRDefault="00692B6A" w14:paraId="00A59796" w14:textId="4A04E359">
            <w:pPr>
              <w:pStyle w:val="ListParagraph"/>
              <w:spacing w:line="259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195B0DAC" wp14:editId="29862807">
                  <wp:extent cx="2810675" cy="1219200"/>
                  <wp:effectExtent l="0" t="0" r="889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6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92B6A" w:rsidP="00692B6A" w:rsidRDefault="00692B6A" w14:paraId="12EB171A" w14:textId="77777777">
      <w:pPr>
        <w:pStyle w:val="ListParagraph"/>
        <w:tabs>
          <w:tab w:val="right" w:pos="10204"/>
        </w:tabs>
        <w:spacing w:after="120"/>
        <w:rPr>
          <w:rFonts w:ascii="Times New Roman" w:hAnsi="Times New Roman" w:cs="Times New Roman"/>
        </w:rPr>
      </w:pPr>
    </w:p>
    <w:p w:rsidR="00F468F8" w:rsidP="002B3C7F" w:rsidRDefault="00F468F8" w14:paraId="5684BC24" w14:textId="5F8E299F">
      <w:pPr>
        <w:pStyle w:val="ListParagraph"/>
        <w:numPr>
          <w:ilvl w:val="0"/>
          <w:numId w:val="35"/>
        </w:numPr>
        <w:tabs>
          <w:tab w:val="right" w:pos="10204"/>
        </w:tabs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</w:t>
      </w:r>
      <w:r w:rsidR="000A0C8E">
        <w:rPr>
          <w:rFonts w:ascii="Times New Roman" w:hAnsi="Times New Roman" w:cs="Times New Roman"/>
        </w:rPr>
        <w:t>triglycerides</w:t>
      </w:r>
      <w:r w:rsidR="00BA29B1">
        <w:rPr>
          <w:rFonts w:ascii="Times New Roman" w:hAnsi="Times New Roman" w:cs="Times New Roman"/>
        </w:rPr>
        <w:t>, A or B,</w:t>
      </w:r>
      <w:r w:rsidR="000A0C8E">
        <w:rPr>
          <w:rFonts w:ascii="Times New Roman" w:hAnsi="Times New Roman" w:cs="Times New Roman"/>
        </w:rPr>
        <w:t xml:space="preserve"> was most </w:t>
      </w:r>
      <w:r w:rsidR="00B00E90">
        <w:rPr>
          <w:rFonts w:ascii="Times New Roman" w:hAnsi="Times New Roman" w:cs="Times New Roman"/>
        </w:rPr>
        <w:t xml:space="preserve">likely </w:t>
      </w:r>
      <w:r w:rsidR="000A0C8E">
        <w:rPr>
          <w:rFonts w:ascii="Times New Roman" w:hAnsi="Times New Roman" w:cs="Times New Roman"/>
        </w:rPr>
        <w:t>extracted from</w:t>
      </w:r>
      <w:r>
        <w:rPr>
          <w:rFonts w:ascii="Times New Roman" w:hAnsi="Times New Roman" w:cs="Times New Roman"/>
        </w:rPr>
        <w:t xml:space="preserve"> cow’s milk?</w:t>
      </w:r>
      <w:r w:rsidR="00BA29B1">
        <w:rPr>
          <w:rFonts w:ascii="Times New Roman" w:hAnsi="Times New Roman" w:cs="Times New Roman"/>
        </w:rPr>
        <w:tab/>
      </w:r>
      <w:r w:rsidR="00BA29B1">
        <w:rPr>
          <w:rFonts w:ascii="Times New Roman" w:hAnsi="Times New Roman" w:cs="Times New Roman"/>
        </w:rPr>
        <w:t>1 mark</w:t>
      </w:r>
    </w:p>
    <w:tbl>
      <w:tblPr>
        <w:tblStyle w:val="TableGrid"/>
        <w:tblW w:w="0" w:type="auto"/>
        <w:tblInd w:w="426" w:type="dxa"/>
        <w:tblBorders>
          <w:top w:val="none" w:color="auto" w:sz="0" w:space="0"/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9484"/>
      </w:tblGrid>
      <w:tr w:rsidRPr="004F4821" w:rsidR="00BA29B1" w:rsidTr="00AF759E" w14:paraId="728DEDB5" w14:textId="77777777">
        <w:trPr>
          <w:trHeight w:val="454"/>
        </w:trPr>
        <w:tc>
          <w:tcPr>
            <w:tcW w:w="9484" w:type="dxa"/>
          </w:tcPr>
          <w:p w:rsidRPr="004F4821" w:rsidR="00BA29B1" w:rsidP="00B00E90" w:rsidRDefault="00193C98" w14:paraId="77D2F1AA" w14:textId="5F8A699A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</w:rPr>
              <w:t>(1m) Triglyceride A</w:t>
            </w:r>
          </w:p>
        </w:tc>
      </w:tr>
      <w:tr w:rsidRPr="004F4821" w:rsidR="00BA29B1" w:rsidTr="00AF759E" w14:paraId="7759FCAF" w14:textId="77777777">
        <w:trPr>
          <w:trHeight w:val="454"/>
        </w:trPr>
        <w:tc>
          <w:tcPr>
            <w:tcW w:w="9484" w:type="dxa"/>
          </w:tcPr>
          <w:p w:rsidRPr="004F4821" w:rsidR="00BA29B1" w:rsidP="00B00E90" w:rsidRDefault="00BA29B1" w14:paraId="49E528C5" w14:textId="77777777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</w:tbl>
    <w:p w:rsidR="00BA29B1" w:rsidP="00BA29B1" w:rsidRDefault="00BA29B1" w14:paraId="36C7F9FA" w14:textId="77777777">
      <w:pPr>
        <w:pStyle w:val="ListParagraph"/>
        <w:tabs>
          <w:tab w:val="right" w:pos="10204"/>
        </w:tabs>
        <w:spacing w:after="120"/>
        <w:rPr>
          <w:rFonts w:ascii="Times New Roman" w:hAnsi="Times New Roman" w:cs="Times New Roman"/>
        </w:rPr>
      </w:pPr>
    </w:p>
    <w:p w:rsidR="00BA29B1" w:rsidP="00BA29B1" w:rsidRDefault="00BA29B1" w14:paraId="5EE972C1" w14:textId="77777777">
      <w:pPr>
        <w:pStyle w:val="ListParagraph"/>
        <w:tabs>
          <w:tab w:val="right" w:pos="10204"/>
        </w:tabs>
        <w:spacing w:after="120"/>
        <w:rPr>
          <w:rFonts w:ascii="Times New Roman" w:hAnsi="Times New Roman" w:cs="Times New Roman"/>
        </w:rPr>
      </w:pPr>
    </w:p>
    <w:p w:rsidRPr="000A0C8E" w:rsidR="002B3C7F" w:rsidP="000A0C8E" w:rsidRDefault="00BA29B1" w14:paraId="3ED0FCC5" w14:textId="695D7C3D">
      <w:pPr>
        <w:pStyle w:val="ListParagraph"/>
        <w:numPr>
          <w:ilvl w:val="0"/>
          <w:numId w:val="35"/>
        </w:numPr>
        <w:tabs>
          <w:tab w:val="right" w:pos="10204"/>
        </w:tabs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reference to structure and bonding, explain w</w:t>
      </w:r>
      <w:r w:rsidR="00F468F8">
        <w:rPr>
          <w:rFonts w:ascii="Times New Roman" w:hAnsi="Times New Roman" w:cs="Times New Roman"/>
        </w:rPr>
        <w:t>hich of the triglycerides</w:t>
      </w:r>
      <w:r>
        <w:rPr>
          <w:rFonts w:ascii="Times New Roman" w:hAnsi="Times New Roman" w:cs="Times New Roman"/>
        </w:rPr>
        <w:t>, A or B,</w:t>
      </w:r>
      <w:r w:rsidR="00F468F8">
        <w:rPr>
          <w:rFonts w:ascii="Times New Roman" w:hAnsi="Times New Roman" w:cs="Times New Roman"/>
        </w:rPr>
        <w:t xml:space="preserve"> would most likely </w:t>
      </w:r>
      <w:r>
        <w:rPr>
          <w:rFonts w:ascii="Times New Roman" w:hAnsi="Times New Roman" w:cs="Times New Roman"/>
        </w:rPr>
        <w:t xml:space="preserve">be a liquid at </w:t>
      </w:r>
      <w:r w:rsidR="00B00E90">
        <w:rPr>
          <w:rFonts w:ascii="Times New Roman" w:hAnsi="Times New Roman" w:cs="Times New Roman"/>
        </w:rPr>
        <w:t>room temperature</w:t>
      </w:r>
      <w:r>
        <w:rPr>
          <w:rFonts w:ascii="Times New Roman" w:hAnsi="Times New Roman" w:cs="Times New Roman"/>
        </w:rPr>
        <w:t>.</w:t>
      </w:r>
      <w:r w:rsidR="000A0C8E">
        <w:rPr>
          <w:rFonts w:ascii="Times New Roman" w:hAnsi="Times New Roman" w:cs="Times New Roman"/>
        </w:rPr>
        <w:tab/>
      </w:r>
      <w:r w:rsidR="000A0C8E">
        <w:rPr>
          <w:rFonts w:ascii="Times New Roman" w:hAnsi="Times New Roman" w:cs="Times New Roman"/>
        </w:rPr>
        <w:t>2 marks</w:t>
      </w:r>
    </w:p>
    <w:tbl>
      <w:tblPr>
        <w:tblStyle w:val="TableGrid"/>
        <w:tblW w:w="0" w:type="auto"/>
        <w:tblInd w:w="426" w:type="dxa"/>
        <w:tblBorders>
          <w:top w:val="none" w:color="auto" w:sz="0" w:space="0"/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9484"/>
      </w:tblGrid>
      <w:tr w:rsidRPr="004F4821" w:rsidR="002B3C7F" w:rsidTr="00AF759E" w14:paraId="60FF6602" w14:textId="77777777">
        <w:trPr>
          <w:trHeight w:val="454"/>
        </w:trPr>
        <w:tc>
          <w:tcPr>
            <w:tcW w:w="9484" w:type="dxa"/>
          </w:tcPr>
          <w:p w:rsidRPr="00193C98" w:rsidR="002B3C7F" w:rsidP="00CB03C7" w:rsidRDefault="00193C98" w14:paraId="727DD91F" w14:textId="0E34B575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(1m) </w:t>
            </w:r>
            <w:r w:rsidRPr="00CB03C7" w:rsidR="00CB03C7">
              <w:rPr>
                <w:rFonts w:ascii="Times New Roman" w:hAnsi="Times New Roman" w:cs="Times New Roman"/>
                <w:b/>
                <w:color w:val="FF0000"/>
                <w:u w:val="single"/>
              </w:rPr>
              <w:t>Structure</w:t>
            </w:r>
            <w:r w:rsidR="00CB03C7">
              <w:rPr>
                <w:rFonts w:ascii="Times New Roman" w:hAnsi="Times New Roman" w:cs="Times New Roman"/>
                <w:color w:val="FF0000"/>
              </w:rPr>
              <w:t xml:space="preserve"> - </w:t>
            </w:r>
            <w:r w:rsidRPr="00193C98" w:rsidR="00CB03C7">
              <w:rPr>
                <w:rFonts w:ascii="Times New Roman" w:hAnsi="Times New Roman" w:cs="Times New Roman"/>
                <w:b/>
                <w:color w:val="FF0000"/>
              </w:rPr>
              <w:t>Kinks</w:t>
            </w:r>
            <w:r w:rsidR="00CB03C7">
              <w:rPr>
                <w:rFonts w:ascii="Times New Roman" w:hAnsi="Times New Roman" w:cs="Times New Roman"/>
                <w:color w:val="FF0000"/>
              </w:rPr>
              <w:t xml:space="preserve"> that form, due to the presence of double bonds, will </w:t>
            </w:r>
            <w:r w:rsidRPr="00193C98" w:rsidR="00CB03C7">
              <w:rPr>
                <w:rFonts w:ascii="Times New Roman" w:hAnsi="Times New Roman" w:cs="Times New Roman"/>
                <w:b/>
                <w:color w:val="FF0000"/>
              </w:rPr>
              <w:t>physically separate the chains</w:t>
            </w:r>
            <w:r w:rsidR="00CB03C7">
              <w:rPr>
                <w:rFonts w:ascii="Times New Roman" w:hAnsi="Times New Roman" w:cs="Times New Roman"/>
                <w:color w:val="FF0000"/>
              </w:rPr>
              <w:t xml:space="preserve"> from each other. </w:t>
            </w:r>
          </w:p>
        </w:tc>
      </w:tr>
      <w:tr w:rsidRPr="004F4821" w:rsidR="002B3C7F" w:rsidTr="00AF759E" w14:paraId="348D62E6" w14:textId="77777777">
        <w:trPr>
          <w:trHeight w:val="454"/>
        </w:trPr>
        <w:tc>
          <w:tcPr>
            <w:tcW w:w="9484" w:type="dxa"/>
          </w:tcPr>
          <w:p w:rsidR="00CB03C7" w:rsidP="00CB03C7" w:rsidRDefault="00193C98" w14:paraId="07DDF45B" w14:textId="77777777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FF0000"/>
              </w:rPr>
            </w:pPr>
            <w:r w:rsidRPr="00193C98">
              <w:rPr>
                <w:rFonts w:ascii="Times New Roman" w:hAnsi="Times New Roman" w:cs="Times New Roman"/>
                <w:color w:val="FF0000"/>
              </w:rPr>
              <w:t xml:space="preserve">(1m) </w:t>
            </w:r>
            <w:r w:rsidRPr="00CB03C7" w:rsidR="00CB03C7">
              <w:rPr>
                <w:rFonts w:ascii="Times New Roman" w:hAnsi="Times New Roman" w:cs="Times New Roman"/>
                <w:b/>
                <w:color w:val="FF0000"/>
                <w:u w:val="single"/>
              </w:rPr>
              <w:t>Bonding</w:t>
            </w:r>
            <w:r w:rsidR="00CB03C7">
              <w:rPr>
                <w:rFonts w:ascii="Times New Roman" w:hAnsi="Times New Roman" w:cs="Times New Roman"/>
                <w:color w:val="FF0000"/>
              </w:rPr>
              <w:t xml:space="preserve"> – The presence of kinks</w:t>
            </w:r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00193C98">
              <w:rPr>
                <w:rFonts w:ascii="Times New Roman" w:hAnsi="Times New Roman" w:cs="Times New Roman"/>
                <w:b/>
                <w:color w:val="FF0000"/>
              </w:rPr>
              <w:t>weakens the overall effect of dispersion forces</w:t>
            </w:r>
            <w:r>
              <w:rPr>
                <w:rFonts w:ascii="Times New Roman" w:hAnsi="Times New Roman" w:cs="Times New Roman"/>
                <w:color w:val="FF0000"/>
              </w:rPr>
              <w:t xml:space="preserve">, and </w:t>
            </w:r>
            <w:r w:rsidRPr="00193C98">
              <w:rPr>
                <w:rFonts w:ascii="Times New Roman" w:hAnsi="Times New Roman" w:cs="Times New Roman"/>
                <w:b/>
                <w:color w:val="FF0000"/>
              </w:rPr>
              <w:t>lowers the melting point</w:t>
            </w:r>
            <w:r>
              <w:rPr>
                <w:rFonts w:ascii="Times New Roman" w:hAnsi="Times New Roman" w:cs="Times New Roman"/>
                <w:color w:val="FF0000"/>
              </w:rPr>
              <w:t xml:space="preserve"> of the triglyceride. </w:t>
            </w:r>
          </w:p>
          <w:p w:rsidR="00CB03C7" w:rsidP="00CB03C7" w:rsidRDefault="00CB03C7" w14:paraId="4CE95BD1" w14:textId="77777777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FF0000"/>
              </w:rPr>
            </w:pPr>
          </w:p>
          <w:p w:rsidRPr="00CB03C7" w:rsidR="002B3C7F" w:rsidP="00CB03C7" w:rsidRDefault="00CB03C7" w14:paraId="40F93C5C" w14:textId="62142797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00B050"/>
              </w:rPr>
            </w:pPr>
            <w:r>
              <w:rPr>
                <w:rFonts w:ascii="Times New Roman" w:hAnsi="Times New Roman" w:cs="Times New Roman"/>
                <w:color w:val="FF0000"/>
              </w:rPr>
              <w:t>T</w:t>
            </w:r>
            <w:r w:rsidRPr="00193C98">
              <w:rPr>
                <w:rFonts w:ascii="Times New Roman" w:hAnsi="Times New Roman" w:cs="Times New Roman"/>
                <w:b/>
                <w:color w:val="FF0000"/>
              </w:rPr>
              <w:t>here are more double bonds present</w:t>
            </w:r>
            <w:r>
              <w:rPr>
                <w:rFonts w:ascii="Times New Roman" w:hAnsi="Times New Roman" w:cs="Times New Roman"/>
                <w:color w:val="FF0000"/>
              </w:rPr>
              <w:t xml:space="preserve"> in the fatty acid chains of Tryglyceride B, than Triglyceride A so </w:t>
            </w:r>
            <w:r w:rsidRPr="00193C98">
              <w:rPr>
                <w:rFonts w:ascii="Times New Roman" w:hAnsi="Times New Roman" w:cs="Times New Roman"/>
                <w:b/>
                <w:color w:val="FF0000"/>
              </w:rPr>
              <w:t>Triglyceride B</w:t>
            </w:r>
            <w:r>
              <w:rPr>
                <w:rFonts w:ascii="Times New Roman" w:hAnsi="Times New Roman" w:cs="Times New Roman"/>
                <w:color w:val="FF0000"/>
              </w:rPr>
              <w:t xml:space="preserve"> is likely to be a liquid at room temperature. </w:t>
            </w:r>
          </w:p>
        </w:tc>
      </w:tr>
    </w:tbl>
    <w:p w:rsidRPr="00EA09C6" w:rsidR="002B3C7F" w:rsidP="002B3C7F" w:rsidRDefault="00193C98" w14:paraId="5AA20A78" w14:textId="7EE193A4">
      <w:pPr>
        <w:pStyle w:val="ListParagraph"/>
        <w:spacing w:after="120"/>
        <w:rPr>
          <w:rFonts w:ascii="Times New Roman" w:hAnsi="Times New Roman" w:cs="Times New Roman"/>
          <w:color w:val="FF0000"/>
        </w:rPr>
      </w:pPr>
      <w:bookmarkStart w:name="_GoBack" w:id="8"/>
      <w:r w:rsidRPr="00EA09C6">
        <w:rPr>
          <w:rFonts w:ascii="Times New Roman" w:hAnsi="Times New Roman" w:cs="Times New Roman"/>
          <w:color w:val="FF0000"/>
        </w:rPr>
        <w:t>Note: 0 marks awarded for ‘Triglyceride B’ without any explanation</w:t>
      </w:r>
    </w:p>
    <w:bookmarkEnd w:id="8"/>
    <w:p w:rsidRPr="009D3192" w:rsidR="00AB087B" w:rsidP="00AB087B" w:rsidRDefault="00AB087B" w14:paraId="63529E9D" w14:textId="77777777">
      <w:pPr>
        <w:pStyle w:val="ListParagraph"/>
        <w:spacing w:after="120"/>
        <w:ind w:left="360"/>
        <w:rPr>
          <w:rFonts w:ascii="Times New Roman" w:hAnsi="Times New Roman" w:cs="Times New Roman"/>
          <w:b/>
        </w:rPr>
      </w:pPr>
    </w:p>
    <w:p w:rsidRPr="00B00E90" w:rsidR="00B00E90" w:rsidP="0013693C" w:rsidRDefault="0013693C" w14:paraId="1416A9AC" w14:textId="542C23C4">
      <w:pPr>
        <w:pStyle w:val="ListParagraph"/>
        <w:numPr>
          <w:ilvl w:val="0"/>
          <w:numId w:val="31"/>
        </w:numPr>
        <w:tabs>
          <w:tab w:val="right" w:pos="10191"/>
        </w:tabs>
        <w:spacing w:after="120"/>
        <w:rPr>
          <w:rFonts w:ascii="Times New Roman" w:hAnsi="Times New Roman" w:cs="Times New Roman"/>
          <w:color w:val="FF0000"/>
        </w:rPr>
      </w:pPr>
      <w:r w:rsidRPr="0013693C">
        <w:rPr>
          <w:rFonts w:ascii="Times New Roman" w:hAnsi="Times New Roman" w:cs="Times New Roman"/>
        </w:rPr>
        <w:t>Refer to</w:t>
      </w:r>
      <w:r>
        <w:rPr>
          <w:rFonts w:ascii="Times New Roman" w:hAnsi="Times New Roman" w:cs="Times New Roman"/>
        </w:rPr>
        <w:t xml:space="preserve"> the data provided in</w:t>
      </w:r>
      <w:r w:rsidR="006A41EA">
        <w:rPr>
          <w:rFonts w:ascii="Times New Roman" w:hAnsi="Times New Roman" w:cs="Times New Roman"/>
        </w:rPr>
        <w:t xml:space="preserve"> Table 2</w:t>
      </w:r>
      <w:r>
        <w:rPr>
          <w:rFonts w:ascii="Times New Roman" w:hAnsi="Times New Roman" w:cs="Times New Roman"/>
        </w:rPr>
        <w:t xml:space="preserve"> </w:t>
      </w:r>
      <w:r w:rsidR="00B00E90">
        <w:rPr>
          <w:rFonts w:ascii="Times New Roman" w:hAnsi="Times New Roman" w:cs="Times New Roman"/>
          <w:color w:val="000000" w:themeColor="text1"/>
        </w:rPr>
        <w:t>below:</w:t>
      </w:r>
      <w:r w:rsidRPr="00D53293">
        <w:rPr>
          <w:rFonts w:ascii="Times New Roman" w:hAnsi="Times New Roman" w:cs="Times New Roman"/>
          <w:color w:val="000000" w:themeColor="text1"/>
        </w:rPr>
        <w:t xml:space="preserve"> </w:t>
      </w:r>
    </w:p>
    <w:p w:rsidR="00B00E90" w:rsidP="00B00E90" w:rsidRDefault="00B00E90" w14:paraId="4C5A21D6" w14:textId="77777777">
      <w:pPr>
        <w:pStyle w:val="ListParagraph"/>
        <w:spacing w:after="120"/>
        <w:ind w:left="360"/>
        <w:jc w:val="center"/>
        <w:rPr>
          <w:rFonts w:ascii="Times New Roman" w:hAnsi="Times New Roman" w:cs="Times New Roman"/>
          <w:b/>
        </w:rPr>
      </w:pPr>
    </w:p>
    <w:p w:rsidRPr="00B00E90" w:rsidR="00B00E90" w:rsidP="00B00E90" w:rsidRDefault="006A41EA" w14:paraId="1E22ED1E" w14:textId="7C915DAF">
      <w:pPr>
        <w:pStyle w:val="ListParagraph"/>
        <w:spacing w:after="120"/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Table 2</w:t>
      </w:r>
      <w:r w:rsidRPr="00B00E90" w:rsidR="00B00E90">
        <w:rPr>
          <w:rFonts w:ascii="Times New Roman" w:hAnsi="Times New Roman" w:cs="Times New Roman"/>
          <w:b/>
        </w:rPr>
        <w:t>:</w:t>
      </w:r>
      <w:r w:rsidRPr="00B00E90" w:rsidR="00B00E90">
        <w:rPr>
          <w:rFonts w:ascii="Times New Roman" w:hAnsi="Times New Roman" w:cs="Times New Roman"/>
        </w:rPr>
        <w:t xml:space="preserve">  Product information on cow’s milk and soy milk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409"/>
        <w:gridCol w:w="2410"/>
      </w:tblGrid>
      <w:tr w:rsidR="00B00E90" w:rsidTr="00B00E90" w14:paraId="3052ADFD" w14:textId="77777777">
        <w:trPr>
          <w:jc w:val="center"/>
        </w:trPr>
        <w:tc>
          <w:tcPr>
            <w:tcW w:w="2122" w:type="dxa"/>
          </w:tcPr>
          <w:p w:rsidR="00B00E90" w:rsidP="00B00E90" w:rsidRDefault="00B00E90" w14:paraId="3CEF48FA" w14:textId="7777777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09" w:type="dxa"/>
          </w:tcPr>
          <w:p w:rsidR="00B00E90" w:rsidP="00B00E90" w:rsidRDefault="00B00E90" w14:paraId="42CF77AF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Cow’s milk (per 100g)</w:t>
            </w:r>
          </w:p>
        </w:tc>
        <w:tc>
          <w:tcPr>
            <w:tcW w:w="2410" w:type="dxa"/>
          </w:tcPr>
          <w:p w:rsidR="00B00E90" w:rsidP="00B00E90" w:rsidRDefault="00B00E90" w14:paraId="2C2F5EC0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Soy milk (per 100g)</w:t>
            </w:r>
          </w:p>
        </w:tc>
      </w:tr>
      <w:tr w:rsidR="00B00E90" w:rsidTr="00B00E90" w14:paraId="5FE41E7B" w14:textId="77777777">
        <w:trPr>
          <w:jc w:val="center"/>
        </w:trPr>
        <w:tc>
          <w:tcPr>
            <w:tcW w:w="2122" w:type="dxa"/>
          </w:tcPr>
          <w:p w:rsidR="00B00E90" w:rsidP="00B00E90" w:rsidRDefault="00B00E90" w14:paraId="6EE98C43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Protein (total)</w:t>
            </w:r>
          </w:p>
        </w:tc>
        <w:tc>
          <w:tcPr>
            <w:tcW w:w="2409" w:type="dxa"/>
          </w:tcPr>
          <w:p w:rsidR="00B00E90" w:rsidP="00B00E90" w:rsidRDefault="00B00E90" w14:paraId="10B6DFE0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 g</w:t>
            </w:r>
          </w:p>
        </w:tc>
        <w:tc>
          <w:tcPr>
            <w:tcW w:w="2410" w:type="dxa"/>
          </w:tcPr>
          <w:p w:rsidR="00B00E90" w:rsidP="00B00E90" w:rsidRDefault="00B00E90" w14:paraId="52B75FD4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 g</w:t>
            </w:r>
          </w:p>
        </w:tc>
      </w:tr>
      <w:tr w:rsidR="00B00E90" w:rsidTr="00B00E90" w14:paraId="39CD33E3" w14:textId="77777777">
        <w:trPr>
          <w:jc w:val="center"/>
        </w:trPr>
        <w:tc>
          <w:tcPr>
            <w:tcW w:w="2122" w:type="dxa"/>
          </w:tcPr>
          <w:p w:rsidR="00B00E90" w:rsidP="00B00E90" w:rsidRDefault="00B00E90" w14:paraId="4D72460D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Fat (total)</w:t>
            </w:r>
          </w:p>
        </w:tc>
        <w:tc>
          <w:tcPr>
            <w:tcW w:w="2409" w:type="dxa"/>
          </w:tcPr>
          <w:p w:rsidR="00B00E90" w:rsidP="00B00E90" w:rsidRDefault="00B00E90" w14:paraId="33F633BF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 g</w:t>
            </w:r>
          </w:p>
        </w:tc>
        <w:tc>
          <w:tcPr>
            <w:tcW w:w="2410" w:type="dxa"/>
          </w:tcPr>
          <w:p w:rsidR="00B00E90" w:rsidP="00B00E90" w:rsidRDefault="00B00E90" w14:paraId="072BE3C2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2.2 g</w:t>
            </w:r>
          </w:p>
        </w:tc>
      </w:tr>
      <w:tr w:rsidR="00B00E90" w:rsidTr="00B00E90" w14:paraId="3AE37241" w14:textId="77777777">
        <w:trPr>
          <w:jc w:val="center"/>
        </w:trPr>
        <w:tc>
          <w:tcPr>
            <w:tcW w:w="2122" w:type="dxa"/>
          </w:tcPr>
          <w:p w:rsidR="00B00E90" w:rsidP="00B00E90" w:rsidRDefault="00B00E90" w14:paraId="104C5DF7" w14:textId="777777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Carbohydrate (total)</w:t>
            </w:r>
          </w:p>
        </w:tc>
        <w:tc>
          <w:tcPr>
            <w:tcW w:w="2409" w:type="dxa"/>
          </w:tcPr>
          <w:p w:rsidR="00B00E90" w:rsidP="00B00E90" w:rsidRDefault="00B00E90" w14:paraId="5CBD7FAE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8.8 g</w:t>
            </w:r>
          </w:p>
        </w:tc>
        <w:tc>
          <w:tcPr>
            <w:tcW w:w="2410" w:type="dxa"/>
          </w:tcPr>
          <w:p w:rsidR="00B00E90" w:rsidP="00B00E90" w:rsidRDefault="00B00E90" w14:paraId="6CD823D4" w14:textId="777777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7.7 g</w:t>
            </w:r>
          </w:p>
        </w:tc>
      </w:tr>
    </w:tbl>
    <w:p w:rsidRPr="00B00E90" w:rsidR="00B00E90" w:rsidP="00B00E90" w:rsidRDefault="00B00E90" w14:paraId="6DD1D0F9" w14:textId="77777777">
      <w:pPr>
        <w:pStyle w:val="ListParagraph"/>
        <w:tabs>
          <w:tab w:val="right" w:pos="10191"/>
        </w:tabs>
        <w:spacing w:after="120"/>
        <w:ind w:left="360"/>
        <w:rPr>
          <w:rFonts w:ascii="Times New Roman" w:hAnsi="Times New Roman" w:cs="Times New Roman"/>
          <w:color w:val="FF0000"/>
        </w:rPr>
      </w:pPr>
    </w:p>
    <w:p w:rsidRPr="0013693C" w:rsidR="009D3192" w:rsidP="00B00E90" w:rsidRDefault="0013693C" w14:paraId="1EC00977" w14:textId="200EAB64">
      <w:pPr>
        <w:pStyle w:val="ListParagraph"/>
        <w:tabs>
          <w:tab w:val="right" w:pos="10191"/>
        </w:tabs>
        <w:spacing w:after="120"/>
        <w:ind w:left="36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</w:rPr>
        <w:t>Assuming that all energy comes from the fat, protein and carbohydrates, calculate and compare the energy value of cow’s milk and soy milk in kJ g</w:t>
      </w:r>
      <w:r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.</w:t>
      </w:r>
      <w:r w:rsidR="001E1E81">
        <w:rPr>
          <w:rFonts w:ascii="Times New Roman" w:hAnsi="Times New Roman" w:cs="Times New Roman"/>
        </w:rPr>
        <w:tab/>
      </w:r>
      <w:r w:rsidR="001E1E81">
        <w:rPr>
          <w:rFonts w:ascii="Times New Roman" w:hAnsi="Times New Roman" w:cs="Times New Roman"/>
        </w:rPr>
        <w:t>3 marks</w:t>
      </w:r>
    </w:p>
    <w:tbl>
      <w:tblPr>
        <w:tblStyle w:val="TableGrid"/>
        <w:tblW w:w="0" w:type="auto"/>
        <w:tblInd w:w="426" w:type="dxa"/>
        <w:tblBorders>
          <w:top w:val="none" w:color="auto" w:sz="0" w:space="0"/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9484"/>
      </w:tblGrid>
      <w:tr w:rsidRPr="004F4821" w:rsidR="0013693C" w:rsidTr="6B0EBF82" w14:paraId="314B6A37" w14:textId="77777777">
        <w:trPr>
          <w:trHeight w:val="454"/>
        </w:trPr>
        <w:tc>
          <w:tcPr>
            <w:tcW w:w="9484" w:type="dxa"/>
          </w:tcPr>
          <w:p w:rsidRPr="005E1C32" w:rsidR="0013693C" w:rsidP="00B00E90" w:rsidRDefault="005E1C32" w14:paraId="2A18ACF3" w14:textId="34331A4D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(1m) </w:t>
            </w:r>
            <w:r w:rsidRPr="005E1C32">
              <w:rPr>
                <w:rFonts w:ascii="Times New Roman" w:hAnsi="Times New Roman" w:cs="Times New Roman"/>
                <w:color w:val="FF0000"/>
              </w:rPr>
              <w:t>Cows milk:</w:t>
            </w:r>
          </w:p>
          <w:p w:rsidRPr="004F4821" w:rsidR="005E1C32" w:rsidP="005E1C32" w:rsidRDefault="00456C00" w14:paraId="3A8F94C7" w14:textId="7AA7FEA4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</w:rPr>
                          <m:t>3.6 ×17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color w:val="FF0000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</w:rPr>
                          <m:t>4.3 ×37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color w:val="FF0000"/>
                      </w:rPr>
                      <m:t>+(8.8 ×16)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FF0000"/>
                      </w:rPr>
                      <m:t>100</m:t>
                    </m:r>
                  </m:den>
                </m:f>
                <m:r>
                  <w:rPr>
                    <w:rFonts w:ascii="Cambria Math" w:hAnsi="Cambria Math" w:cs="Times New Roman"/>
                    <w:color w:val="FF0000"/>
                  </w:rPr>
                  <m:t xml:space="preserve">=3.6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kJ g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FF0000"/>
                      </w:rPr>
                      <m:t>-1</m:t>
                    </m:r>
                  </m:sup>
                </m:sSup>
              </m:oMath>
            </m:oMathPara>
          </w:p>
        </w:tc>
      </w:tr>
      <w:tr w:rsidRPr="004F4821" w:rsidR="0013693C" w:rsidTr="6B0EBF82" w14:paraId="077C0436" w14:textId="77777777">
        <w:trPr>
          <w:trHeight w:val="454"/>
        </w:trPr>
        <w:tc>
          <w:tcPr>
            <w:tcW w:w="9484" w:type="dxa"/>
          </w:tcPr>
          <w:p w:rsidRPr="004F4821" w:rsidR="0013693C" w:rsidP="005E1C32" w:rsidRDefault="005E1C32" w14:paraId="3536843E" w14:textId="4D75E0F3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(1m) </w:t>
            </w:r>
            <w:r w:rsidRPr="005E1C32">
              <w:rPr>
                <w:rFonts w:ascii="Times New Roman" w:hAnsi="Times New Roman" w:cs="Times New Roman"/>
                <w:color w:val="FF0000"/>
              </w:rPr>
              <w:t xml:space="preserve">Soy milk: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color w:val="FF0000"/>
                </w:rPr>
                <w:br/>
              </m:r>
            </m:oMath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</w:rPr>
                          <m:t>4.1 ×17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color w:val="FF0000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FF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color w:val="FF0000"/>
                          </w:rPr>
                          <m:t>2.2 ×37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color w:val="FF0000"/>
                      </w:rPr>
                      <m:t>+(7.7 ×16)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FF0000"/>
                      </w:rPr>
                      <m:t>100</m:t>
                    </m:r>
                  </m:den>
                </m:f>
                <m:r>
                  <w:rPr>
                    <w:rFonts w:ascii="Cambria Math" w:hAnsi="Cambria Math" w:cs="Times New Roman"/>
                    <w:color w:val="FF0000"/>
                  </w:rPr>
                  <m:t xml:space="preserve">=2.7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FF000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FF0000"/>
                      </w:rPr>
                      <m:t>kJ g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FF0000"/>
                      </w:rPr>
                      <m:t>-1</m:t>
                    </m:r>
                  </m:sup>
                </m:sSup>
              </m:oMath>
            </m:oMathPara>
          </w:p>
        </w:tc>
      </w:tr>
      <w:tr w:rsidRPr="004F4821" w:rsidR="0013693C" w:rsidTr="6B0EBF82" w14:paraId="2D2E66E8" w14:textId="77777777">
        <w:trPr>
          <w:trHeight w:val="454"/>
        </w:trPr>
        <w:tc>
          <w:tcPr>
            <w:tcW w:w="9484" w:type="dxa"/>
          </w:tcPr>
          <w:p w:rsidRPr="004F4821" w:rsidR="0013693C" w:rsidP="00B00E90" w:rsidRDefault="0013693C" w14:paraId="54146332" w14:textId="77777777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  <w:tr w:rsidRPr="004F4821" w:rsidR="0013693C" w:rsidTr="6B0EBF82" w14:paraId="1E95669E" w14:textId="77777777">
        <w:trPr>
          <w:trHeight w:val="454"/>
        </w:trPr>
        <w:tc>
          <w:tcPr>
            <w:tcW w:w="9484" w:type="dxa"/>
          </w:tcPr>
          <w:p w:rsidRPr="004F4821" w:rsidR="0013693C" w:rsidP="00B00E90" w:rsidRDefault="005E1C32" w14:paraId="4DF72D65" w14:textId="7AA1689D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  <w:r w:rsidRPr="005E1C32">
              <w:rPr>
                <w:rFonts w:ascii="Times New Roman" w:hAnsi="Times New Roman" w:cs="Times New Roman"/>
                <w:color w:val="FF0000"/>
              </w:rPr>
              <w:t xml:space="preserve">(1m) </w:t>
            </w:r>
            <w:r>
              <w:rPr>
                <w:rFonts w:ascii="Times New Roman" w:hAnsi="Times New Roman" w:cs="Times New Roman"/>
                <w:color w:val="FF0000"/>
              </w:rPr>
              <w:t>Cow</w:t>
            </w:r>
            <w:r w:rsidR="00CB03C7">
              <w:rPr>
                <w:rFonts w:ascii="Times New Roman" w:hAnsi="Times New Roman" w:cs="Times New Roman"/>
                <w:color w:val="FF0000"/>
              </w:rPr>
              <w:t>’</w:t>
            </w:r>
            <w:r>
              <w:rPr>
                <w:rFonts w:ascii="Times New Roman" w:hAnsi="Times New Roman" w:cs="Times New Roman"/>
                <w:color w:val="FF0000"/>
              </w:rPr>
              <w:t>s milk has a higher energy value than soy milk</w:t>
            </w:r>
          </w:p>
        </w:tc>
      </w:tr>
      <w:tr w:rsidRPr="004F4821" w:rsidR="0013693C" w:rsidTr="6B0EBF82" w14:paraId="258F4F71" w14:textId="77777777">
        <w:trPr>
          <w:trHeight w:val="454"/>
        </w:trPr>
        <w:tc>
          <w:tcPr>
            <w:tcW w:w="9484" w:type="dxa"/>
          </w:tcPr>
          <w:p w:rsidRPr="00456C00" w:rsidR="0013693C" w:rsidP="00456C00" w:rsidRDefault="0013693C" w14:paraId="681916DF" w14:textId="1E48283E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00B050"/>
              </w:rPr>
            </w:pPr>
          </w:p>
        </w:tc>
      </w:tr>
    </w:tbl>
    <w:p w:rsidR="00337598" w:rsidP="00EB45A4" w:rsidRDefault="00337598" w14:paraId="591F2768" w14:textId="77777777">
      <w:pPr>
        <w:spacing w:after="120"/>
        <w:rPr>
          <w:rFonts w:ascii="Times New Roman" w:hAnsi="Times New Roman" w:cs="Times New Roman"/>
          <w:b/>
        </w:rPr>
      </w:pPr>
    </w:p>
    <w:p w:rsidR="00AF759E" w:rsidP="00EB45A4" w:rsidRDefault="00AF759E" w14:paraId="0EA4C321" w14:textId="77777777">
      <w:pPr>
        <w:spacing w:after="120"/>
        <w:rPr>
          <w:rFonts w:ascii="Times New Roman" w:hAnsi="Times New Roman" w:cs="Times New Roman"/>
          <w:b/>
        </w:rPr>
      </w:pPr>
    </w:p>
    <w:p w:rsidRPr="004F4821" w:rsidR="00EB45A4" w:rsidP="00EB45A4" w:rsidRDefault="00EB45A4" w14:paraId="5C0DDDFF" w14:textId="013FFB9F">
      <w:pPr>
        <w:spacing w:after="120"/>
        <w:rPr>
          <w:rFonts w:ascii="Times New Roman" w:hAnsi="Times New Roman" w:cs="Times New Roman"/>
          <w:b/>
        </w:rPr>
      </w:pPr>
      <w:r w:rsidRPr="004F4821">
        <w:rPr>
          <w:rFonts w:ascii="Times New Roman" w:hAnsi="Times New Roman" w:cs="Times New Roman"/>
          <w:b/>
        </w:rPr>
        <w:t xml:space="preserve">Question </w:t>
      </w:r>
      <w:r w:rsidR="00864E7A"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 xml:space="preserve"> (</w:t>
      </w:r>
      <w:r w:rsidR="00133252">
        <w:rPr>
          <w:rFonts w:ascii="Times New Roman" w:hAnsi="Times New Roman" w:cs="Times New Roman"/>
          <w:b/>
        </w:rPr>
        <w:t>5</w:t>
      </w:r>
      <w:r w:rsidRPr="004F4821">
        <w:rPr>
          <w:rFonts w:ascii="Times New Roman" w:hAnsi="Times New Roman" w:cs="Times New Roman"/>
          <w:b/>
        </w:rPr>
        <w:t xml:space="preserve"> marks)</w:t>
      </w:r>
    </w:p>
    <w:p w:rsidR="009E6D92" w:rsidP="00EB45A4" w:rsidRDefault="00EB45A4" w14:paraId="329DE1A1" w14:textId="77777777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chemical that contains carbon, C, </w:t>
      </w:r>
      <w:r w:rsidR="00DD20AB">
        <w:rPr>
          <w:rFonts w:ascii="Times New Roman" w:hAnsi="Times New Roman" w:cs="Times New Roman"/>
        </w:rPr>
        <w:t xml:space="preserve">hydrogen, H and oxygen, </w:t>
      </w:r>
      <w:r w:rsidR="008C6613">
        <w:rPr>
          <w:rFonts w:ascii="Times New Roman" w:hAnsi="Times New Roman" w:cs="Times New Roman"/>
        </w:rPr>
        <w:t xml:space="preserve">O, in the ratio </w:t>
      </w:r>
      <w:r w:rsidR="00784C1D">
        <w:rPr>
          <w:rFonts w:ascii="Times New Roman" w:hAnsi="Times New Roman" w:cs="Times New Roman"/>
        </w:rPr>
        <w:t>5</w:t>
      </w:r>
      <w:r w:rsidR="008C6613">
        <w:rPr>
          <w:rFonts w:ascii="Times New Roman" w:hAnsi="Times New Roman" w:cs="Times New Roman"/>
        </w:rPr>
        <w:t>:1</w:t>
      </w:r>
      <w:r w:rsidR="00784C1D">
        <w:rPr>
          <w:rFonts w:ascii="Times New Roman" w:hAnsi="Times New Roman" w:cs="Times New Roman"/>
        </w:rPr>
        <w:t>0</w:t>
      </w:r>
      <w:r w:rsidR="008C6613">
        <w:rPr>
          <w:rFonts w:ascii="Times New Roman" w:hAnsi="Times New Roman" w:cs="Times New Roman"/>
        </w:rPr>
        <w:t xml:space="preserve">:2 </w:t>
      </w:r>
      <w:r w:rsidR="00DC741D">
        <w:rPr>
          <w:rFonts w:ascii="Times New Roman" w:hAnsi="Times New Roman" w:cs="Times New Roman"/>
        </w:rPr>
        <w:t xml:space="preserve">with a </w:t>
      </w:r>
      <w:r w:rsidR="006A41EA">
        <w:rPr>
          <w:rFonts w:ascii="Times New Roman" w:hAnsi="Times New Roman" w:cs="Times New Roman"/>
        </w:rPr>
        <w:t>molar</w:t>
      </w:r>
      <w:r w:rsidR="00DC741D">
        <w:rPr>
          <w:rFonts w:ascii="Times New Roman" w:hAnsi="Times New Roman" w:cs="Times New Roman"/>
        </w:rPr>
        <w:t xml:space="preserve"> mass of </w:t>
      </w:r>
    </w:p>
    <w:p w:rsidR="008C6613" w:rsidP="00EB45A4" w:rsidRDefault="00DC741D" w14:paraId="626BB706" w14:textId="2EA95E9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102 g</w:t>
      </w:r>
      <w:r w:rsidR="006A41EA">
        <w:rPr>
          <w:rFonts w:ascii="Times New Roman" w:hAnsi="Times New Roman" w:cs="Times New Roman"/>
        </w:rPr>
        <w:t xml:space="preserve"> mol</w:t>
      </w:r>
      <w:r w:rsidR="006A41EA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</w:t>
      </w:r>
      <w:r w:rsidR="008C6613">
        <w:rPr>
          <w:rFonts w:ascii="Times New Roman" w:hAnsi="Times New Roman" w:cs="Times New Roman"/>
        </w:rPr>
        <w:t>is analysed using spectroscopy.</w:t>
      </w:r>
    </w:p>
    <w:p w:rsidR="002653A8" w:rsidP="00CE5EF0" w:rsidRDefault="008F0565" w14:paraId="0A23175E" w14:textId="53D666C0">
      <w:pPr>
        <w:tabs>
          <w:tab w:val="left" w:pos="9356"/>
        </w:tabs>
        <w:spacing w:after="120"/>
        <w:rPr>
          <w:rFonts w:ascii="Times New Roman" w:hAnsi="Times New Roman" w:cs="Times New Roman"/>
        </w:rPr>
      </w:pPr>
      <w:r w:rsidRPr="00CE5EF0">
        <w:rPr>
          <w:rFonts w:ascii="Times New Roman" w:hAnsi="Times New Roman" w:cs="Times New Roman"/>
        </w:rPr>
        <w:t>The infra-red (IR)</w:t>
      </w:r>
      <w:r w:rsidR="007B1A37">
        <w:rPr>
          <w:rFonts w:ascii="Times New Roman" w:hAnsi="Times New Roman" w:cs="Times New Roman"/>
        </w:rPr>
        <w:t xml:space="preserve"> spectrum</w:t>
      </w:r>
      <w:r w:rsidR="00CE5EF0">
        <w:rPr>
          <w:rFonts w:ascii="Times New Roman" w:hAnsi="Times New Roman" w:cs="Times New Roman"/>
        </w:rPr>
        <w:t xml:space="preserve">, </w:t>
      </w:r>
      <w:r w:rsidRPr="00925A56" w:rsidR="00D02BEA">
        <w:rPr>
          <w:rFonts w:ascii="Times New Roman" w:hAnsi="Times New Roman" w:cs="Times New Roman"/>
          <w:vertAlign w:val="superscript"/>
        </w:rPr>
        <w:t>1</w:t>
      </w:r>
      <w:r w:rsidR="00D02BEA">
        <w:rPr>
          <w:rFonts w:ascii="Times New Roman" w:hAnsi="Times New Roman" w:cs="Times New Roman"/>
        </w:rPr>
        <w:t>H-NMR spectrum</w:t>
      </w:r>
      <w:r w:rsidR="00585E06">
        <w:rPr>
          <w:rFonts w:ascii="Times New Roman" w:hAnsi="Times New Roman" w:cs="Times New Roman"/>
        </w:rPr>
        <w:t xml:space="preserve"> and </w:t>
      </w:r>
      <w:r w:rsidRPr="00925A56" w:rsidR="00585E06">
        <w:rPr>
          <w:rFonts w:ascii="Times New Roman" w:hAnsi="Times New Roman" w:cs="Times New Roman"/>
          <w:vertAlign w:val="superscript"/>
        </w:rPr>
        <w:t>13</w:t>
      </w:r>
      <w:r w:rsidR="00585E06">
        <w:rPr>
          <w:rFonts w:ascii="Times New Roman" w:hAnsi="Times New Roman" w:cs="Times New Roman"/>
        </w:rPr>
        <w:t>C-NMR spectrum</w:t>
      </w:r>
      <w:r w:rsidRPr="00CE5EF0">
        <w:rPr>
          <w:rFonts w:ascii="Times New Roman" w:hAnsi="Times New Roman" w:cs="Times New Roman"/>
        </w:rPr>
        <w:t xml:space="preserve"> of the chemical </w:t>
      </w:r>
      <w:r w:rsidR="00D02BEA">
        <w:rPr>
          <w:rFonts w:ascii="Times New Roman" w:hAnsi="Times New Roman" w:cs="Times New Roman"/>
        </w:rPr>
        <w:t>are</w:t>
      </w:r>
      <w:r w:rsidRPr="00CE5EF0">
        <w:rPr>
          <w:rFonts w:ascii="Times New Roman" w:hAnsi="Times New Roman" w:cs="Times New Roman"/>
        </w:rPr>
        <w:t xml:space="preserve"> shown below.</w:t>
      </w:r>
    </w:p>
    <w:p w:rsidRPr="00CE5EF0" w:rsidR="00AF759E" w:rsidP="00CE5EF0" w:rsidRDefault="00AF759E" w14:paraId="4F9A295D" w14:textId="77777777">
      <w:pPr>
        <w:tabs>
          <w:tab w:val="left" w:pos="9356"/>
        </w:tabs>
        <w:spacing w:after="12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6"/>
      </w:tblGrid>
      <w:tr w:rsidR="00A83987" w:rsidTr="6B74DFBD" w14:paraId="0D6FA333" w14:textId="77777777">
        <w:trPr>
          <w:jc w:val="center"/>
        </w:trPr>
        <w:tc>
          <w:tcPr>
            <w:tcW w:w="0" w:type="auto"/>
          </w:tcPr>
          <w:p w:rsidR="00A83987" w:rsidP="00D02BEA" w:rsidRDefault="00734E89" w14:paraId="547633AE" w14:textId="6083FC1E">
            <w:pPr>
              <w:tabs>
                <w:tab w:val="left" w:pos="9356"/>
              </w:tabs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Infra-red (IR) spectrum</w:t>
            </w:r>
          </w:p>
          <w:p w:rsidR="00734E89" w:rsidP="00D02BEA" w:rsidRDefault="2C30D054" w14:paraId="0363242E" w14:textId="2FACE096">
            <w:pPr>
              <w:tabs>
                <w:tab w:val="left" w:pos="9356"/>
              </w:tabs>
              <w:spacing w:after="120"/>
              <w:rPr>
                <w:rFonts w:ascii="Times New Roman" w:hAnsi="Times New Roman" w:cs="Times New Roman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1630A1D4" wp14:editId="166B5782">
                  <wp:extent cx="6130458" cy="2746810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0458" cy="2746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759E" w:rsidTr="6B74DFBD" w14:paraId="3F92EE2F" w14:textId="77777777">
        <w:tblPrEx>
          <w:jc w:val="left"/>
        </w:tblPrEx>
        <w:tc>
          <w:tcPr>
            <w:tcW w:w="0" w:type="auto"/>
          </w:tcPr>
          <w:p w:rsidR="00AF759E" w:rsidP="00F96425" w:rsidRDefault="00AF759E" w14:paraId="7F612F72" w14:textId="77777777">
            <w:pPr>
              <w:tabs>
                <w:tab w:val="left" w:pos="9356"/>
              </w:tabs>
              <w:spacing w:after="120"/>
              <w:rPr>
                <w:rFonts w:ascii="Times New Roman" w:hAnsi="Times New Roman" w:cs="Times New Roman"/>
              </w:rPr>
            </w:pPr>
            <w:r w:rsidRPr="00734E89">
              <w:rPr>
                <w:rFonts w:ascii="Times New Roman" w:hAnsi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</w:rPr>
              <w:t>H-NMR spectrum</w:t>
            </w:r>
            <w:r>
              <w:rPr>
                <w:noProof/>
              </w:rPr>
              <w:t xml:space="preserve"> </w:t>
            </w:r>
          </w:p>
          <w:p w:rsidR="00AF759E" w:rsidP="00F96425" w:rsidRDefault="00AF759E" w14:paraId="4E66247F" w14:textId="77777777">
            <w:pPr>
              <w:tabs>
                <w:tab w:val="left" w:pos="9356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n-AU"/>
              </w:rPr>
              <mc:AlternateContent>
                <mc:Choice Requires="wpg">
                  <w:drawing>
                    <wp:inline distT="0" distB="0" distL="0" distR="0" wp14:anchorId="02C856F2" wp14:editId="2B43BCF8">
                      <wp:extent cx="6184900" cy="2571750"/>
                      <wp:effectExtent l="0" t="0" r="6350" b="0"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84900" cy="2571750"/>
                                <a:chOff x="0" y="0"/>
                                <a:chExt cx="5746750" cy="1802553"/>
                              </a:xfrm>
                            </wpg:grpSpPr>
                            <wpg:grpSp>
                              <wpg:cNvPr id="7" name="Group 7"/>
                              <wpg:cNvGrpSpPr/>
                              <wpg:grpSpPr>
                                <a:xfrm>
                                  <a:off x="0" y="0"/>
                                  <a:ext cx="5746750" cy="1802553"/>
                                  <a:chOff x="0" y="0"/>
                                  <a:chExt cx="5746750" cy="180255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3" name="Picture 3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3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731510" cy="17665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4" name="Rectangle 4"/>
                                <wps:cNvSpPr/>
                                <wps:spPr>
                                  <a:xfrm>
                                    <a:off x="5067300" y="1657350"/>
                                    <a:ext cx="679450" cy="11980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" name="Rectangle 6"/>
                                <wps:cNvSpPr/>
                                <wps:spPr>
                                  <a:xfrm>
                                    <a:off x="1460500" y="1756834"/>
                                    <a:ext cx="1481667" cy="4571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8" name="Straight Connector 8"/>
                              <wps:cNvCnPr/>
                              <wps:spPr>
                                <a:xfrm flipV="1">
                                  <a:off x="186274" y="630768"/>
                                  <a:ext cx="0" cy="766233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 w14:anchorId="2C09E7AE">
                    <v:group id="Group 9" style="width:487pt;height:202.5pt;mso-position-horizontal-relative:char;mso-position-vertical-relative:line" coordsize="57467,18025" o:spid="_x0000_s1026" w14:anchorId="6B4BFEF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">
                      <v:group id="Group 7" style="position:absolute;width:57467;height:18025" coordsize="57467,18025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shapetype id="_x0000_t75" coordsize="21600,21600" filled="f" stroked="f" o:spt="75" o:preferrelative="t" path="m@4@5l@4@11@9@11@9@5xe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gradientshapeok="t" o:connecttype="rect" o:extrusionok="f"/>
                          <o:lock v:ext="edit" aspectratio="t"/>
                        </v:shapetype>
                        <v:shape id="Picture 3" style="position:absolute;width:57315;height:17665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">
                          <v:imagedata o:title="" r:id="rId24"/>
                          <v:path arrowok="t"/>
                        </v:shape>
                        <v:rect id="Rectangle 4" style="position:absolute;left:50673;top:16573;width:6794;height:1198;visibility:visible;mso-wrap-style:square;v-text-anchor:middle" o:spid="_x0000_s1029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"/>
                        <v:rect id="Rectangle 6" style="position:absolute;left:14605;top:17568;width:14816;height:457;visibility:visible;mso-wrap-style:square;v-text-anchor:middle" o:spid="_x0000_s1030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"/>
                      </v:group>
                      <v:line id="Straight Connector 8" style="position:absolute;flip:y;visibility:visible;mso-wrap-style:square" o:spid="_x0000_s1031" strokecolor="black [3213]" strokeweight="1pt" o:connectortype="straight" from="1862,6307" to="1862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</w:tc>
      </w:tr>
      <w:tr w:rsidR="00A83987" w:rsidTr="6B74DFBD" w14:paraId="0B708BAF" w14:textId="77777777">
        <w:trPr>
          <w:jc w:val="center"/>
        </w:trPr>
        <w:tc>
          <w:tcPr>
            <w:tcW w:w="0" w:type="auto"/>
          </w:tcPr>
          <w:p w:rsidR="00A83987" w:rsidP="00D02BEA" w:rsidRDefault="00734E89" w14:paraId="4CD084F6" w14:textId="77777777">
            <w:pPr>
              <w:tabs>
                <w:tab w:val="left" w:pos="9356"/>
              </w:tabs>
              <w:spacing w:after="120"/>
              <w:rPr>
                <w:rFonts w:ascii="Times New Roman" w:hAnsi="Times New Roman" w:cs="Times New Roman"/>
              </w:rPr>
            </w:pPr>
            <w:r w:rsidRPr="00734E89">
              <w:rPr>
                <w:rFonts w:ascii="Times New Roman" w:hAnsi="Times New Roman" w:cs="Times New Roman"/>
                <w:vertAlign w:val="superscript"/>
              </w:rPr>
              <w:t>13</w:t>
            </w:r>
            <w:r>
              <w:rPr>
                <w:rFonts w:ascii="Times New Roman" w:hAnsi="Times New Roman" w:cs="Times New Roman"/>
              </w:rPr>
              <w:t>C-NMR spectrum</w:t>
            </w:r>
          </w:p>
          <w:p w:rsidR="00734E89" w:rsidP="00B02A18" w:rsidRDefault="074DA929" w14:paraId="0ED48EA2" w14:textId="13C2BDD6">
            <w:pPr>
              <w:tabs>
                <w:tab w:val="left" w:pos="9356"/>
              </w:tabs>
              <w:spacing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  <w:lang w:eastAsia="en-AU"/>
              </w:rPr>
              <w:lastRenderedPageBreak/>
              <w:drawing>
                <wp:inline distT="0" distB="0" distL="0" distR="0" wp14:anchorId="30F96AD9" wp14:editId="23D6721A">
                  <wp:extent cx="4492487" cy="3355561"/>
                  <wp:effectExtent l="0" t="0" r="3810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487" cy="3355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25A56" w:rsidP="00D02BEA" w:rsidRDefault="00925A56" w14:paraId="52767EE3" w14:textId="77777777">
      <w:pPr>
        <w:tabs>
          <w:tab w:val="left" w:pos="9356"/>
        </w:tabs>
        <w:spacing w:after="120"/>
        <w:rPr>
          <w:rFonts w:ascii="Times New Roman" w:hAnsi="Times New Roman" w:cs="Times New Roman"/>
        </w:rPr>
      </w:pPr>
    </w:p>
    <w:p w:rsidRPr="00B57934" w:rsidR="008C6613" w:rsidP="00E87B32" w:rsidRDefault="00F951C7" w14:paraId="17A74CAE" w14:textId="048D777B">
      <w:pPr>
        <w:pStyle w:val="ListParagraph"/>
        <w:numPr>
          <w:ilvl w:val="0"/>
          <w:numId w:val="22"/>
        </w:numPr>
        <w:tabs>
          <w:tab w:val="left" w:pos="9323"/>
        </w:tabs>
        <w:spacing w:after="120"/>
        <w:ind w:left="426"/>
        <w:contextualSpacing w:val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Identify two </w:t>
      </w:r>
      <w:r w:rsidR="00EB01F7">
        <w:rPr>
          <w:rFonts w:ascii="Times New Roman" w:hAnsi="Times New Roman" w:cs="Times New Roman"/>
          <w:bCs/>
        </w:rPr>
        <w:t xml:space="preserve">distinctive </w:t>
      </w:r>
      <w:r>
        <w:rPr>
          <w:rFonts w:ascii="Times New Roman" w:hAnsi="Times New Roman" w:cs="Times New Roman"/>
          <w:bCs/>
        </w:rPr>
        <w:t>signals from the IR spectrum</w:t>
      </w:r>
      <w:r w:rsidRPr="00B57934" w:rsidR="002653A8">
        <w:rPr>
          <w:rFonts w:ascii="Times New Roman" w:hAnsi="Times New Roman" w:cs="Times New Roman"/>
          <w:bCs/>
        </w:rPr>
        <w:t>.</w:t>
      </w:r>
      <w:r w:rsidRPr="00B57934" w:rsidR="0003733D">
        <w:rPr>
          <w:rFonts w:ascii="Times New Roman" w:hAnsi="Times New Roman" w:cs="Times New Roman"/>
          <w:bCs/>
        </w:rPr>
        <w:tab/>
      </w:r>
      <w:r w:rsidR="00EB01F7">
        <w:rPr>
          <w:rFonts w:ascii="Times New Roman" w:hAnsi="Times New Roman" w:cs="Times New Roman"/>
          <w:bCs/>
        </w:rPr>
        <w:t>2</w:t>
      </w:r>
      <w:r w:rsidRPr="00B57934" w:rsidR="008C6613">
        <w:rPr>
          <w:rFonts w:ascii="Times New Roman" w:hAnsi="Times New Roman" w:cs="Times New Roman"/>
          <w:bCs/>
        </w:rPr>
        <w:t xml:space="preserve"> mark</w:t>
      </w:r>
      <w:r w:rsidR="005C4FDA">
        <w:rPr>
          <w:rFonts w:ascii="Times New Roman" w:hAnsi="Times New Roman" w:cs="Times New Roman"/>
          <w:bCs/>
        </w:rPr>
        <w:t>s</w:t>
      </w:r>
    </w:p>
    <w:p w:rsidR="008C6613" w:rsidP="008C6613" w:rsidRDefault="008C6613" w14:paraId="08355B6C" w14:textId="6027E6EB">
      <w:pPr>
        <w:pStyle w:val="ListParagraph"/>
        <w:spacing w:after="12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593"/>
        <w:gridCol w:w="6196"/>
      </w:tblGrid>
      <w:tr w:rsidRPr="004F4821" w:rsidR="002A17A3" w:rsidTr="00EB01F7" w14:paraId="6932A6B9" w14:textId="77777777">
        <w:trPr>
          <w:trHeight w:val="476"/>
        </w:trPr>
        <w:tc>
          <w:tcPr>
            <w:tcW w:w="2593" w:type="dxa"/>
          </w:tcPr>
          <w:p w:rsidRPr="004F4821" w:rsidR="002A17A3" w:rsidP="00CF7C4C" w:rsidRDefault="002A17A3" w14:paraId="1556ED68" w14:textId="77777777">
            <w:pPr>
              <w:spacing w:before="120" w:after="120"/>
              <w:jc w:val="center"/>
              <w:rPr>
                <w:rFonts w:ascii="Times New Roman" w:hAnsi="Times New Roman" w:cs="Times New Roman"/>
                <w:b/>
              </w:rPr>
            </w:pPr>
            <w:r w:rsidRPr="004F4821">
              <w:rPr>
                <w:rFonts w:ascii="Times New Roman" w:hAnsi="Times New Roman" w:cs="Times New Roman"/>
                <w:b/>
              </w:rPr>
              <w:t>Wave number (cm</w:t>
            </w:r>
            <w:r w:rsidRPr="004F4821">
              <w:rPr>
                <w:rFonts w:ascii="Times New Roman" w:hAnsi="Times New Roman" w:cs="Times New Roman"/>
                <w:b/>
                <w:vertAlign w:val="superscript"/>
              </w:rPr>
              <w:t>-1</w:t>
            </w:r>
            <w:r w:rsidRPr="004F4821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6196" w:type="dxa"/>
          </w:tcPr>
          <w:p w:rsidRPr="004F4821" w:rsidR="002A17A3" w:rsidP="00EB01F7" w:rsidRDefault="005C4FDA" w14:paraId="42DE676D" w14:textId="042B19E7">
            <w:pPr>
              <w:spacing w:before="120" w:after="1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Most likely b</w:t>
            </w:r>
            <w:r w:rsidRPr="004F4821" w:rsidR="002A17A3">
              <w:rPr>
                <w:rFonts w:ascii="Times New Roman" w:hAnsi="Times New Roman" w:cs="Times New Roman"/>
                <w:b/>
              </w:rPr>
              <w:t>ond</w:t>
            </w:r>
          </w:p>
        </w:tc>
      </w:tr>
      <w:tr w:rsidRPr="00E321A1" w:rsidR="002A17A3" w:rsidTr="00EB01F7" w14:paraId="1405210B" w14:textId="77777777">
        <w:trPr>
          <w:trHeight w:val="476"/>
        </w:trPr>
        <w:tc>
          <w:tcPr>
            <w:tcW w:w="2593" w:type="dxa"/>
          </w:tcPr>
          <w:p w:rsidRPr="00E321A1" w:rsidR="002A17A3" w:rsidP="00CF7C4C" w:rsidRDefault="00E321A1" w14:paraId="5732F726" w14:textId="0AA6B520">
            <w:pPr>
              <w:spacing w:before="120" w:after="12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~</w:t>
            </w:r>
            <w:r w:rsidRPr="00E321A1">
              <w:rPr>
                <w:rFonts w:ascii="Times New Roman" w:hAnsi="Times New Roman" w:cs="Times New Roman"/>
                <w:color w:val="FF0000"/>
              </w:rPr>
              <w:t>1</w:t>
            </w:r>
            <w:r>
              <w:rPr>
                <w:rFonts w:ascii="Times New Roman" w:hAnsi="Times New Roman" w:cs="Times New Roman"/>
                <w:color w:val="FF0000"/>
              </w:rPr>
              <w:t>700</w:t>
            </w:r>
          </w:p>
        </w:tc>
        <w:tc>
          <w:tcPr>
            <w:tcW w:w="6196" w:type="dxa"/>
          </w:tcPr>
          <w:p w:rsidRPr="00E321A1" w:rsidR="002A17A3" w:rsidP="00CF7C4C" w:rsidRDefault="00E321A1" w14:paraId="594054E1" w14:textId="44247B50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C=O (acid)</w:t>
            </w:r>
          </w:p>
        </w:tc>
      </w:tr>
      <w:tr w:rsidRPr="00E321A1" w:rsidR="00E321A1" w:rsidTr="00EB01F7" w14:paraId="765C543B" w14:textId="77777777">
        <w:trPr>
          <w:trHeight w:val="476"/>
        </w:trPr>
        <w:tc>
          <w:tcPr>
            <w:tcW w:w="2593" w:type="dxa"/>
          </w:tcPr>
          <w:p w:rsidR="00E321A1" w:rsidP="00CF7C4C" w:rsidRDefault="00E321A1" w14:paraId="6F172ADC" w14:textId="2A21EF9F">
            <w:pPr>
              <w:spacing w:before="120" w:after="12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~2800-3300</w:t>
            </w:r>
          </w:p>
        </w:tc>
        <w:tc>
          <w:tcPr>
            <w:tcW w:w="6196" w:type="dxa"/>
          </w:tcPr>
          <w:p w:rsidR="00E321A1" w:rsidP="00CF7C4C" w:rsidRDefault="00E321A1" w14:paraId="66D4375A" w14:textId="3E8E8437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OH (acid)</w:t>
            </w:r>
          </w:p>
        </w:tc>
      </w:tr>
      <w:tr w:rsidRPr="00E321A1" w:rsidR="002A17A3" w:rsidTr="00EB01F7" w14:paraId="64BA3683" w14:textId="77777777">
        <w:trPr>
          <w:trHeight w:val="476"/>
        </w:trPr>
        <w:tc>
          <w:tcPr>
            <w:tcW w:w="2593" w:type="dxa"/>
          </w:tcPr>
          <w:p w:rsidRPr="00E321A1" w:rsidR="002A17A3" w:rsidP="00CF7C4C" w:rsidRDefault="00E321A1" w14:paraId="23D16CA7" w14:textId="04E94E9F">
            <w:pPr>
              <w:spacing w:before="120" w:after="12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~3000</w:t>
            </w:r>
          </w:p>
        </w:tc>
        <w:tc>
          <w:tcPr>
            <w:tcW w:w="6196" w:type="dxa"/>
          </w:tcPr>
          <w:p w:rsidRPr="00E321A1" w:rsidR="002A17A3" w:rsidP="00CF7C4C" w:rsidRDefault="00E321A1" w14:paraId="34420B59" w14:textId="5BF3BDF5">
            <w:pPr>
              <w:spacing w:after="120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C-H</w:t>
            </w:r>
          </w:p>
        </w:tc>
      </w:tr>
    </w:tbl>
    <w:p w:rsidR="0003733D" w:rsidP="00FF3DDC" w:rsidRDefault="00E31B2F" w14:paraId="75D29F22" w14:textId="65B8F97C">
      <w:pPr>
        <w:spacing w:after="12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Wave numbers may be read directly from the spectrum or quoted from the Data Book</w:t>
      </w:r>
    </w:p>
    <w:p w:rsidRPr="00E321A1" w:rsidR="00E321A1" w:rsidP="00FF3DDC" w:rsidRDefault="00E321A1" w14:paraId="63A742C8" w14:textId="77777777">
      <w:pPr>
        <w:spacing w:after="120"/>
        <w:rPr>
          <w:rFonts w:ascii="Times New Roman" w:hAnsi="Times New Roman" w:cs="Times New Roman"/>
          <w:color w:val="FF0000"/>
        </w:rPr>
      </w:pPr>
    </w:p>
    <w:p w:rsidRPr="00B011D0" w:rsidR="005C4FDA" w:rsidP="00B011D0" w:rsidRDefault="005C4FDA" w14:paraId="69A1E934" w14:textId="453843F0">
      <w:pPr>
        <w:pStyle w:val="ListParagraph"/>
        <w:numPr>
          <w:ilvl w:val="0"/>
          <w:numId w:val="22"/>
        </w:numPr>
        <w:tabs>
          <w:tab w:val="left" w:pos="9323"/>
        </w:tabs>
        <w:spacing w:after="120"/>
        <w:ind w:left="426"/>
        <w:rPr>
          <w:rFonts w:ascii="Times New Roman" w:hAnsi="Times New Roman" w:cs="Times New Roman"/>
          <w:bCs/>
        </w:rPr>
      </w:pPr>
      <w:r w:rsidRPr="00B011D0">
        <w:rPr>
          <w:rFonts w:ascii="Times New Roman" w:hAnsi="Times New Roman" w:cs="Times New Roman"/>
          <w:bCs/>
        </w:rPr>
        <w:t xml:space="preserve">Identify the number of carbon environments from the </w:t>
      </w:r>
      <w:r w:rsidRPr="00B011D0" w:rsidR="00137DC6">
        <w:rPr>
          <w:rFonts w:ascii="Times New Roman" w:hAnsi="Times New Roman" w:cs="Times New Roman"/>
          <w:bCs/>
          <w:vertAlign w:val="superscript"/>
        </w:rPr>
        <w:t>13</w:t>
      </w:r>
      <w:r w:rsidRPr="00B011D0" w:rsidR="00137DC6">
        <w:rPr>
          <w:rFonts w:ascii="Times New Roman" w:hAnsi="Times New Roman" w:cs="Times New Roman"/>
          <w:bCs/>
        </w:rPr>
        <w:t>C-NMR spectrum</w:t>
      </w:r>
      <w:r w:rsidRPr="00B011D0" w:rsidR="00137DC6">
        <w:rPr>
          <w:rFonts w:ascii="Times New Roman" w:hAnsi="Times New Roman" w:cs="Times New Roman"/>
          <w:bCs/>
        </w:rPr>
        <w:tab/>
      </w:r>
      <w:r w:rsidRPr="00B011D0" w:rsidR="00137DC6">
        <w:rPr>
          <w:rFonts w:ascii="Times New Roman" w:hAnsi="Times New Roman" w:cs="Times New Roman"/>
          <w:bCs/>
        </w:rPr>
        <w:t>1 mark</w:t>
      </w:r>
    </w:p>
    <w:tbl>
      <w:tblPr>
        <w:tblStyle w:val="TableGrid"/>
        <w:tblW w:w="0" w:type="auto"/>
        <w:tblInd w:w="426" w:type="dxa"/>
        <w:tblBorders>
          <w:top w:val="none" w:color="auto" w:sz="0" w:space="0"/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9778"/>
      </w:tblGrid>
      <w:tr w:rsidRPr="004F4821" w:rsidR="00137DC6" w:rsidTr="00AF759E" w14:paraId="0CC2162F" w14:textId="77777777">
        <w:trPr>
          <w:trHeight w:val="454"/>
        </w:trPr>
        <w:tc>
          <w:tcPr>
            <w:tcW w:w="9778" w:type="dxa"/>
          </w:tcPr>
          <w:p w:rsidRPr="00137DC6" w:rsidR="00137DC6" w:rsidP="00137DC6" w:rsidRDefault="00E321A1" w14:paraId="189E5225" w14:textId="19ADDFFF">
            <w:pPr>
              <w:spacing w:after="120"/>
              <w:rPr>
                <w:rFonts w:ascii="Times New Roman" w:hAnsi="Times New Roman" w:cs="Times New Roman"/>
              </w:rPr>
            </w:pPr>
            <w:r w:rsidRPr="00E321A1">
              <w:rPr>
                <w:rFonts w:ascii="Times New Roman" w:hAnsi="Times New Roman" w:cs="Times New Roman"/>
                <w:color w:val="FF0000"/>
              </w:rPr>
              <w:t>5</w:t>
            </w:r>
          </w:p>
        </w:tc>
      </w:tr>
    </w:tbl>
    <w:p w:rsidRPr="00C61AC3" w:rsidR="00137DC6" w:rsidP="00C61AC3" w:rsidRDefault="00137DC6" w14:paraId="1A1AF5F2" w14:textId="77777777">
      <w:pPr>
        <w:tabs>
          <w:tab w:val="left" w:pos="9323"/>
        </w:tabs>
        <w:spacing w:after="120"/>
        <w:rPr>
          <w:rFonts w:ascii="Times New Roman" w:hAnsi="Times New Roman" w:cs="Times New Roman"/>
          <w:bCs/>
        </w:rPr>
      </w:pPr>
    </w:p>
    <w:p w:rsidRPr="00C61AC3" w:rsidR="00137DC6" w:rsidP="00B011D0" w:rsidRDefault="00C61AC3" w14:paraId="07E56144" w14:textId="74EB4D88">
      <w:pPr>
        <w:pStyle w:val="ListParagraph"/>
        <w:numPr>
          <w:ilvl w:val="0"/>
          <w:numId w:val="22"/>
        </w:numPr>
        <w:tabs>
          <w:tab w:val="left" w:pos="9356"/>
        </w:tabs>
        <w:spacing w:after="120"/>
        <w:ind w:left="426"/>
        <w:rPr>
          <w:rFonts w:ascii="Times New Roman" w:hAnsi="Times New Roman" w:cs="Times New Roman"/>
        </w:rPr>
      </w:pPr>
      <w:r w:rsidRPr="00C61AC3">
        <w:rPr>
          <w:rFonts w:ascii="Times New Roman" w:hAnsi="Times New Roman" w:cs="Times New Roman"/>
        </w:rPr>
        <w:t xml:space="preserve">Draw the </w:t>
      </w:r>
      <w:r w:rsidR="003B0BFB">
        <w:rPr>
          <w:rFonts w:ascii="Times New Roman" w:hAnsi="Times New Roman" w:cs="Times New Roman"/>
        </w:rPr>
        <w:t>skeletal</w:t>
      </w:r>
      <w:r w:rsidRPr="00C61AC3">
        <w:rPr>
          <w:rFonts w:ascii="Times New Roman" w:hAnsi="Times New Roman" w:cs="Times New Roman"/>
        </w:rPr>
        <w:t xml:space="preserve"> formula for the chemical which is consistent with the infra-red (IR) spectrum, </w:t>
      </w:r>
      <w:r w:rsidRPr="00C61AC3">
        <w:rPr>
          <w:rFonts w:ascii="Times New Roman" w:hAnsi="Times New Roman" w:cs="Times New Roman"/>
          <w:vertAlign w:val="superscript"/>
        </w:rPr>
        <w:t>13</w:t>
      </w:r>
      <w:r w:rsidRPr="00C61AC3">
        <w:rPr>
          <w:rFonts w:ascii="Times New Roman" w:hAnsi="Times New Roman" w:cs="Times New Roman"/>
        </w:rPr>
        <w:t xml:space="preserve">C-NMR spectrum and </w:t>
      </w:r>
      <w:r w:rsidRPr="00C61AC3">
        <w:rPr>
          <w:rFonts w:ascii="Times New Roman" w:hAnsi="Times New Roman" w:cs="Times New Roman"/>
          <w:vertAlign w:val="superscript"/>
        </w:rPr>
        <w:t>1</w:t>
      </w:r>
      <w:r w:rsidRPr="00C61AC3">
        <w:rPr>
          <w:rFonts w:ascii="Times New Roman" w:hAnsi="Times New Roman" w:cs="Times New Roman"/>
        </w:rPr>
        <w:t>H-NMR spectrum</w:t>
      </w:r>
      <w:r>
        <w:rPr>
          <w:rFonts w:ascii="Times New Roman" w:hAnsi="Times New Roman" w:cs="Times New Roman"/>
        </w:rPr>
        <w:t>.</w:t>
      </w:r>
      <w:r w:rsidRPr="00C61AC3" w:rsidR="00137DC6">
        <w:rPr>
          <w:rFonts w:ascii="Times New Roman" w:hAnsi="Times New Roman" w:cs="Times New Roman"/>
          <w:bCs/>
        </w:rPr>
        <w:tab/>
      </w:r>
      <w:r w:rsidR="0067696B">
        <w:rPr>
          <w:rFonts w:ascii="Times New Roman" w:hAnsi="Times New Roman" w:cs="Times New Roman"/>
          <w:bCs/>
        </w:rPr>
        <w:t>2</w:t>
      </w:r>
      <w:r w:rsidRPr="00C61AC3" w:rsidR="00137DC6">
        <w:rPr>
          <w:rFonts w:ascii="Times New Roman" w:hAnsi="Times New Roman" w:cs="Times New Roman"/>
          <w:bCs/>
        </w:rPr>
        <w:t xml:space="preserve"> mark</w:t>
      </w:r>
      <w:r w:rsidR="0067696B">
        <w:rPr>
          <w:rFonts w:ascii="Times New Roman" w:hAnsi="Times New Roman" w:cs="Times New Roman"/>
          <w:bCs/>
        </w:rPr>
        <w:t>s</w:t>
      </w:r>
    </w:p>
    <w:p w:rsidRPr="00D7427E" w:rsidR="00B011D0" w:rsidP="00137DC6" w:rsidRDefault="00D7427E" w14:paraId="2F02233B" w14:textId="0D2003CC">
      <w:pPr>
        <w:spacing w:after="120"/>
        <w:rPr>
          <w:rFonts w:ascii="Times New Roman" w:hAnsi="Times New Roman" w:cs="Times New Roman"/>
          <w:color w:val="FF0000"/>
        </w:rPr>
      </w:pPr>
      <w:r w:rsidRPr="00D7427E">
        <w:rPr>
          <w:rFonts w:ascii="Times New Roman" w:hAnsi="Times New Roman" w:cs="Times New Roman"/>
          <w:color w:val="FF0000"/>
        </w:rPr>
        <w:t>1 mark – any correct structure</w:t>
      </w:r>
    </w:p>
    <w:p w:rsidR="00CA1B65" w:rsidP="00D7427E" w:rsidRDefault="00D7427E" w14:paraId="499CFEDD" w14:textId="4CC9D21E">
      <w:pPr>
        <w:spacing w:after="120"/>
        <w:rPr>
          <w:rFonts w:ascii="Times New Roman" w:hAnsi="Times New Roman" w:cs="Times New Roman"/>
        </w:rPr>
      </w:pPr>
      <w:r w:rsidRPr="00D7427E">
        <w:rPr>
          <w:rFonts w:ascii="Times New Roman" w:hAnsi="Times New Roman" w:cs="Times New Roman"/>
          <w:color w:val="FF0000"/>
        </w:rPr>
        <w:t>2 marks – correct skeletal formula</w:t>
      </w:r>
    </w:p>
    <w:p w:rsidR="00D7427E" w:rsidP="3E77AA7A" w:rsidRDefault="00D7427E" w14:paraId="1AA13AFF" w14:textId="3D22AAEA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  <w:lang w:eastAsia="en-AU"/>
        </w:rPr>
        <w:drawing>
          <wp:inline distT="0" distB="0" distL="0" distR="0" wp14:anchorId="2AF1168E" wp14:editId="4BC2C574">
            <wp:extent cx="1244600" cy="956603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95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E77AA7A">
        <w:rPr>
          <w:rFonts w:ascii="Times New Roman" w:hAnsi="Times New Roman" w:cs="Times New Roman"/>
          <w:b/>
          <w:bCs/>
        </w:rPr>
        <w:br w:type="page"/>
      </w:r>
    </w:p>
    <w:p w:rsidR="0067696B" w:rsidP="00137DC6" w:rsidRDefault="00CA1B65" w14:paraId="0627033A" w14:textId="3AFD7C8E">
      <w:pPr>
        <w:spacing w:after="120"/>
        <w:rPr>
          <w:rFonts w:ascii="Times New Roman" w:hAnsi="Times New Roman" w:cs="Times New Roman"/>
          <w:b/>
        </w:rPr>
      </w:pPr>
      <w:r w:rsidRPr="00CA1B65">
        <w:rPr>
          <w:rFonts w:ascii="Times New Roman" w:hAnsi="Times New Roman" w:cs="Times New Roman"/>
          <w:b/>
        </w:rPr>
        <w:lastRenderedPageBreak/>
        <w:t xml:space="preserve">Question </w:t>
      </w:r>
      <w:r w:rsidR="00D53293">
        <w:rPr>
          <w:rFonts w:ascii="Times New Roman" w:hAnsi="Times New Roman" w:cs="Times New Roman"/>
          <w:b/>
        </w:rPr>
        <w:t>3</w:t>
      </w:r>
      <w:r w:rsidR="003E3C02">
        <w:rPr>
          <w:rFonts w:ascii="Times New Roman" w:hAnsi="Times New Roman" w:cs="Times New Roman"/>
          <w:b/>
        </w:rPr>
        <w:t xml:space="preserve"> (</w:t>
      </w:r>
      <w:r w:rsidR="00FE0501">
        <w:rPr>
          <w:rFonts w:ascii="Times New Roman" w:hAnsi="Times New Roman" w:cs="Times New Roman"/>
          <w:b/>
        </w:rPr>
        <w:t>9</w:t>
      </w:r>
      <w:r w:rsidR="00E46655">
        <w:rPr>
          <w:rFonts w:ascii="Times New Roman" w:hAnsi="Times New Roman" w:cs="Times New Roman"/>
          <w:b/>
        </w:rPr>
        <w:t xml:space="preserve"> </w:t>
      </w:r>
      <w:r w:rsidRPr="00CA1B65">
        <w:rPr>
          <w:rFonts w:ascii="Times New Roman" w:hAnsi="Times New Roman" w:cs="Times New Roman"/>
          <w:b/>
        </w:rPr>
        <w:t>marks)</w:t>
      </w:r>
      <w:r w:rsidR="00F92032">
        <w:rPr>
          <w:rFonts w:ascii="Times New Roman" w:hAnsi="Times New Roman" w:cs="Times New Roman"/>
          <w:b/>
        </w:rPr>
        <w:t xml:space="preserve"> </w:t>
      </w:r>
    </w:p>
    <w:p w:rsidR="007C5517" w:rsidP="00286362" w:rsidRDefault="00D61D2B" w14:paraId="20E64816" w14:textId="2A717469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Cellulose and </w:t>
      </w:r>
      <w:r w:rsidR="00286362">
        <w:rPr>
          <w:rFonts w:ascii="Times New Roman" w:hAnsi="Times New Roman" w:cs="Times New Roman"/>
        </w:rPr>
        <w:t>amylose (</w:t>
      </w:r>
      <w:r>
        <w:rPr>
          <w:rFonts w:ascii="Times New Roman" w:hAnsi="Times New Roman" w:cs="Times New Roman"/>
        </w:rPr>
        <w:t>starch</w:t>
      </w:r>
      <w:r w:rsidR="00286362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are two polymers that belong to the class of compounds called carbohydrates. </w:t>
      </w:r>
    </w:p>
    <w:p w:rsidR="00B01931" w:rsidP="00E46655" w:rsidRDefault="00A5404D" w14:paraId="2DF79FE7" w14:textId="3800DECF">
      <w:pPr>
        <w:pStyle w:val="ListParagraph"/>
        <w:numPr>
          <w:ilvl w:val="0"/>
          <w:numId w:val="39"/>
        </w:numPr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properties of cellulose and </w:t>
      </w:r>
      <w:r w:rsidR="00286362">
        <w:rPr>
          <w:rFonts w:ascii="Times New Roman" w:hAnsi="Times New Roman" w:cs="Times New Roman"/>
        </w:rPr>
        <w:t>amylose (</w:t>
      </w:r>
      <w:r>
        <w:rPr>
          <w:rFonts w:ascii="Times New Roman" w:hAnsi="Times New Roman" w:cs="Times New Roman"/>
        </w:rPr>
        <w:t>starch</w:t>
      </w:r>
      <w:r w:rsidR="00286362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are very different yet they are both polymers </w:t>
      </w:r>
      <w:r w:rsidR="00286362">
        <w:rPr>
          <w:rFonts w:ascii="Times New Roman" w:hAnsi="Times New Roman" w:cs="Times New Roman"/>
        </w:rPr>
        <w:t>glucose</w:t>
      </w:r>
      <w:r>
        <w:rPr>
          <w:rFonts w:ascii="Times New Roman" w:hAnsi="Times New Roman" w:cs="Times New Roman"/>
        </w:rPr>
        <w:t xml:space="preserve">. </w:t>
      </w:r>
    </w:p>
    <w:p w:rsidR="00B01931" w:rsidP="00B01931" w:rsidRDefault="00B01931" w14:paraId="14706EA3" w14:textId="77777777">
      <w:pPr>
        <w:pStyle w:val="ListParagraph"/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</w:p>
    <w:p w:rsidR="00A5404D" w:rsidP="00B01931" w:rsidRDefault="00286362" w14:paraId="50550778" w14:textId="0D0E3E6F">
      <w:pPr>
        <w:pStyle w:val="ListParagraph"/>
        <w:numPr>
          <w:ilvl w:val="0"/>
          <w:numId w:val="46"/>
        </w:numPr>
        <w:tabs>
          <w:tab w:val="right" w:pos="10191"/>
        </w:tabs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B01931">
        <w:rPr>
          <w:rFonts w:ascii="Times New Roman" w:hAnsi="Times New Roman" w:cs="Times New Roman"/>
        </w:rPr>
        <w:t>hy do cellulose and amylose (starch)</w:t>
      </w:r>
      <w:r>
        <w:rPr>
          <w:rFonts w:ascii="Times New Roman" w:hAnsi="Times New Roman" w:cs="Times New Roman"/>
        </w:rPr>
        <w:t xml:space="preserve"> have different chemical properties</w:t>
      </w:r>
      <w:r w:rsidR="00A5404D">
        <w:rPr>
          <w:rFonts w:ascii="Times New Roman" w:hAnsi="Times New Roman" w:cs="Times New Roman"/>
        </w:rPr>
        <w:t>?</w:t>
      </w:r>
      <w:r w:rsidR="00E46655">
        <w:rPr>
          <w:rFonts w:ascii="Times New Roman" w:hAnsi="Times New Roman" w:cs="Times New Roman"/>
        </w:rPr>
        <w:tab/>
      </w:r>
      <w:r w:rsidR="00E46655">
        <w:rPr>
          <w:rFonts w:ascii="Times New Roman" w:hAnsi="Times New Roman" w:cs="Times New Roman"/>
        </w:rPr>
        <w:t>1 mark</w:t>
      </w:r>
    </w:p>
    <w:tbl>
      <w:tblPr>
        <w:tblStyle w:val="TableGrid"/>
        <w:tblW w:w="0" w:type="auto"/>
        <w:tblInd w:w="426" w:type="dxa"/>
        <w:tblBorders>
          <w:top w:val="none" w:color="auto" w:sz="0" w:space="0"/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9484"/>
      </w:tblGrid>
      <w:tr w:rsidRPr="004F4821" w:rsidR="00E46655" w:rsidTr="004C1B37" w14:paraId="4B846255" w14:textId="77777777">
        <w:trPr>
          <w:trHeight w:val="397"/>
        </w:trPr>
        <w:tc>
          <w:tcPr>
            <w:tcW w:w="9484" w:type="dxa"/>
          </w:tcPr>
          <w:p w:rsidRPr="004F4821" w:rsidR="00E46655" w:rsidP="00B00E90" w:rsidRDefault="00BC73E6" w14:paraId="66970AC0" w14:textId="18DF52D1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  <w:r w:rsidRPr="00BC73E6">
              <w:rPr>
                <w:rFonts w:ascii="Times New Roman" w:hAnsi="Times New Roman" w:cs="Times New Roman"/>
                <w:color w:val="FF0000"/>
              </w:rPr>
              <w:t>Cellulose i</w:t>
            </w:r>
            <w:r>
              <w:rPr>
                <w:rFonts w:ascii="Times New Roman" w:hAnsi="Times New Roman" w:cs="Times New Roman"/>
                <w:color w:val="FF0000"/>
              </w:rPr>
              <w:t xml:space="preserve">s a polymer of </w:t>
            </w:r>
            <w:r>
              <w:rPr>
                <w:rFonts w:ascii="Symbol" w:hAnsi="Symbol" w:eastAsia="Symbol" w:cs="Symbol"/>
                <w:color w:val="FF0000"/>
              </w:rPr>
              <w:t></w:t>
            </w:r>
            <w:r>
              <w:rPr>
                <w:rFonts w:ascii="Times New Roman" w:hAnsi="Times New Roman" w:cs="Times New Roman"/>
                <w:color w:val="FF0000"/>
              </w:rPr>
              <w:t xml:space="preserve">-glucose while amylose is a polymer of </w:t>
            </w:r>
            <w:r>
              <w:rPr>
                <w:rFonts w:ascii="Symbol" w:hAnsi="Symbol" w:eastAsia="Symbol" w:cs="Symbol"/>
                <w:color w:val="FF0000"/>
              </w:rPr>
              <w:t></w:t>
            </w:r>
            <w:r>
              <w:rPr>
                <w:rFonts w:ascii="Times New Roman" w:hAnsi="Times New Roman" w:cs="Times New Roman"/>
                <w:color w:val="FF0000"/>
              </w:rPr>
              <w:t>-glucose</w:t>
            </w:r>
          </w:p>
        </w:tc>
      </w:tr>
      <w:tr w:rsidRPr="004F4821" w:rsidR="00286362" w:rsidTr="004C1B37" w14:paraId="0838BD9C" w14:textId="77777777">
        <w:trPr>
          <w:trHeight w:val="397"/>
        </w:trPr>
        <w:tc>
          <w:tcPr>
            <w:tcW w:w="9484" w:type="dxa"/>
          </w:tcPr>
          <w:p w:rsidRPr="00BC73E6" w:rsidR="00286362" w:rsidP="00B00E90" w:rsidRDefault="00286362" w14:paraId="3B8569CD" w14:textId="76FF66F3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:rsidR="00B01931" w:rsidP="00B01931" w:rsidRDefault="00B01931" w14:paraId="24DE9428" w14:textId="77777777">
      <w:pPr>
        <w:pStyle w:val="ListParagraph"/>
        <w:tabs>
          <w:tab w:val="right" w:pos="10204"/>
        </w:tabs>
        <w:spacing w:after="120"/>
        <w:ind w:left="426"/>
        <w:rPr>
          <w:rFonts w:ascii="Times New Roman" w:hAnsi="Times New Roman" w:cs="Times New Roman"/>
        </w:rPr>
      </w:pPr>
    </w:p>
    <w:p w:rsidR="00B01931" w:rsidP="00B01931" w:rsidRDefault="00B01931" w14:paraId="2EC1E0B6" w14:textId="618B706D">
      <w:pPr>
        <w:pStyle w:val="ListParagraph"/>
        <w:numPr>
          <w:ilvl w:val="0"/>
          <w:numId w:val="46"/>
        </w:numPr>
        <w:tabs>
          <w:tab w:val="right" w:pos="10204"/>
        </w:tabs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</w:t>
      </w:r>
      <w:r w:rsidR="004E1540">
        <w:rPr>
          <w:rFonts w:ascii="Times New Roman" w:hAnsi="Times New Roman" w:cs="Times New Roman"/>
        </w:rPr>
        <w:t xml:space="preserve"> two</w:t>
      </w:r>
      <w:r>
        <w:rPr>
          <w:rFonts w:ascii="Times New Roman" w:hAnsi="Times New Roman" w:cs="Times New Roman"/>
        </w:rPr>
        <w:t xml:space="preserve"> polymers</w:t>
      </w:r>
      <w:r w:rsidR="004E1540">
        <w:rPr>
          <w:rFonts w:ascii="Times New Roman" w:hAnsi="Times New Roman" w:cs="Times New Roman"/>
        </w:rPr>
        <w:t>, cellulose and amylose (starch),</w:t>
      </w:r>
      <w:r>
        <w:rPr>
          <w:rFonts w:ascii="Times New Roman" w:hAnsi="Times New Roman" w:cs="Times New Roman"/>
        </w:rPr>
        <w:t xml:space="preserve"> cannot be hydrolysed by the human digestive system. Identify this polymer and explain why </w:t>
      </w:r>
      <w:r w:rsidR="004E1540">
        <w:rPr>
          <w:rFonts w:ascii="Times New Roman" w:hAnsi="Times New Roman" w:cs="Times New Roman"/>
        </w:rPr>
        <w:t>humans cannot digest it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2 marks</w:t>
      </w:r>
    </w:p>
    <w:tbl>
      <w:tblPr>
        <w:tblStyle w:val="TableGrid"/>
        <w:tblW w:w="0" w:type="auto"/>
        <w:tblInd w:w="426" w:type="dxa"/>
        <w:tblBorders>
          <w:top w:val="none" w:color="auto" w:sz="0" w:space="0"/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9484"/>
      </w:tblGrid>
      <w:tr w:rsidRPr="004F4821" w:rsidR="00B01931" w:rsidTr="004C1B37" w14:paraId="634B8A74" w14:textId="77777777">
        <w:trPr>
          <w:trHeight w:val="397"/>
        </w:trPr>
        <w:tc>
          <w:tcPr>
            <w:tcW w:w="9484" w:type="dxa"/>
          </w:tcPr>
          <w:p w:rsidRPr="006E65D2" w:rsidR="00B01931" w:rsidP="006E65D2" w:rsidRDefault="006E65D2" w14:paraId="5ED66E1F" w14:textId="241CBFEE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FF0000"/>
              </w:rPr>
            </w:pPr>
            <w:r w:rsidRPr="006E65D2">
              <w:rPr>
                <w:rFonts w:ascii="Times New Roman" w:hAnsi="Times New Roman" w:cs="Times New Roman"/>
                <w:color w:val="FF0000"/>
              </w:rPr>
              <w:t xml:space="preserve">(1m) </w:t>
            </w:r>
            <w:r w:rsidRPr="006E65D2">
              <w:rPr>
                <w:rFonts w:ascii="Times New Roman" w:hAnsi="Times New Roman" w:cs="Times New Roman"/>
                <w:b/>
                <w:color w:val="FF0000"/>
              </w:rPr>
              <w:t>cellulose</w:t>
            </w:r>
            <w:r w:rsidRPr="006E65D2">
              <w:rPr>
                <w:rFonts w:ascii="Times New Roman" w:hAnsi="Times New Roman" w:cs="Times New Roman"/>
                <w:color w:val="FF0000"/>
              </w:rPr>
              <w:t xml:space="preserve"> cannot be hydrolysed by the human digestive system</w:t>
            </w:r>
          </w:p>
        </w:tc>
      </w:tr>
      <w:tr w:rsidRPr="004F4821" w:rsidR="00B01931" w:rsidTr="004C1B37" w14:paraId="26519321" w14:textId="77777777">
        <w:trPr>
          <w:trHeight w:val="397"/>
        </w:trPr>
        <w:tc>
          <w:tcPr>
            <w:tcW w:w="9484" w:type="dxa"/>
          </w:tcPr>
          <w:p w:rsidRPr="004F4821" w:rsidR="00B01931" w:rsidP="006E65D2" w:rsidRDefault="006E65D2" w14:paraId="640B7342" w14:textId="3315D693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  <w:r w:rsidRPr="006E65D2">
              <w:rPr>
                <w:rFonts w:ascii="Times New Roman" w:hAnsi="Times New Roman" w:cs="Times New Roman"/>
                <w:color w:val="FF0000"/>
              </w:rPr>
              <w:t xml:space="preserve">(1m) humans </w:t>
            </w:r>
            <w:r w:rsidRPr="006E65D2">
              <w:rPr>
                <w:rFonts w:ascii="Times New Roman" w:hAnsi="Times New Roman" w:cs="Times New Roman"/>
                <w:b/>
                <w:color w:val="FF0000"/>
              </w:rPr>
              <w:t>do not have the enzyme required</w:t>
            </w:r>
            <w:r w:rsidRPr="006E65D2">
              <w:rPr>
                <w:rFonts w:ascii="Times New Roman" w:hAnsi="Times New Roman" w:cs="Times New Roman"/>
                <w:color w:val="FF0000"/>
              </w:rPr>
              <w:t xml:space="preserve"> to h</w:t>
            </w:r>
            <w:r>
              <w:rPr>
                <w:rFonts w:ascii="Times New Roman" w:hAnsi="Times New Roman" w:cs="Times New Roman"/>
                <w:color w:val="FF0000"/>
              </w:rPr>
              <w:t>ydroly</w:t>
            </w:r>
            <w:r w:rsidRPr="006E65D2">
              <w:rPr>
                <w:rFonts w:ascii="Times New Roman" w:hAnsi="Times New Roman" w:cs="Times New Roman"/>
                <w:color w:val="FF0000"/>
              </w:rPr>
              <w:t xml:space="preserve">se </w:t>
            </w:r>
            <w:r>
              <w:rPr>
                <w:rFonts w:ascii="Times New Roman" w:hAnsi="Times New Roman" w:cs="Times New Roman"/>
                <w:color w:val="FF0000"/>
              </w:rPr>
              <w:t>cellulose</w:t>
            </w:r>
            <w:r w:rsidR="009B518D">
              <w:rPr>
                <w:rFonts w:ascii="Times New Roman" w:hAnsi="Times New Roman" w:cs="Times New Roman"/>
                <w:color w:val="FF0000"/>
              </w:rPr>
              <w:t xml:space="preserve"> (cellula</w:t>
            </w:r>
            <w:r w:rsidR="00122C51">
              <w:rPr>
                <w:rFonts w:ascii="Times New Roman" w:hAnsi="Times New Roman" w:cs="Times New Roman"/>
                <w:color w:val="FF0000"/>
              </w:rPr>
              <w:t>se)</w:t>
            </w:r>
          </w:p>
        </w:tc>
      </w:tr>
      <w:tr w:rsidRPr="004F4821" w:rsidR="003B0BFB" w:rsidTr="004C1B37" w14:paraId="18BF92C8" w14:textId="77777777">
        <w:trPr>
          <w:trHeight w:val="397"/>
        </w:trPr>
        <w:tc>
          <w:tcPr>
            <w:tcW w:w="9484" w:type="dxa"/>
          </w:tcPr>
          <w:p w:rsidRPr="00C62310" w:rsidR="003B0BFB" w:rsidP="00F96425" w:rsidRDefault="003B0BFB" w14:paraId="24562B15" w14:textId="48449BCB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00B050"/>
              </w:rPr>
            </w:pPr>
          </w:p>
        </w:tc>
      </w:tr>
    </w:tbl>
    <w:p w:rsidR="00E46655" w:rsidP="00E46655" w:rsidRDefault="00E46655" w14:paraId="478EC7E3" w14:textId="32B7CBA8">
      <w:pPr>
        <w:pStyle w:val="ListParagraph"/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</w:p>
    <w:p w:rsidR="00B01931" w:rsidP="00E46655" w:rsidRDefault="00B01931" w14:paraId="500CAC65" w14:textId="77777777">
      <w:pPr>
        <w:pStyle w:val="ListParagraph"/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</w:p>
    <w:p w:rsidR="00B01931" w:rsidP="00B01931" w:rsidRDefault="00A5404D" w14:paraId="2D565D4E" w14:textId="5B2C98D6">
      <w:pPr>
        <w:pStyle w:val="ListParagraph"/>
        <w:numPr>
          <w:ilvl w:val="0"/>
          <w:numId w:val="39"/>
        </w:numPr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Cellulose and</w:t>
      </w:r>
      <w:r w:rsidR="00B01931">
        <w:rPr>
          <w:rFonts w:ascii="Times New Roman" w:hAnsi="Times New Roman" w:cs="Times New Roman"/>
        </w:rPr>
        <w:t xml:space="preserve"> amylose (</w:t>
      </w:r>
      <w:r>
        <w:rPr>
          <w:rFonts w:ascii="Times New Roman" w:hAnsi="Times New Roman" w:cs="Times New Roman"/>
        </w:rPr>
        <w:t>starch</w:t>
      </w:r>
      <w:r w:rsidR="00B0193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are formed via a process called condensation polymerisation. </w:t>
      </w:r>
    </w:p>
    <w:p w:rsidR="00B01931" w:rsidP="00B01931" w:rsidRDefault="00B01931" w14:paraId="58F030C4" w14:textId="77777777">
      <w:pPr>
        <w:pStyle w:val="ListParagraph"/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</w:p>
    <w:p w:rsidRPr="00B01931" w:rsidR="00B01931" w:rsidP="00B01931" w:rsidRDefault="00A5404D" w14:paraId="457BDCAA" w14:textId="4A8C6A98">
      <w:pPr>
        <w:pStyle w:val="ListParagraph"/>
        <w:numPr>
          <w:ilvl w:val="0"/>
          <w:numId w:val="45"/>
        </w:numPr>
        <w:tabs>
          <w:tab w:val="right" w:pos="10191"/>
        </w:tabs>
        <w:spacing w:after="120"/>
        <w:rPr>
          <w:rFonts w:ascii="Times New Roman" w:hAnsi="Times New Roman" w:cs="Times New Roman"/>
        </w:rPr>
      </w:pPr>
      <w:r w:rsidRPr="00B01931">
        <w:rPr>
          <w:rFonts w:ascii="Times New Roman" w:hAnsi="Times New Roman" w:cs="Times New Roman"/>
        </w:rPr>
        <w:t xml:space="preserve">The condensation reaction forms between two functional groups, one on each monomer. </w:t>
      </w:r>
      <w:r w:rsidRPr="00B01931" w:rsidR="005339E1">
        <w:rPr>
          <w:rFonts w:ascii="Times New Roman" w:hAnsi="Times New Roman" w:cs="Times New Roman"/>
        </w:rPr>
        <w:t>Identify these functional groups</w:t>
      </w:r>
      <w:r w:rsidRPr="00B01931">
        <w:rPr>
          <w:rFonts w:ascii="Times New Roman" w:hAnsi="Times New Roman" w:cs="Times New Roman"/>
        </w:rPr>
        <w:t xml:space="preserve">: </w:t>
      </w:r>
      <w:r w:rsidRPr="00B01931" w:rsidR="00E46655">
        <w:rPr>
          <w:rFonts w:ascii="Times New Roman" w:hAnsi="Times New Roman" w:cs="Times New Roman"/>
        </w:rPr>
        <w:tab/>
      </w:r>
    </w:p>
    <w:p w:rsidR="00E46655" w:rsidP="00B01931" w:rsidRDefault="00B01931" w14:paraId="1D8586AE" w14:textId="1D34EFFC">
      <w:pPr>
        <w:pStyle w:val="ListParagraph"/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46655">
        <w:rPr>
          <w:rFonts w:ascii="Times New Roman" w:hAnsi="Times New Roman" w:cs="Times New Roman"/>
        </w:rPr>
        <w:t>2 marks</w:t>
      </w:r>
    </w:p>
    <w:tbl>
      <w:tblPr>
        <w:tblStyle w:val="TableGrid"/>
        <w:tblW w:w="0" w:type="auto"/>
        <w:tblInd w:w="426" w:type="dxa"/>
        <w:tblBorders>
          <w:top w:val="none" w:color="auto" w:sz="0" w:space="0"/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9484"/>
      </w:tblGrid>
      <w:tr w:rsidRPr="004F4821" w:rsidR="00E46655" w:rsidTr="004C1B37" w14:paraId="600C20B4" w14:textId="77777777">
        <w:trPr>
          <w:trHeight w:val="454"/>
        </w:trPr>
        <w:tc>
          <w:tcPr>
            <w:tcW w:w="9484" w:type="dxa"/>
            <w:vAlign w:val="center"/>
          </w:tcPr>
          <w:p w:rsidRPr="00A66A63" w:rsidR="00E46655" w:rsidP="004C1B37" w:rsidRDefault="00A66A63" w14:paraId="17E5A588" w14:textId="3E77C312">
            <w:pPr>
              <w:rPr>
                <w:rFonts w:ascii="Times New Roman" w:hAnsi="Times New Roman" w:cs="Times New Roman"/>
              </w:rPr>
            </w:pPr>
            <w:r w:rsidRPr="00A66A63">
              <w:rPr>
                <w:rFonts w:ascii="Times New Roman" w:hAnsi="Times New Roman" w:cs="Times New Roman"/>
              </w:rPr>
              <w:t>Functional group</w:t>
            </w:r>
            <w:r w:rsidR="005339E1">
              <w:rPr>
                <w:rFonts w:ascii="Times New Roman" w:hAnsi="Times New Roman" w:cs="Times New Roman"/>
              </w:rPr>
              <w:t xml:space="preserve"> on monomer</w:t>
            </w:r>
            <w:r w:rsidRPr="00A66A63">
              <w:rPr>
                <w:rFonts w:ascii="Times New Roman" w:hAnsi="Times New Roman" w:cs="Times New Roman"/>
              </w:rPr>
              <w:t xml:space="preserve"> 1: </w:t>
            </w:r>
            <w:r w:rsidRPr="006E65D2" w:rsidR="006E65D2">
              <w:rPr>
                <w:rFonts w:ascii="Times New Roman" w:hAnsi="Times New Roman" w:cs="Times New Roman"/>
                <w:color w:val="FF0000"/>
              </w:rPr>
              <w:t>OH or hydroxyl</w:t>
            </w:r>
          </w:p>
        </w:tc>
      </w:tr>
      <w:tr w:rsidRPr="004F4821" w:rsidR="00E46655" w:rsidTr="004C1B37" w14:paraId="23B31A2E" w14:textId="77777777">
        <w:trPr>
          <w:trHeight w:val="454"/>
        </w:trPr>
        <w:tc>
          <w:tcPr>
            <w:tcW w:w="9484" w:type="dxa"/>
            <w:vAlign w:val="center"/>
          </w:tcPr>
          <w:p w:rsidRPr="004F4821" w:rsidR="00E46655" w:rsidP="004C1B37" w:rsidRDefault="00A66A63" w14:paraId="4C4F9279" w14:textId="174FD97A">
            <w:pPr>
              <w:pStyle w:val="ListParagraph"/>
              <w:ind w:left="426" w:hanging="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group</w:t>
            </w:r>
            <w:r w:rsidRPr="00E46655">
              <w:rPr>
                <w:rFonts w:ascii="Times New Roman" w:hAnsi="Times New Roman" w:cs="Times New Roman"/>
              </w:rPr>
              <w:t xml:space="preserve"> </w:t>
            </w:r>
            <w:r w:rsidR="005339E1">
              <w:rPr>
                <w:rFonts w:ascii="Times New Roman" w:hAnsi="Times New Roman" w:cs="Times New Roman"/>
              </w:rPr>
              <w:t xml:space="preserve">on monomer </w:t>
            </w:r>
            <w:r w:rsidRPr="00E46655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:</w:t>
            </w:r>
            <w:r w:rsidR="006E65D2">
              <w:rPr>
                <w:rFonts w:ascii="Times New Roman" w:hAnsi="Times New Roman" w:cs="Times New Roman"/>
              </w:rPr>
              <w:t xml:space="preserve"> </w:t>
            </w:r>
            <w:r w:rsidRPr="006E65D2" w:rsidR="006E65D2">
              <w:rPr>
                <w:rFonts w:ascii="Times New Roman" w:hAnsi="Times New Roman" w:cs="Times New Roman"/>
                <w:color w:val="FF0000"/>
              </w:rPr>
              <w:t>OH or hydroxyl</w:t>
            </w:r>
          </w:p>
        </w:tc>
      </w:tr>
    </w:tbl>
    <w:p w:rsidR="00E46655" w:rsidP="00E46655" w:rsidRDefault="00E46655" w14:paraId="4EEA203F" w14:textId="04E551F9">
      <w:pPr>
        <w:pStyle w:val="ListParagraph"/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</w:p>
    <w:p w:rsidR="00B01931" w:rsidP="00E46655" w:rsidRDefault="00B01931" w14:paraId="6C867C05" w14:textId="77777777">
      <w:pPr>
        <w:pStyle w:val="ListParagraph"/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</w:p>
    <w:p w:rsidRPr="00B01931" w:rsidR="00A5404D" w:rsidP="00B01931" w:rsidRDefault="00A5404D" w14:paraId="126984F6" w14:textId="23048542">
      <w:pPr>
        <w:pStyle w:val="ListParagraph"/>
        <w:numPr>
          <w:ilvl w:val="0"/>
          <w:numId w:val="45"/>
        </w:numPr>
        <w:tabs>
          <w:tab w:val="right" w:pos="10204"/>
        </w:tabs>
        <w:spacing w:after="120"/>
        <w:rPr>
          <w:rFonts w:ascii="Times New Roman" w:hAnsi="Times New Roman" w:cs="Times New Roman"/>
        </w:rPr>
      </w:pPr>
      <w:r w:rsidRPr="00B01931">
        <w:rPr>
          <w:rFonts w:ascii="Times New Roman" w:hAnsi="Times New Roman" w:cs="Times New Roman"/>
        </w:rPr>
        <w:t>The link that is formed via the c</w:t>
      </w:r>
      <w:r w:rsidRPr="00B01931" w:rsidR="00B01931">
        <w:rPr>
          <w:rFonts w:ascii="Times New Roman" w:hAnsi="Times New Roman" w:cs="Times New Roman"/>
        </w:rPr>
        <w:t>ondensation reaction is called</w:t>
      </w:r>
      <w:r w:rsidRPr="00B01931">
        <w:rPr>
          <w:rFonts w:ascii="Times New Roman" w:hAnsi="Times New Roman" w:cs="Times New Roman"/>
        </w:rPr>
        <w:t>:</w:t>
      </w:r>
      <w:r w:rsidRPr="00B01931" w:rsidR="00E46655">
        <w:rPr>
          <w:rFonts w:ascii="Times New Roman" w:hAnsi="Times New Roman" w:cs="Times New Roman"/>
        </w:rPr>
        <w:tab/>
      </w:r>
      <w:r w:rsidRPr="00B01931" w:rsidR="00E46655">
        <w:rPr>
          <w:rFonts w:ascii="Times New Roman" w:hAnsi="Times New Roman" w:cs="Times New Roman"/>
        </w:rPr>
        <w:t>1</w:t>
      </w:r>
      <w:r w:rsidR="00B01931">
        <w:rPr>
          <w:rFonts w:ascii="Times New Roman" w:hAnsi="Times New Roman" w:cs="Times New Roman"/>
        </w:rPr>
        <w:t xml:space="preserve"> </w:t>
      </w:r>
      <w:r w:rsidRPr="00B01931" w:rsidR="00E46655">
        <w:rPr>
          <w:rFonts w:ascii="Times New Roman" w:hAnsi="Times New Roman" w:cs="Times New Roman"/>
        </w:rPr>
        <w:t>mark</w:t>
      </w:r>
    </w:p>
    <w:tbl>
      <w:tblPr>
        <w:tblStyle w:val="TableGrid"/>
        <w:tblW w:w="0" w:type="auto"/>
        <w:tblInd w:w="426" w:type="dxa"/>
        <w:tblBorders>
          <w:top w:val="none" w:color="auto" w:sz="0" w:space="0"/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9484"/>
      </w:tblGrid>
      <w:tr w:rsidRPr="004F4821" w:rsidR="00E46655" w:rsidTr="6B74DFBD" w14:paraId="45215E0C" w14:textId="77777777">
        <w:trPr>
          <w:trHeight w:val="454"/>
        </w:trPr>
        <w:tc>
          <w:tcPr>
            <w:tcW w:w="9484" w:type="dxa"/>
          </w:tcPr>
          <w:p w:rsidRPr="00EA09C6" w:rsidR="00E46655" w:rsidP="00EA09C6" w:rsidRDefault="240B1DF8" w14:paraId="0D2AFC65" w14:textId="2251AFA5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FF0000"/>
              </w:rPr>
            </w:pPr>
            <w:r w:rsidRPr="6B74DFBD">
              <w:rPr>
                <w:rFonts w:ascii="Times New Roman" w:hAnsi="Times New Roman" w:cs="Times New Roman"/>
                <w:color w:val="FF0000"/>
              </w:rPr>
              <w:t xml:space="preserve">Glycosidic </w:t>
            </w:r>
            <w:r w:rsidR="00EA09C6">
              <w:rPr>
                <w:rFonts w:ascii="Times New Roman" w:hAnsi="Times New Roman" w:cs="Times New Roman"/>
                <w:color w:val="FF0000"/>
              </w:rPr>
              <w:t xml:space="preserve">link or Ether </w:t>
            </w:r>
            <w:r w:rsidRPr="6B74DFBD">
              <w:rPr>
                <w:rFonts w:ascii="Times New Roman" w:hAnsi="Times New Roman" w:cs="Times New Roman"/>
                <w:color w:val="FF0000"/>
              </w:rPr>
              <w:t>link</w:t>
            </w:r>
          </w:p>
        </w:tc>
      </w:tr>
    </w:tbl>
    <w:p w:rsidRPr="00A5404D" w:rsidR="00E46655" w:rsidP="00E46655" w:rsidRDefault="00E46655" w14:paraId="31BD233D" w14:textId="77777777">
      <w:pPr>
        <w:pStyle w:val="ListParagraph"/>
        <w:tabs>
          <w:tab w:val="right" w:pos="10204"/>
        </w:tabs>
        <w:spacing w:after="120"/>
        <w:ind w:left="426"/>
        <w:rPr>
          <w:rFonts w:ascii="Times New Roman" w:hAnsi="Times New Roman" w:cs="Times New Roman"/>
        </w:rPr>
      </w:pPr>
    </w:p>
    <w:p w:rsidR="00B01931" w:rsidP="00B01931" w:rsidRDefault="004E1540" w14:paraId="1A616964" w14:textId="554B6CA5">
      <w:pPr>
        <w:pStyle w:val="ListParagraph"/>
        <w:numPr>
          <w:ilvl w:val="0"/>
          <w:numId w:val="39"/>
        </w:numPr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Plants use starch for storage of energy. Amylose</w:t>
      </w:r>
      <w:r w:rsidR="00B0193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 amylopectin are two forms of </w:t>
      </w:r>
      <w:r w:rsidR="00FE0501">
        <w:rPr>
          <w:rFonts w:ascii="Times New Roman" w:hAnsi="Times New Roman" w:cs="Times New Roman"/>
        </w:rPr>
        <w:t>starch, which</w:t>
      </w:r>
      <w:r>
        <w:rPr>
          <w:rFonts w:ascii="Times New Roman" w:hAnsi="Times New Roman" w:cs="Times New Roman"/>
        </w:rPr>
        <w:t xml:space="preserve"> have different solubilities in water. Identify the polymer that is more soluble in water and e</w:t>
      </w:r>
      <w:r w:rsidR="00B01931">
        <w:rPr>
          <w:rFonts w:ascii="Times New Roman" w:hAnsi="Times New Roman" w:cs="Times New Roman"/>
        </w:rPr>
        <w:t>xplain, with referen</w:t>
      </w:r>
      <w:r>
        <w:rPr>
          <w:rFonts w:ascii="Times New Roman" w:hAnsi="Times New Roman" w:cs="Times New Roman"/>
        </w:rPr>
        <w:t>ce to structure and bonding, why it is more soluble</w:t>
      </w:r>
      <w:r w:rsidR="00B01931">
        <w:rPr>
          <w:rFonts w:ascii="Times New Roman" w:hAnsi="Times New Roman" w:cs="Times New Roman"/>
        </w:rPr>
        <w:t>.</w:t>
      </w:r>
      <w:r w:rsidR="00FE0501">
        <w:rPr>
          <w:rFonts w:ascii="Times New Roman" w:hAnsi="Times New Roman" w:cs="Times New Roman"/>
        </w:rPr>
        <w:tab/>
      </w:r>
      <w:r w:rsidR="00FE0501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</w:t>
      </w:r>
      <w:r w:rsidR="00B01931">
        <w:rPr>
          <w:rFonts w:ascii="Times New Roman" w:hAnsi="Times New Roman" w:cs="Times New Roman"/>
        </w:rPr>
        <w:t>marks</w:t>
      </w:r>
    </w:p>
    <w:tbl>
      <w:tblPr>
        <w:tblStyle w:val="TableGrid"/>
        <w:tblW w:w="0" w:type="auto"/>
        <w:tblInd w:w="426" w:type="dxa"/>
        <w:tblBorders>
          <w:top w:val="none" w:color="auto" w:sz="0" w:space="0"/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9484"/>
      </w:tblGrid>
      <w:tr w:rsidRPr="004F4821" w:rsidR="00B01931" w:rsidTr="004C1B37" w14:paraId="748779E7" w14:textId="77777777">
        <w:trPr>
          <w:trHeight w:val="454"/>
        </w:trPr>
        <w:tc>
          <w:tcPr>
            <w:tcW w:w="9484" w:type="dxa"/>
          </w:tcPr>
          <w:p w:rsidRPr="00FE0501" w:rsidR="00B01931" w:rsidP="00F96425" w:rsidRDefault="00961680" w14:paraId="5249CE98" w14:textId="0C6F432A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(1m) </w:t>
            </w:r>
            <w:r w:rsidR="00E31B2F">
              <w:rPr>
                <w:rFonts w:ascii="Times New Roman" w:hAnsi="Times New Roman" w:cs="Times New Roman"/>
                <w:color w:val="FF0000"/>
              </w:rPr>
              <w:t xml:space="preserve">Identify - </w:t>
            </w:r>
            <w:r w:rsidRPr="00961680">
              <w:rPr>
                <w:rFonts w:ascii="Times New Roman" w:hAnsi="Times New Roman" w:cs="Times New Roman"/>
                <w:b/>
                <w:color w:val="FF0000"/>
              </w:rPr>
              <w:t>Amylopectin is more soluble</w:t>
            </w:r>
            <w:r>
              <w:rPr>
                <w:rFonts w:ascii="Times New Roman" w:hAnsi="Times New Roman" w:cs="Times New Roman"/>
                <w:color w:val="FF0000"/>
              </w:rPr>
              <w:t xml:space="preserve"> in water</w:t>
            </w:r>
          </w:p>
        </w:tc>
      </w:tr>
      <w:tr w:rsidRPr="004F4821" w:rsidR="004E1540" w:rsidTr="004C1B37" w14:paraId="1B259161" w14:textId="77777777">
        <w:trPr>
          <w:trHeight w:val="454"/>
        </w:trPr>
        <w:tc>
          <w:tcPr>
            <w:tcW w:w="9484" w:type="dxa"/>
          </w:tcPr>
          <w:p w:rsidRPr="004F4821" w:rsidR="004E1540" w:rsidP="00F96425" w:rsidRDefault="00961680" w14:paraId="459C6042" w14:textId="1DD4A5E8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(1m) </w:t>
            </w:r>
            <w:r w:rsidR="00E31B2F">
              <w:rPr>
                <w:rFonts w:ascii="Times New Roman" w:hAnsi="Times New Roman" w:cs="Times New Roman"/>
                <w:color w:val="FF0000"/>
              </w:rPr>
              <w:t xml:space="preserve">Structure - </w:t>
            </w:r>
            <w:r>
              <w:rPr>
                <w:rFonts w:ascii="Times New Roman" w:hAnsi="Times New Roman" w:cs="Times New Roman"/>
                <w:color w:val="FF0000"/>
              </w:rPr>
              <w:t xml:space="preserve">Amylose is a </w:t>
            </w:r>
            <w:r w:rsidRPr="00961680">
              <w:rPr>
                <w:rFonts w:ascii="Times New Roman" w:hAnsi="Times New Roman" w:cs="Times New Roman"/>
                <w:b/>
                <w:color w:val="FF0000"/>
              </w:rPr>
              <w:t>linear polyme</w:t>
            </w:r>
            <w:r>
              <w:rPr>
                <w:rFonts w:ascii="Times New Roman" w:hAnsi="Times New Roman" w:cs="Times New Roman"/>
                <w:color w:val="FF0000"/>
              </w:rPr>
              <w:t xml:space="preserve">r while amylopectin </w:t>
            </w:r>
            <w:r w:rsidRPr="00961680">
              <w:rPr>
                <w:rFonts w:ascii="Times New Roman" w:hAnsi="Times New Roman" w:cs="Times New Roman"/>
                <w:b/>
                <w:color w:val="FF0000"/>
              </w:rPr>
              <w:t>is branched</w:t>
            </w:r>
          </w:p>
        </w:tc>
      </w:tr>
      <w:tr w:rsidRPr="004F4821" w:rsidR="00961680" w:rsidTr="004C1B37" w14:paraId="7413B9CC" w14:textId="77777777">
        <w:trPr>
          <w:trHeight w:val="454"/>
        </w:trPr>
        <w:tc>
          <w:tcPr>
            <w:tcW w:w="9484" w:type="dxa"/>
          </w:tcPr>
          <w:p w:rsidR="00961680" w:rsidP="00961680" w:rsidRDefault="00961680" w14:paraId="3156F876" w14:textId="085EC98E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(1m)</w:t>
            </w:r>
            <w:r w:rsidR="00E31B2F">
              <w:rPr>
                <w:rFonts w:ascii="Times New Roman" w:hAnsi="Times New Roman" w:cs="Times New Roman"/>
                <w:color w:val="FF0000"/>
              </w:rPr>
              <w:t xml:space="preserve"> Bonding -</w:t>
            </w:r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00961680">
              <w:rPr>
                <w:rFonts w:ascii="Times New Roman" w:hAnsi="Times New Roman" w:cs="Times New Roman"/>
                <w:b/>
                <w:color w:val="FF0000"/>
              </w:rPr>
              <w:t>Unlike amylose</w:t>
            </w:r>
            <w:r>
              <w:rPr>
                <w:rFonts w:ascii="Times New Roman" w:hAnsi="Times New Roman" w:cs="Times New Roman"/>
                <w:b/>
                <w:color w:val="FF0000"/>
              </w:rPr>
              <w:t xml:space="preserve"> whose molecules pack together tightly</w:t>
            </w:r>
            <w:r>
              <w:rPr>
                <w:rFonts w:ascii="Times New Roman" w:hAnsi="Times New Roman" w:cs="Times New Roman"/>
                <w:color w:val="FF0000"/>
              </w:rPr>
              <w:t xml:space="preserve">, the </w:t>
            </w:r>
            <w:r w:rsidRPr="00961680">
              <w:rPr>
                <w:rFonts w:ascii="Times New Roman" w:hAnsi="Times New Roman" w:cs="Times New Roman"/>
                <w:b/>
                <w:color w:val="FF0000"/>
              </w:rPr>
              <w:t>branching in amylopectin leaves many of its OH groups exposed</w:t>
            </w:r>
            <w:r>
              <w:rPr>
                <w:rFonts w:ascii="Times New Roman" w:hAnsi="Times New Roman" w:cs="Times New Roman"/>
                <w:color w:val="FF0000"/>
              </w:rPr>
              <w:t xml:space="preserve">, therefore allowing for </w:t>
            </w:r>
            <w:r w:rsidRPr="00961680">
              <w:rPr>
                <w:rFonts w:ascii="Times New Roman" w:hAnsi="Times New Roman" w:cs="Times New Roman"/>
                <w:b/>
                <w:color w:val="FF0000"/>
              </w:rPr>
              <w:t xml:space="preserve">contact, and formation of hydrogen bonds, with water </w:t>
            </w:r>
            <w:r>
              <w:rPr>
                <w:rFonts w:ascii="Times New Roman" w:hAnsi="Times New Roman" w:cs="Times New Roman"/>
                <w:color w:val="FF0000"/>
              </w:rPr>
              <w:t>molecules</w:t>
            </w:r>
          </w:p>
          <w:p w:rsidRPr="004F4821" w:rsidR="00961680" w:rsidP="00961680" w:rsidRDefault="00961680" w14:paraId="1926799A" w14:textId="70869610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FF0000"/>
              </w:rPr>
              <w:t>(students must acknowledge/compare both molecules)</w:t>
            </w:r>
          </w:p>
        </w:tc>
      </w:tr>
    </w:tbl>
    <w:p w:rsidR="003E3C02" w:rsidP="00137DC6" w:rsidRDefault="003E3C02" w14:paraId="56032576" w14:textId="5194C7A4">
      <w:pPr>
        <w:spacing w:after="120"/>
        <w:rPr>
          <w:rFonts w:ascii="Times New Roman" w:hAnsi="Times New Roman" w:cs="Times New Roman"/>
        </w:rPr>
      </w:pPr>
    </w:p>
    <w:p w:rsidR="007C5517" w:rsidRDefault="007C5517" w14:paraId="2421A06A" w14:textId="7777777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Pr="00CA1B65" w:rsidR="00F92032" w:rsidP="00137DC6" w:rsidRDefault="00F92032" w14:paraId="448EB2F7" w14:textId="1441E83E">
      <w:pPr>
        <w:spacing w:after="1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Question </w:t>
      </w:r>
      <w:r w:rsidR="00D53293"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</w:rPr>
        <w:t xml:space="preserve"> (</w:t>
      </w:r>
      <w:r w:rsidR="00FE0501">
        <w:rPr>
          <w:rFonts w:ascii="Times New Roman" w:hAnsi="Times New Roman" w:cs="Times New Roman"/>
          <w:b/>
        </w:rPr>
        <w:t>6</w:t>
      </w:r>
      <w:r w:rsidR="007C5517">
        <w:rPr>
          <w:rFonts w:ascii="Times New Roman" w:hAnsi="Times New Roman" w:cs="Times New Roman"/>
          <w:b/>
        </w:rPr>
        <w:t xml:space="preserve"> </w:t>
      </w:r>
      <w:r w:rsidR="003E3C02">
        <w:rPr>
          <w:rFonts w:ascii="Times New Roman" w:hAnsi="Times New Roman" w:cs="Times New Roman"/>
          <w:b/>
        </w:rPr>
        <w:t xml:space="preserve">marks) </w:t>
      </w:r>
    </w:p>
    <w:p w:rsidR="00DF37B2" w:rsidP="00137DC6" w:rsidRDefault="009E3B1A" w14:paraId="0063D25D" w14:textId="6A9ACBF1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</w:t>
      </w:r>
      <w:r w:rsidR="00F052EE">
        <w:rPr>
          <w:rFonts w:ascii="Times New Roman" w:hAnsi="Times New Roman" w:cs="Times New Roman"/>
        </w:rPr>
        <w:t xml:space="preserve"> </w:t>
      </w:r>
      <w:r w:rsidR="007C5517">
        <w:rPr>
          <w:rFonts w:ascii="Times New Roman" w:hAnsi="Times New Roman" w:cs="Times New Roman"/>
        </w:rPr>
        <w:t>mass</w:t>
      </w:r>
      <w:r w:rsidR="00F052EE">
        <w:rPr>
          <w:rFonts w:ascii="Times New Roman" w:hAnsi="Times New Roman" w:cs="Times New Roman"/>
        </w:rPr>
        <w:t xml:space="preserve"> of iron(II</w:t>
      </w:r>
      <w:r>
        <w:rPr>
          <w:rFonts w:ascii="Times New Roman" w:hAnsi="Times New Roman" w:cs="Times New Roman"/>
        </w:rPr>
        <w:t>) ions,</w:t>
      </w:r>
      <w:r w:rsidR="00DF37B2">
        <w:rPr>
          <w:rFonts w:ascii="Times New Roman" w:hAnsi="Times New Roman" w:cs="Times New Roman"/>
        </w:rPr>
        <w:t xml:space="preserve"> Fe</w:t>
      </w:r>
      <w:r w:rsidR="00F052EE">
        <w:rPr>
          <w:rFonts w:ascii="Times New Roman" w:hAnsi="Times New Roman" w:cs="Times New Roman"/>
          <w:vertAlign w:val="superscript"/>
        </w:rPr>
        <w:t>2</w:t>
      </w:r>
      <w:r w:rsidR="00DF37B2">
        <w:rPr>
          <w:rFonts w:ascii="Times New Roman" w:hAnsi="Times New Roman" w:cs="Times New Roman"/>
          <w:vertAlign w:val="superscript"/>
        </w:rPr>
        <w:t>+</w:t>
      </w:r>
      <w:r>
        <w:rPr>
          <w:rFonts w:ascii="Times New Roman" w:hAnsi="Times New Roman" w:cs="Times New Roman"/>
        </w:rPr>
        <w:t>,</w:t>
      </w:r>
      <w:r w:rsidR="00DF37B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</w:t>
      </w:r>
      <w:r w:rsidR="00DF37B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 dissolvable iron tablet was determined by titration with a standardised solution of potassium permanganate, KMnO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 xml:space="preserve"> according to the following method:</w:t>
      </w:r>
    </w:p>
    <w:p w:rsidR="009E3B1A" w:rsidP="00137DC6" w:rsidRDefault="009E3B1A" w14:paraId="2B866F7F" w14:textId="418D074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Method:</w:t>
      </w:r>
    </w:p>
    <w:p w:rsidR="009E3B1A" w:rsidP="00692040" w:rsidRDefault="00692040" w14:paraId="5A5C095A" w14:textId="58A85B32">
      <w:pPr>
        <w:pStyle w:val="ListParagraph"/>
        <w:numPr>
          <w:ilvl w:val="0"/>
          <w:numId w:val="42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iron tablet was</w:t>
      </w:r>
      <w:r w:rsidR="009E3B1A">
        <w:rPr>
          <w:rFonts w:ascii="Times New Roman" w:hAnsi="Times New Roman" w:cs="Times New Roman"/>
        </w:rPr>
        <w:t xml:space="preserve"> dissolved in water and the solution made up to 250 mL in a volumetric flask. </w:t>
      </w:r>
    </w:p>
    <w:p w:rsidR="009E3B1A" w:rsidP="00692040" w:rsidRDefault="00692040" w14:paraId="46E8ED5A" w14:textId="5E75445B">
      <w:pPr>
        <w:pStyle w:val="ListParagraph"/>
        <w:numPr>
          <w:ilvl w:val="0"/>
          <w:numId w:val="42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25 mL of this solution was added to a second volumetric flask and made up to 250 mL with water. </w:t>
      </w:r>
    </w:p>
    <w:p w:rsidR="00692040" w:rsidP="00692040" w:rsidRDefault="00692040" w14:paraId="53CC3F0F" w14:textId="1B94CE86">
      <w:pPr>
        <w:pStyle w:val="ListParagraph"/>
        <w:numPr>
          <w:ilvl w:val="0"/>
          <w:numId w:val="42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25.00mL sample of the dilute solution was added to a conical flask along with approximately 20 mL of sulfuric acid. </w:t>
      </w:r>
    </w:p>
    <w:p w:rsidR="00692040" w:rsidP="00692040" w:rsidRDefault="00F052EE" w14:paraId="4DEE57C1" w14:textId="5766B15C">
      <w:pPr>
        <w:pStyle w:val="ListParagraph"/>
        <w:numPr>
          <w:ilvl w:val="0"/>
          <w:numId w:val="42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0.010M standard solution of potassium permanganate was used to titrate the sample.</w:t>
      </w:r>
    </w:p>
    <w:p w:rsidRPr="007C5517" w:rsidR="00F052EE" w:rsidP="007C5517" w:rsidRDefault="00F052EE" w14:paraId="51B5183B" w14:textId="1DD0DB13">
      <w:pPr>
        <w:pStyle w:val="ListParagraph"/>
        <w:numPr>
          <w:ilvl w:val="0"/>
          <w:numId w:val="42"/>
        </w:num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titration was repeated until 3 concordant titres were obtained.</w:t>
      </w:r>
    </w:p>
    <w:p w:rsidR="007C5517" w:rsidP="004C1B37" w:rsidRDefault="00F052EE" w14:paraId="1D1CE67F" w14:textId="3BE394D2">
      <w:pPr>
        <w:tabs>
          <w:tab w:val="right" w:pos="10204"/>
        </w:tabs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reaction that took place in this </w:t>
      </w:r>
      <w:r w:rsidR="00AF759E">
        <w:rPr>
          <w:rFonts w:ascii="Times New Roman" w:hAnsi="Times New Roman" w:cs="Times New Roman"/>
        </w:rPr>
        <w:t>titration involved the oxidation of Fe</w:t>
      </w:r>
      <w:r w:rsidR="00AF759E">
        <w:rPr>
          <w:rFonts w:ascii="Times New Roman" w:hAnsi="Times New Roman" w:cs="Times New Roman"/>
          <w:vertAlign w:val="superscript"/>
        </w:rPr>
        <w:t>2+</w:t>
      </w:r>
      <w:r w:rsidR="00AF759E">
        <w:rPr>
          <w:rFonts w:ascii="Times New Roman" w:hAnsi="Times New Roman" w:cs="Times New Roman"/>
        </w:rPr>
        <w:t xml:space="preserve"> to Fe</w:t>
      </w:r>
      <w:r w:rsidR="00AF759E">
        <w:rPr>
          <w:rFonts w:ascii="Times New Roman" w:hAnsi="Times New Roman" w:cs="Times New Roman"/>
          <w:vertAlign w:val="superscript"/>
        </w:rPr>
        <w:t>3+</w:t>
      </w:r>
      <w:r w:rsidR="00AF759E">
        <w:rPr>
          <w:rFonts w:ascii="Times New Roman" w:hAnsi="Times New Roman" w:cs="Times New Roman"/>
        </w:rPr>
        <w:t xml:space="preserve"> and the reduction of MnO</w:t>
      </w:r>
      <w:r w:rsidRPr="00AF759E" w:rsidR="00AF759E">
        <w:rPr>
          <w:rFonts w:ascii="Times New Roman" w:hAnsi="Times New Roman" w:cs="Times New Roman"/>
          <w:vertAlign w:val="subscript"/>
        </w:rPr>
        <w:t>4</w:t>
      </w:r>
      <w:r w:rsidR="00AF759E">
        <w:rPr>
          <w:rFonts w:ascii="Times New Roman" w:hAnsi="Times New Roman" w:cs="Times New Roman"/>
          <w:vertAlign w:val="superscript"/>
        </w:rPr>
        <w:t>-</w:t>
      </w:r>
      <w:r w:rsidR="00AF759E">
        <w:rPr>
          <w:rFonts w:ascii="Times New Roman" w:hAnsi="Times New Roman" w:cs="Times New Roman"/>
        </w:rPr>
        <w:t xml:space="preserve"> to Mn</w:t>
      </w:r>
      <w:r w:rsidR="00AF759E">
        <w:rPr>
          <w:rFonts w:ascii="Times New Roman" w:hAnsi="Times New Roman" w:cs="Times New Roman"/>
          <w:vertAlign w:val="superscript"/>
        </w:rPr>
        <w:t>2+</w:t>
      </w:r>
      <w:r w:rsidR="00AF759E">
        <w:rPr>
          <w:rFonts w:ascii="Times New Roman" w:hAnsi="Times New Roman" w:cs="Times New Roman"/>
        </w:rPr>
        <w:t xml:space="preserve">. </w:t>
      </w:r>
      <w:r w:rsidR="004C1B37">
        <w:rPr>
          <w:rFonts w:ascii="Times New Roman" w:hAnsi="Times New Roman" w:cs="Times New Roman"/>
        </w:rPr>
        <w:tab/>
      </w:r>
      <w:r w:rsidR="004C1B37">
        <w:rPr>
          <w:rFonts w:ascii="Times New Roman" w:hAnsi="Times New Roman" w:cs="Times New Roman"/>
        </w:rPr>
        <w:t>2 marks</w:t>
      </w:r>
    </w:p>
    <w:p w:rsidR="00AF759E" w:rsidP="007C5517" w:rsidRDefault="00AF759E" w14:paraId="5472E873" w14:textId="4E150D16">
      <w:pPr>
        <w:pStyle w:val="ListParagraph"/>
        <w:numPr>
          <w:ilvl w:val="0"/>
          <w:numId w:val="43"/>
        </w:numPr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the </w:t>
      </w:r>
      <w:r w:rsidR="009E6D92">
        <w:rPr>
          <w:rFonts w:ascii="Times New Roman" w:hAnsi="Times New Roman" w:cs="Times New Roman"/>
        </w:rPr>
        <w:t>reduction half equation, and the overall equation for the titration reaction.</w:t>
      </w:r>
    </w:p>
    <w:tbl>
      <w:tblPr>
        <w:tblStyle w:val="TableGrid"/>
        <w:tblW w:w="0" w:type="auto"/>
        <w:tblInd w:w="426" w:type="dxa"/>
        <w:tblBorders>
          <w:top w:val="none" w:color="auto" w:sz="0" w:space="0"/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9497"/>
      </w:tblGrid>
      <w:tr w:rsidRPr="004F4821" w:rsidR="00AF759E" w:rsidTr="6B0EBF82" w14:paraId="5FE65FD0" w14:textId="77777777">
        <w:tc>
          <w:tcPr>
            <w:tcW w:w="9497" w:type="dxa"/>
          </w:tcPr>
          <w:p w:rsidR="00AF759E" w:rsidP="00F96425" w:rsidRDefault="00AF759E" w14:paraId="656C20A4" w14:textId="77777777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</w:rPr>
            </w:pPr>
          </w:p>
          <w:p w:rsidRPr="004F4821" w:rsidR="00AF759E" w:rsidP="00C97F95" w:rsidRDefault="00C97F95" w14:paraId="002D2B65" w14:textId="0229C526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Oxidation</w:t>
            </w:r>
            <w:r w:rsidR="00AF759E">
              <w:rPr>
                <w:rFonts w:ascii="Times New Roman" w:hAnsi="Times New Roman" w:cs="Times New Roman"/>
              </w:rPr>
              <w:t xml:space="preserve">:                          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Fe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2+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aq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→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Fe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3+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aq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</m:sup>
              </m:sSup>
            </m:oMath>
          </w:p>
        </w:tc>
      </w:tr>
      <w:tr w:rsidRPr="004F4821" w:rsidR="00AF759E" w:rsidTr="6B0EBF82" w14:paraId="2DDABAD3" w14:textId="77777777">
        <w:tc>
          <w:tcPr>
            <w:tcW w:w="9497" w:type="dxa"/>
          </w:tcPr>
          <w:p w:rsidR="00AF759E" w:rsidP="00F96425" w:rsidRDefault="00AF759E" w14:paraId="23F68928" w14:textId="77777777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</w:rPr>
            </w:pPr>
          </w:p>
          <w:p w:rsidRPr="006416F5" w:rsidR="00AF759E" w:rsidP="00FC5C44" w:rsidRDefault="006416F5" w14:paraId="43F8762F" w14:textId="3379D06E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 xml:space="preserve">(1m) </w:t>
            </w:r>
            <w:r w:rsidR="00C97F95">
              <w:rPr>
                <w:rFonts w:ascii="Times New Roman" w:hAnsi="Times New Roman" w:cs="Times New Roman"/>
              </w:rPr>
              <w:t>Reduction</w:t>
            </w:r>
            <w:r w:rsidR="00AF759E">
              <w:rPr>
                <w:rFonts w:ascii="Times New Roman" w:hAnsi="Times New Roman" w:cs="Times New Roman"/>
              </w:rPr>
              <w:t>:</w:t>
            </w:r>
            <w:r w:rsidR="004320E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  <w:color w:val="FF0000"/>
              </w:rPr>
              <w:t>MnO</w:t>
            </w:r>
            <w:r w:rsidRPr="006416F5">
              <w:rPr>
                <w:rFonts w:ascii="Times New Roman" w:hAnsi="Times New Roman" w:cs="Times New Roman"/>
                <w:color w:val="FF0000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color w:val="FF0000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color w:val="FF0000"/>
              </w:rPr>
              <w:t xml:space="preserve"> (aq) + </w:t>
            </w:r>
            <w:r w:rsidR="00FC5C44">
              <w:rPr>
                <w:rFonts w:ascii="Times New Roman" w:hAnsi="Times New Roman" w:cs="Times New Roman"/>
                <w:color w:val="FF0000"/>
              </w:rPr>
              <w:t>8</w:t>
            </w:r>
            <w:r>
              <w:rPr>
                <w:rFonts w:ascii="Times New Roman" w:hAnsi="Times New Roman" w:cs="Times New Roman"/>
                <w:color w:val="FF0000"/>
              </w:rPr>
              <w:t>H</w:t>
            </w:r>
            <w:r>
              <w:rPr>
                <w:rFonts w:ascii="Times New Roman" w:hAnsi="Times New Roman" w:cs="Times New Roman"/>
                <w:color w:val="FF0000"/>
                <w:vertAlign w:val="superscript"/>
              </w:rPr>
              <w:t>+</w:t>
            </w:r>
            <w:r>
              <w:rPr>
                <w:rFonts w:ascii="Times New Roman" w:hAnsi="Times New Roman" w:cs="Times New Roman"/>
                <w:color w:val="FF0000"/>
              </w:rPr>
              <w:t xml:space="preserve"> (aq) + </w:t>
            </w:r>
            <w:r w:rsidR="00FC5C44">
              <w:rPr>
                <w:rFonts w:ascii="Times New Roman" w:hAnsi="Times New Roman" w:cs="Times New Roman"/>
                <w:color w:val="FF0000"/>
              </w:rPr>
              <w:t>5</w:t>
            </w:r>
            <w:r>
              <w:rPr>
                <w:rFonts w:ascii="Times New Roman" w:hAnsi="Times New Roman" w:cs="Times New Roman"/>
                <w:color w:val="FF0000"/>
              </w:rPr>
              <w:t>e</w:t>
            </w:r>
            <w:r>
              <w:rPr>
                <w:rFonts w:ascii="Times New Roman" w:hAnsi="Times New Roman" w:cs="Times New Roman"/>
                <w:color w:val="FF0000"/>
                <w:vertAlign w:val="superscript"/>
              </w:rPr>
              <w:t>-</w:t>
            </w:r>
            <w:r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006416F5">
              <w:rPr>
                <w:rFonts w:ascii="Wingdings" w:hAnsi="Wingdings" w:eastAsia="Wingdings" w:cs="Wingdings"/>
                <w:color w:val="FF0000"/>
              </w:rPr>
              <w:t></w:t>
            </w:r>
            <w:r>
              <w:rPr>
                <w:rFonts w:ascii="Times New Roman" w:hAnsi="Times New Roman" w:cs="Times New Roman"/>
                <w:color w:val="FF0000"/>
              </w:rPr>
              <w:t xml:space="preserve"> Mn</w:t>
            </w:r>
            <w:r>
              <w:rPr>
                <w:rFonts w:ascii="Times New Roman" w:hAnsi="Times New Roman" w:cs="Times New Roman"/>
                <w:color w:val="FF0000"/>
                <w:vertAlign w:val="superscript"/>
              </w:rPr>
              <w:t>2+</w:t>
            </w:r>
            <w:r>
              <w:rPr>
                <w:rFonts w:ascii="Times New Roman" w:hAnsi="Times New Roman" w:cs="Times New Roman"/>
                <w:color w:val="FF0000"/>
              </w:rPr>
              <w:t xml:space="preserve"> (aq) + </w:t>
            </w:r>
            <w:r w:rsidR="00FC5C44">
              <w:rPr>
                <w:rFonts w:ascii="Times New Roman" w:hAnsi="Times New Roman" w:cs="Times New Roman"/>
                <w:color w:val="FF0000"/>
              </w:rPr>
              <w:t>4</w:t>
            </w:r>
            <w:r>
              <w:rPr>
                <w:rFonts w:ascii="Times New Roman" w:hAnsi="Times New Roman" w:cs="Times New Roman"/>
                <w:color w:val="FF0000"/>
              </w:rPr>
              <w:t>H</w:t>
            </w:r>
            <w:r>
              <w:rPr>
                <w:rFonts w:ascii="Times New Roman" w:hAnsi="Times New Roman" w:cs="Times New Roman"/>
                <w:color w:val="FF0000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color w:val="FF0000"/>
              </w:rPr>
              <w:t xml:space="preserve">O (l) </w:t>
            </w:r>
          </w:p>
        </w:tc>
      </w:tr>
      <w:tr w:rsidRPr="004F4821" w:rsidR="00AF759E" w:rsidTr="6B0EBF82" w14:paraId="5E660445" w14:textId="77777777">
        <w:tc>
          <w:tcPr>
            <w:tcW w:w="9497" w:type="dxa"/>
          </w:tcPr>
          <w:p w:rsidR="00AF759E" w:rsidP="00F96425" w:rsidRDefault="00AF759E" w14:paraId="3B3DEAA6" w14:textId="77777777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</w:rPr>
            </w:pPr>
          </w:p>
          <w:p w:rsidR="00AF759E" w:rsidP="00FC5C44" w:rsidRDefault="6940B6D3" w14:paraId="515FAC68" w14:textId="5EDE3501">
            <w:pPr>
              <w:pStyle w:val="ListParagraph"/>
              <w:spacing w:after="120"/>
              <w:ind w:left="0"/>
              <w:rPr>
                <w:rFonts w:ascii="Times New Roman" w:hAnsi="Times New Roman" w:cs="Times New Roman"/>
              </w:rPr>
            </w:pPr>
            <w:r w:rsidRPr="6B0EBF82">
              <w:rPr>
                <w:rFonts w:ascii="Times New Roman" w:hAnsi="Times New Roman" w:cs="Times New Roman"/>
                <w:color w:val="FF0000"/>
              </w:rPr>
              <w:t xml:space="preserve">(1m) </w:t>
            </w:r>
            <w:r w:rsidRPr="6B0EBF82" w:rsidR="00AF759E">
              <w:rPr>
                <w:rFonts w:ascii="Times New Roman" w:hAnsi="Times New Roman" w:cs="Times New Roman"/>
              </w:rPr>
              <w:t>Overall:</w:t>
            </w:r>
            <w:r w:rsidRPr="6B0EBF82">
              <w:rPr>
                <w:rFonts w:ascii="Times New Roman" w:hAnsi="Times New Roman" w:cs="Times New Roman"/>
              </w:rPr>
              <w:t xml:space="preserve">      </w:t>
            </w:r>
            <w:r w:rsidRPr="6B0EBF82" w:rsidR="00FC5C44">
              <w:rPr>
                <w:rFonts w:ascii="Times New Roman" w:hAnsi="Times New Roman" w:cs="Times New Roman"/>
                <w:color w:val="FF0000"/>
              </w:rPr>
              <w:t>5</w:t>
            </w:r>
            <w:r w:rsidRPr="6B0EBF82">
              <w:rPr>
                <w:rFonts w:ascii="Times New Roman" w:hAnsi="Times New Roman" w:cs="Times New Roman"/>
                <w:color w:val="FF0000"/>
              </w:rPr>
              <w:t>Fe</w:t>
            </w:r>
            <w:r w:rsidRPr="6B0EBF82">
              <w:rPr>
                <w:rFonts w:ascii="Times New Roman" w:hAnsi="Times New Roman" w:cs="Times New Roman"/>
                <w:color w:val="FF0000"/>
                <w:vertAlign w:val="superscript"/>
              </w:rPr>
              <w:t>2+</w:t>
            </w:r>
            <w:r w:rsidRPr="6B0EBF82">
              <w:rPr>
                <w:rFonts w:ascii="Times New Roman" w:hAnsi="Times New Roman" w:cs="Times New Roman"/>
                <w:color w:val="FF0000"/>
              </w:rPr>
              <w:t xml:space="preserve"> (aq) + MnO</w:t>
            </w:r>
            <w:r w:rsidRPr="6B0EBF82">
              <w:rPr>
                <w:rFonts w:ascii="Times New Roman" w:hAnsi="Times New Roman" w:cs="Times New Roman"/>
                <w:color w:val="FF0000"/>
                <w:vertAlign w:val="subscript"/>
              </w:rPr>
              <w:t>4</w:t>
            </w:r>
            <w:r w:rsidRPr="6B0EBF82">
              <w:rPr>
                <w:rFonts w:ascii="Times New Roman" w:hAnsi="Times New Roman" w:cs="Times New Roman"/>
                <w:color w:val="FF0000"/>
                <w:vertAlign w:val="superscript"/>
              </w:rPr>
              <w:t>-</w:t>
            </w:r>
            <w:r w:rsidRPr="6B0EBF82">
              <w:rPr>
                <w:rFonts w:ascii="Times New Roman" w:hAnsi="Times New Roman" w:cs="Times New Roman"/>
                <w:color w:val="FF0000"/>
              </w:rPr>
              <w:t xml:space="preserve"> (aq) + </w:t>
            </w:r>
            <w:r w:rsidRPr="6B0EBF82" w:rsidR="00FC5C44">
              <w:rPr>
                <w:rFonts w:ascii="Times New Roman" w:hAnsi="Times New Roman" w:cs="Times New Roman"/>
                <w:color w:val="FF0000"/>
              </w:rPr>
              <w:t>8</w:t>
            </w:r>
            <w:r w:rsidRPr="6B0EBF82">
              <w:rPr>
                <w:rFonts w:ascii="Times New Roman" w:hAnsi="Times New Roman" w:cs="Times New Roman"/>
                <w:color w:val="FF0000"/>
              </w:rPr>
              <w:t>H</w:t>
            </w:r>
            <w:r w:rsidRPr="6B0EBF82">
              <w:rPr>
                <w:rFonts w:ascii="Times New Roman" w:hAnsi="Times New Roman" w:cs="Times New Roman"/>
                <w:color w:val="FF0000"/>
                <w:vertAlign w:val="superscript"/>
              </w:rPr>
              <w:t>+</w:t>
            </w:r>
            <w:r w:rsidRPr="6B0EBF82">
              <w:rPr>
                <w:rFonts w:ascii="Times New Roman" w:hAnsi="Times New Roman" w:cs="Times New Roman"/>
                <w:color w:val="FF0000"/>
              </w:rPr>
              <w:t xml:space="preserve"> (aq) </w:t>
            </w:r>
            <w:r w:rsidRPr="6B0EBF82">
              <w:rPr>
                <w:rFonts w:ascii="Wingdings" w:hAnsi="Wingdings" w:eastAsia="Wingdings" w:cs="Wingdings"/>
                <w:color w:val="FF0000"/>
              </w:rPr>
              <w:t></w:t>
            </w:r>
            <w:r w:rsidRPr="6B0EBF82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6B0EBF82" w:rsidR="00FC5C44">
              <w:rPr>
                <w:rFonts w:ascii="Times New Roman" w:hAnsi="Times New Roman" w:cs="Times New Roman"/>
                <w:color w:val="FF0000"/>
              </w:rPr>
              <w:t>5Fe</w:t>
            </w:r>
            <w:r w:rsidRPr="6B0EBF82" w:rsidR="00FC5C44">
              <w:rPr>
                <w:rFonts w:ascii="Times New Roman" w:hAnsi="Times New Roman" w:cs="Times New Roman"/>
                <w:color w:val="FF0000"/>
                <w:vertAlign w:val="superscript"/>
              </w:rPr>
              <w:t>3+</w:t>
            </w:r>
            <w:r w:rsidRPr="6B0EBF82" w:rsidR="00FC5C44">
              <w:rPr>
                <w:rFonts w:ascii="Times New Roman" w:hAnsi="Times New Roman" w:cs="Times New Roman"/>
                <w:color w:val="FF0000"/>
              </w:rPr>
              <w:t xml:space="preserve"> (aq) + </w:t>
            </w:r>
            <w:r w:rsidRPr="6B0EBF82">
              <w:rPr>
                <w:rFonts w:ascii="Times New Roman" w:hAnsi="Times New Roman" w:cs="Times New Roman"/>
                <w:color w:val="FF0000"/>
              </w:rPr>
              <w:t>Mn</w:t>
            </w:r>
            <w:r w:rsidRPr="6B0EBF82">
              <w:rPr>
                <w:rFonts w:ascii="Times New Roman" w:hAnsi="Times New Roman" w:cs="Times New Roman"/>
                <w:color w:val="FF0000"/>
                <w:vertAlign w:val="superscript"/>
              </w:rPr>
              <w:t>2+</w:t>
            </w:r>
            <w:r w:rsidRPr="6B0EBF82">
              <w:rPr>
                <w:rFonts w:ascii="Times New Roman" w:hAnsi="Times New Roman" w:cs="Times New Roman"/>
                <w:color w:val="FF0000"/>
              </w:rPr>
              <w:t xml:space="preserve"> (aq) + </w:t>
            </w:r>
            <w:r w:rsidRPr="6B0EBF82" w:rsidR="00FC5C44">
              <w:rPr>
                <w:rFonts w:ascii="Times New Roman" w:hAnsi="Times New Roman" w:cs="Times New Roman"/>
                <w:color w:val="FF0000"/>
              </w:rPr>
              <w:t>4</w:t>
            </w:r>
            <w:r w:rsidRPr="6B0EBF82">
              <w:rPr>
                <w:rFonts w:ascii="Times New Roman" w:hAnsi="Times New Roman" w:cs="Times New Roman"/>
                <w:color w:val="FF0000"/>
              </w:rPr>
              <w:t>H</w:t>
            </w:r>
            <w:r w:rsidRPr="6B0EBF82">
              <w:rPr>
                <w:rFonts w:ascii="Times New Roman" w:hAnsi="Times New Roman" w:cs="Times New Roman"/>
                <w:color w:val="FF0000"/>
                <w:vertAlign w:val="subscript"/>
              </w:rPr>
              <w:t>2</w:t>
            </w:r>
            <w:r w:rsidRPr="6B0EBF82">
              <w:rPr>
                <w:rFonts w:ascii="Times New Roman" w:hAnsi="Times New Roman" w:cs="Times New Roman"/>
                <w:color w:val="FF0000"/>
              </w:rPr>
              <w:t>O (l)</w:t>
            </w:r>
          </w:p>
        </w:tc>
      </w:tr>
    </w:tbl>
    <w:p w:rsidRPr="00FC5C44" w:rsidR="00AF759E" w:rsidP="00AF759E" w:rsidRDefault="00FC5C44" w14:paraId="40456093" w14:textId="73A055DE">
      <w:pPr>
        <w:pStyle w:val="ListParagraph"/>
        <w:tabs>
          <w:tab w:val="right" w:pos="10191"/>
        </w:tabs>
        <w:spacing w:after="120"/>
        <w:ind w:left="426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States not required</w:t>
      </w:r>
    </w:p>
    <w:p w:rsidRPr="004C1B37" w:rsidR="00AF759E" w:rsidP="004C1B37" w:rsidRDefault="00AF759E" w14:paraId="0F24C876" w14:textId="6CF28322">
      <w:pPr>
        <w:tabs>
          <w:tab w:val="right" w:pos="10191"/>
        </w:tabs>
        <w:spacing w:after="120"/>
        <w:rPr>
          <w:rFonts w:ascii="Times New Roman" w:hAnsi="Times New Roman" w:cs="Times New Roman"/>
        </w:rPr>
      </w:pPr>
    </w:p>
    <w:p w:rsidR="00F052EE" w:rsidP="007C5517" w:rsidRDefault="00F052EE" w14:paraId="52E23523" w14:textId="1719D0FB">
      <w:pPr>
        <w:pStyle w:val="ListParagraph"/>
        <w:numPr>
          <w:ilvl w:val="0"/>
          <w:numId w:val="43"/>
        </w:numPr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was the iron solution diluted in Step 2?</w:t>
      </w:r>
      <w:r w:rsidR="007C5517">
        <w:rPr>
          <w:rFonts w:ascii="Times New Roman" w:hAnsi="Times New Roman" w:cs="Times New Roman"/>
        </w:rPr>
        <w:tab/>
      </w:r>
      <w:r w:rsidR="007C5517">
        <w:rPr>
          <w:rFonts w:ascii="Times New Roman" w:hAnsi="Times New Roman" w:cs="Times New Roman"/>
        </w:rPr>
        <w:t>1 mark</w:t>
      </w:r>
    </w:p>
    <w:tbl>
      <w:tblPr>
        <w:tblStyle w:val="TableGrid"/>
        <w:tblW w:w="0" w:type="auto"/>
        <w:tblInd w:w="426" w:type="dxa"/>
        <w:tblBorders>
          <w:top w:val="none" w:color="auto" w:sz="0" w:space="0"/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9484"/>
      </w:tblGrid>
      <w:tr w:rsidRPr="004F4821" w:rsidR="007C5517" w:rsidTr="00AF759E" w14:paraId="65250E0C" w14:textId="77777777">
        <w:trPr>
          <w:trHeight w:val="454"/>
        </w:trPr>
        <w:tc>
          <w:tcPr>
            <w:tcW w:w="9484" w:type="dxa"/>
          </w:tcPr>
          <w:p w:rsidR="00E31B2F" w:rsidP="00E31B2F" w:rsidRDefault="00E31B2F" w14:paraId="5A4CB611" w14:textId="53D5A97F">
            <w:pPr>
              <w:pStyle w:val="ListParagraph"/>
              <w:numPr>
                <w:ilvl w:val="0"/>
                <w:numId w:val="5"/>
              </w:numPr>
              <w:spacing w:after="12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b/>
                <w:color w:val="FF0000"/>
              </w:rPr>
              <w:t xml:space="preserve">This </w:t>
            </w:r>
            <w:r w:rsidRPr="009A56AF" w:rsidR="00FC5C44">
              <w:rPr>
                <w:rFonts w:ascii="Times New Roman" w:hAnsi="Times New Roman" w:cs="Times New Roman"/>
                <w:b/>
                <w:color w:val="FF0000"/>
              </w:rPr>
              <w:t>minimis</w:t>
            </w:r>
            <w:r>
              <w:rPr>
                <w:rFonts w:ascii="Times New Roman" w:hAnsi="Times New Roman" w:cs="Times New Roman"/>
                <w:b/>
                <w:color w:val="FF0000"/>
              </w:rPr>
              <w:t xml:space="preserve">es </w:t>
            </w:r>
            <w:r w:rsidRPr="009A56AF" w:rsidR="00FC5C44">
              <w:rPr>
                <w:rFonts w:ascii="Times New Roman" w:hAnsi="Times New Roman" w:cs="Times New Roman"/>
                <w:b/>
                <w:color w:val="FF0000"/>
              </w:rPr>
              <w:t>waste</w:t>
            </w:r>
            <w:r w:rsidR="00FC5C44">
              <w:rPr>
                <w:rFonts w:ascii="Times New Roman" w:hAnsi="Times New Roman" w:cs="Times New Roman"/>
                <w:color w:val="FF0000"/>
              </w:rPr>
              <w:t xml:space="preserve"> </w:t>
            </w:r>
            <w:r>
              <w:rPr>
                <w:rFonts w:ascii="Times New Roman" w:hAnsi="Times New Roman" w:cs="Times New Roman"/>
                <w:color w:val="FF0000"/>
              </w:rPr>
              <w:t xml:space="preserve">by ensuring that a </w:t>
            </w:r>
            <w:r w:rsidRPr="00E31B2F">
              <w:rPr>
                <w:rFonts w:ascii="Times New Roman" w:hAnsi="Times New Roman" w:cs="Times New Roman"/>
                <w:b/>
                <w:color w:val="FF0000"/>
              </w:rPr>
              <w:t>reasonable titre volume</w:t>
            </w:r>
            <w:r>
              <w:rPr>
                <w:rFonts w:ascii="Times New Roman" w:hAnsi="Times New Roman" w:cs="Times New Roman"/>
                <w:b/>
                <w:color w:val="FF0000"/>
              </w:rPr>
              <w:t xml:space="preserve"> is delivered</w:t>
            </w:r>
          </w:p>
          <w:p w:rsidR="00E31B2F" w:rsidP="00E31B2F" w:rsidRDefault="00E31B2F" w14:paraId="11BFF665" w14:textId="63C273C4">
            <w:pPr>
              <w:pStyle w:val="ListParagraph"/>
              <w:spacing w:after="12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OR</w:t>
            </w:r>
          </w:p>
          <w:p w:rsidRPr="00FC5C44" w:rsidR="007C5517" w:rsidP="00E31B2F" w:rsidRDefault="00E31B2F" w14:paraId="2FA196DB" w14:textId="7CF5DC4E">
            <w:pPr>
              <w:pStyle w:val="ListParagraph"/>
              <w:numPr>
                <w:ilvl w:val="0"/>
                <w:numId w:val="5"/>
              </w:numPr>
              <w:spacing w:after="120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b/>
                <w:color w:val="FF0000"/>
              </w:rPr>
              <w:t>This ensures</w:t>
            </w:r>
            <w:r w:rsidRPr="009A56AF" w:rsidR="00FC5C44">
              <w:rPr>
                <w:rFonts w:ascii="Times New Roman" w:hAnsi="Times New Roman" w:cs="Times New Roman"/>
                <w:b/>
                <w:color w:val="FF0000"/>
              </w:rPr>
              <w:t xml:space="preserve"> that the </w:t>
            </w:r>
            <w:r>
              <w:rPr>
                <w:rFonts w:ascii="Times New Roman" w:hAnsi="Times New Roman" w:cs="Times New Roman"/>
                <w:b/>
                <w:color w:val="FF0000"/>
              </w:rPr>
              <w:t xml:space="preserve">titre volume will be less than the volume capacity of the </w:t>
            </w:r>
            <w:r w:rsidRPr="009A56AF" w:rsidR="00FC5C44">
              <w:rPr>
                <w:rFonts w:ascii="Times New Roman" w:hAnsi="Times New Roman" w:cs="Times New Roman"/>
                <w:b/>
                <w:color w:val="FF0000"/>
              </w:rPr>
              <w:t xml:space="preserve">burette </w:t>
            </w:r>
            <w:r w:rsidRPr="00E31B2F">
              <w:rPr>
                <w:rFonts w:ascii="Times New Roman" w:hAnsi="Times New Roman" w:cs="Times New Roman"/>
                <w:color w:val="FF0000"/>
              </w:rPr>
              <w:t xml:space="preserve">(the burette </w:t>
            </w:r>
            <w:r w:rsidRPr="00E31B2F" w:rsidR="00FC5C44">
              <w:rPr>
                <w:rFonts w:ascii="Times New Roman" w:hAnsi="Times New Roman" w:cs="Times New Roman"/>
                <w:color w:val="FF0000"/>
              </w:rPr>
              <w:t>will not need to be refilled during the titration</w:t>
            </w:r>
            <w:r w:rsidRPr="00E31B2F">
              <w:rPr>
                <w:rFonts w:ascii="Times New Roman" w:hAnsi="Times New Roman" w:cs="Times New Roman"/>
                <w:color w:val="FF0000"/>
              </w:rPr>
              <w:t>)</w:t>
            </w:r>
            <w:r w:rsidRPr="009A56AF" w:rsidR="00FC5C44">
              <w:rPr>
                <w:rFonts w:ascii="Times New Roman" w:hAnsi="Times New Roman" w:cs="Times New Roman"/>
                <w:b/>
                <w:color w:val="FF0000"/>
              </w:rPr>
              <w:t xml:space="preserve">. </w:t>
            </w:r>
          </w:p>
        </w:tc>
      </w:tr>
      <w:tr w:rsidRPr="004F4821" w:rsidR="007C5517" w:rsidTr="00AF759E" w14:paraId="564761DE" w14:textId="77777777">
        <w:trPr>
          <w:trHeight w:val="454"/>
        </w:trPr>
        <w:tc>
          <w:tcPr>
            <w:tcW w:w="9484" w:type="dxa"/>
          </w:tcPr>
          <w:p w:rsidRPr="0071219D" w:rsidR="007C5517" w:rsidP="00B00E90" w:rsidRDefault="007C5517" w14:paraId="5998CEEE" w14:textId="14A7A855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00B050"/>
              </w:rPr>
            </w:pPr>
          </w:p>
        </w:tc>
      </w:tr>
    </w:tbl>
    <w:p w:rsidR="007C5517" w:rsidP="007C5517" w:rsidRDefault="007C5517" w14:paraId="645813F5" w14:textId="77777777">
      <w:pPr>
        <w:pStyle w:val="ListParagraph"/>
        <w:spacing w:after="120"/>
        <w:ind w:left="426"/>
        <w:rPr>
          <w:rFonts w:ascii="Times New Roman" w:hAnsi="Times New Roman" w:cs="Times New Roman"/>
        </w:rPr>
      </w:pPr>
    </w:p>
    <w:p w:rsidR="00F052EE" w:rsidP="007C5517" w:rsidRDefault="00F052EE" w14:paraId="1F9D2DB5" w14:textId="19F987DB">
      <w:pPr>
        <w:pStyle w:val="ListParagraph"/>
        <w:numPr>
          <w:ilvl w:val="0"/>
          <w:numId w:val="43"/>
        </w:numPr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 was an indicator not required for this titration?</w:t>
      </w:r>
      <w:r w:rsidR="007C5517">
        <w:rPr>
          <w:rFonts w:ascii="Times New Roman" w:hAnsi="Times New Roman" w:cs="Times New Roman"/>
        </w:rPr>
        <w:tab/>
      </w:r>
      <w:r w:rsidR="007C5517">
        <w:rPr>
          <w:rFonts w:ascii="Times New Roman" w:hAnsi="Times New Roman" w:cs="Times New Roman"/>
        </w:rPr>
        <w:t>1 mark</w:t>
      </w:r>
    </w:p>
    <w:tbl>
      <w:tblPr>
        <w:tblStyle w:val="TableGrid"/>
        <w:tblW w:w="0" w:type="auto"/>
        <w:tblInd w:w="426" w:type="dxa"/>
        <w:tblBorders>
          <w:top w:val="none" w:color="auto" w:sz="0" w:space="0"/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9484"/>
      </w:tblGrid>
      <w:tr w:rsidRPr="004F4821" w:rsidR="007C5517" w:rsidTr="6B0EBF82" w14:paraId="5D5C5810" w14:textId="77777777">
        <w:trPr>
          <w:trHeight w:val="454"/>
        </w:trPr>
        <w:tc>
          <w:tcPr>
            <w:tcW w:w="9484" w:type="dxa"/>
          </w:tcPr>
          <w:p w:rsidRPr="0071219D" w:rsidR="007C5517" w:rsidP="00A42126" w:rsidRDefault="6ACD38C0" w14:paraId="5D9CA46A" w14:textId="164C09ED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FF0000"/>
              </w:rPr>
            </w:pPr>
            <w:r w:rsidRPr="6B0EBF82">
              <w:rPr>
                <w:rFonts w:ascii="Times New Roman" w:hAnsi="Times New Roman" w:cs="Times New Roman"/>
                <w:b/>
                <w:bCs/>
                <w:color w:val="FF0000"/>
              </w:rPr>
              <w:t>Permanganate</w:t>
            </w:r>
            <w:r w:rsidRPr="6B0EBF82" w:rsidR="3A4BC958">
              <w:rPr>
                <w:rFonts w:ascii="Times New Roman" w:hAnsi="Times New Roman" w:cs="Times New Roman"/>
                <w:color w:val="FF0000"/>
              </w:rPr>
              <w:t xml:space="preserve"> (purple)</w:t>
            </w:r>
            <w:r w:rsidRPr="6B0EBF82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6B0EBF82">
              <w:rPr>
                <w:rFonts w:ascii="Times New Roman" w:hAnsi="Times New Roman" w:cs="Times New Roman"/>
                <w:b/>
                <w:bCs/>
                <w:color w:val="FF0000"/>
              </w:rPr>
              <w:t>change</w:t>
            </w:r>
            <w:r w:rsidRPr="6B0EBF82" w:rsidR="3A4BC958">
              <w:rPr>
                <w:rFonts w:ascii="Times New Roman" w:hAnsi="Times New Roman" w:cs="Times New Roman"/>
                <w:b/>
                <w:bCs/>
                <w:color w:val="FF0000"/>
              </w:rPr>
              <w:t xml:space="preserve">s colour </w:t>
            </w:r>
            <w:r w:rsidRPr="6B0EBF82" w:rsidR="3A4BC958">
              <w:rPr>
                <w:rFonts w:ascii="Times New Roman" w:hAnsi="Times New Roman" w:cs="Times New Roman"/>
                <w:color w:val="FF0000"/>
              </w:rPr>
              <w:t>once it is reduced to M</w:t>
            </w:r>
            <w:r w:rsidRPr="6B0EBF82">
              <w:rPr>
                <w:rFonts w:ascii="Times New Roman" w:hAnsi="Times New Roman" w:cs="Times New Roman"/>
                <w:color w:val="FF0000"/>
              </w:rPr>
              <w:t>n</w:t>
            </w:r>
            <w:r w:rsidRPr="6B0EBF82">
              <w:rPr>
                <w:rFonts w:ascii="Times New Roman" w:hAnsi="Times New Roman" w:cs="Times New Roman"/>
                <w:color w:val="FF0000"/>
                <w:vertAlign w:val="superscript"/>
              </w:rPr>
              <w:t>2+</w:t>
            </w:r>
            <w:r w:rsidRPr="6B0EBF82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6B0EBF82" w:rsidR="3A4BC958">
              <w:rPr>
                <w:rFonts w:ascii="Times New Roman" w:hAnsi="Times New Roman" w:cs="Times New Roman"/>
                <w:color w:val="FF0000"/>
              </w:rPr>
              <w:t>(clear). This colour change will be permanent once the endpoint is reached and so an indicator is not required.</w:t>
            </w:r>
          </w:p>
        </w:tc>
      </w:tr>
      <w:tr w:rsidRPr="004F4821" w:rsidR="007C5517" w:rsidTr="6B0EBF82" w14:paraId="585CF27D" w14:textId="77777777">
        <w:trPr>
          <w:trHeight w:val="454"/>
        </w:trPr>
        <w:tc>
          <w:tcPr>
            <w:tcW w:w="9484" w:type="dxa"/>
          </w:tcPr>
          <w:p w:rsidRPr="00A42126" w:rsidR="007C5517" w:rsidP="00A42126" w:rsidRDefault="00A42126" w14:paraId="3AAB4AAF" w14:textId="45BC975F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FF0000"/>
              </w:rPr>
            </w:pPr>
            <w:r w:rsidRPr="00A42126">
              <w:rPr>
                <w:rFonts w:ascii="Times New Roman" w:hAnsi="Times New Roman" w:cs="Times New Roman"/>
                <w:color w:val="FF0000"/>
              </w:rPr>
              <w:t xml:space="preserve">(students do not need to </w:t>
            </w:r>
            <w:r>
              <w:rPr>
                <w:rFonts w:ascii="Times New Roman" w:hAnsi="Times New Roman" w:cs="Times New Roman"/>
                <w:color w:val="FF0000"/>
              </w:rPr>
              <w:t>identify</w:t>
            </w:r>
            <w:r w:rsidRPr="00A42126">
              <w:rPr>
                <w:rFonts w:ascii="Times New Roman" w:hAnsi="Times New Roman" w:cs="Times New Roman"/>
                <w:color w:val="FF0000"/>
              </w:rPr>
              <w:t xml:space="preserve"> the colours)</w:t>
            </w:r>
          </w:p>
        </w:tc>
      </w:tr>
    </w:tbl>
    <w:p w:rsidR="007C5517" w:rsidP="007C5517" w:rsidRDefault="007C5517" w14:paraId="14DDA88A" w14:textId="77777777">
      <w:pPr>
        <w:pStyle w:val="ListParagraph"/>
        <w:tabs>
          <w:tab w:val="right" w:pos="10191"/>
        </w:tabs>
        <w:spacing w:after="120"/>
        <w:ind w:left="426"/>
        <w:rPr>
          <w:rFonts w:ascii="Times New Roman" w:hAnsi="Times New Roman" w:cs="Times New Roman"/>
        </w:rPr>
      </w:pPr>
    </w:p>
    <w:p w:rsidR="00F052EE" w:rsidP="007C5517" w:rsidRDefault="00F052EE" w14:paraId="6E10978E" w14:textId="45BC0295">
      <w:pPr>
        <w:pStyle w:val="ListParagraph"/>
        <w:numPr>
          <w:ilvl w:val="0"/>
          <w:numId w:val="43"/>
        </w:numPr>
        <w:tabs>
          <w:tab w:val="right" w:pos="10204"/>
        </w:tabs>
        <w:spacing w:after="12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this titration, the burette had been washed previously with distilled water only. Explain the likely effect on the calculated mass of </w:t>
      </w:r>
      <w:r w:rsidR="007C5517">
        <w:rPr>
          <w:rFonts w:ascii="Times New Roman" w:hAnsi="Times New Roman" w:cs="Times New Roman"/>
        </w:rPr>
        <w:t>Fe</w:t>
      </w:r>
      <w:r w:rsidR="007C5517">
        <w:rPr>
          <w:rFonts w:ascii="Times New Roman" w:hAnsi="Times New Roman" w:cs="Times New Roman"/>
          <w:vertAlign w:val="superscript"/>
        </w:rPr>
        <w:t xml:space="preserve">2+ </w:t>
      </w:r>
      <w:r w:rsidR="007C5517">
        <w:rPr>
          <w:rFonts w:ascii="Times New Roman" w:hAnsi="Times New Roman" w:cs="Times New Roman"/>
        </w:rPr>
        <w:t>in the tablet.</w:t>
      </w:r>
      <w:r w:rsidR="007C5517">
        <w:rPr>
          <w:rFonts w:ascii="Times New Roman" w:hAnsi="Times New Roman" w:cs="Times New Roman"/>
        </w:rPr>
        <w:tab/>
      </w:r>
      <w:r w:rsidR="007C5517">
        <w:rPr>
          <w:rFonts w:ascii="Times New Roman" w:hAnsi="Times New Roman" w:cs="Times New Roman"/>
        </w:rPr>
        <w:t>2 marks</w:t>
      </w:r>
    </w:p>
    <w:tbl>
      <w:tblPr>
        <w:tblStyle w:val="TableGrid"/>
        <w:tblW w:w="0" w:type="auto"/>
        <w:tblInd w:w="426" w:type="dxa"/>
        <w:tblBorders>
          <w:top w:val="none" w:color="auto" w:sz="0" w:space="0"/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9484"/>
      </w:tblGrid>
      <w:tr w:rsidRPr="004F4821" w:rsidR="007C5517" w:rsidTr="2491C255" w14:paraId="05679835" w14:textId="77777777">
        <w:trPr>
          <w:trHeight w:val="454"/>
        </w:trPr>
        <w:tc>
          <w:tcPr>
            <w:tcW w:w="9484" w:type="dxa"/>
          </w:tcPr>
          <w:p w:rsidRPr="00A42126" w:rsidR="007C5517" w:rsidP="00A42126" w:rsidRDefault="00A42126" w14:paraId="54EC3985" w14:textId="3BFAD589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  <w:r w:rsidRPr="00A42126">
              <w:rPr>
                <w:rFonts w:ascii="Times New Roman" w:hAnsi="Times New Roman" w:cs="Times New Roman"/>
                <w:color w:val="FF0000"/>
              </w:rPr>
              <w:t>(1m) The additional water will dilute the KMnO</w:t>
            </w:r>
            <w:r w:rsidRPr="00A42126">
              <w:rPr>
                <w:rFonts w:ascii="Times New Roman" w:hAnsi="Times New Roman" w:cs="Times New Roman"/>
                <w:color w:val="FF0000"/>
              </w:rPr>
              <w:softHyphen/>
            </w:r>
            <w:r w:rsidRPr="00A42126">
              <w:rPr>
                <w:rFonts w:ascii="Times New Roman" w:hAnsi="Times New Roman" w:cs="Times New Roman"/>
                <w:color w:val="FF0000"/>
                <w:vertAlign w:val="subscript"/>
              </w:rPr>
              <w:t>4</w:t>
            </w:r>
            <w:r w:rsidRPr="00A42126">
              <w:rPr>
                <w:rFonts w:ascii="Times New Roman" w:hAnsi="Times New Roman" w:cs="Times New Roman"/>
                <w:color w:val="FF0000"/>
              </w:rPr>
              <w:t xml:space="preserve"> in the burette and therefore the titre volume will be </w:t>
            </w:r>
            <w:r>
              <w:rPr>
                <w:rFonts w:ascii="Times New Roman" w:hAnsi="Times New Roman" w:cs="Times New Roman"/>
                <w:color w:val="FF0000"/>
              </w:rPr>
              <w:t>larger</w:t>
            </w:r>
            <w:r w:rsidRPr="00A42126">
              <w:rPr>
                <w:rFonts w:ascii="Times New Roman" w:hAnsi="Times New Roman" w:cs="Times New Roman"/>
                <w:color w:val="FF0000"/>
              </w:rPr>
              <w:t xml:space="preserve"> than expected</w:t>
            </w:r>
          </w:p>
        </w:tc>
      </w:tr>
      <w:tr w:rsidRPr="004F4821" w:rsidR="007C5517" w:rsidTr="2491C255" w14:paraId="735499F9" w14:textId="77777777">
        <w:trPr>
          <w:trHeight w:val="454"/>
        </w:trPr>
        <w:tc>
          <w:tcPr>
            <w:tcW w:w="9484" w:type="dxa"/>
          </w:tcPr>
          <w:p w:rsidRPr="00A42126" w:rsidR="007C5517" w:rsidP="00A42126" w:rsidRDefault="00A42126" w14:paraId="4C870842" w14:textId="54E0F079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  <w:r w:rsidRPr="00A42126">
              <w:rPr>
                <w:rFonts w:ascii="Times New Roman" w:hAnsi="Times New Roman" w:cs="Times New Roman"/>
                <w:color w:val="FF0000"/>
              </w:rPr>
              <w:t>(1m) The larger titre volume will result in higher number of moles and higher mass of Fe</w:t>
            </w:r>
            <w:r w:rsidRPr="00A42126">
              <w:rPr>
                <w:rFonts w:ascii="Times New Roman" w:hAnsi="Times New Roman" w:cs="Times New Roman"/>
                <w:color w:val="FF0000"/>
                <w:vertAlign w:val="superscript"/>
              </w:rPr>
              <w:t>2+</w:t>
            </w:r>
            <w:r w:rsidRPr="00A42126">
              <w:rPr>
                <w:rFonts w:ascii="Times New Roman" w:hAnsi="Times New Roman" w:cs="Times New Roman"/>
                <w:color w:val="FF0000"/>
              </w:rPr>
              <w:t xml:space="preserve"> being calculated</w:t>
            </w:r>
          </w:p>
        </w:tc>
      </w:tr>
      <w:tr w:rsidRPr="004F4821" w:rsidR="007C5517" w:rsidTr="2491C255" w14:paraId="3A94ABC2" w14:textId="77777777">
        <w:trPr>
          <w:trHeight w:val="454"/>
        </w:trPr>
        <w:tc>
          <w:tcPr>
            <w:tcW w:w="9484" w:type="dxa"/>
          </w:tcPr>
          <w:p w:rsidRPr="004F4821" w:rsidR="007C5517" w:rsidP="21E18A7D" w:rsidRDefault="007C5517" w14:paraId="1F19C484" w14:textId="43076826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  <w:color w:val="0070C0"/>
              </w:rPr>
            </w:pPr>
          </w:p>
        </w:tc>
      </w:tr>
      <w:tr w:rsidRPr="004F4821" w:rsidR="006E274B" w:rsidTr="2491C255" w14:paraId="79BA39B2" w14:textId="77777777">
        <w:trPr>
          <w:trHeight w:val="454"/>
        </w:trPr>
        <w:tc>
          <w:tcPr>
            <w:tcW w:w="9484" w:type="dxa"/>
          </w:tcPr>
          <w:p w:rsidRPr="004F4821" w:rsidR="006E274B" w:rsidP="00B00E90" w:rsidRDefault="006E274B" w14:paraId="390E6EB7" w14:textId="77777777">
            <w:pPr>
              <w:pStyle w:val="ListParagraph"/>
              <w:spacing w:after="120"/>
              <w:ind w:left="426" w:hanging="426"/>
              <w:rPr>
                <w:rFonts w:ascii="Times New Roman" w:hAnsi="Times New Roman" w:cs="Times New Roman"/>
              </w:rPr>
            </w:pPr>
          </w:p>
        </w:tc>
      </w:tr>
    </w:tbl>
    <w:p w:rsidRPr="00F052EE" w:rsidR="007C5517" w:rsidP="007C5517" w:rsidRDefault="007C5517" w14:paraId="58BBDB3B" w14:textId="77777777">
      <w:pPr>
        <w:pStyle w:val="ListParagraph"/>
        <w:tabs>
          <w:tab w:val="right" w:pos="10204"/>
        </w:tabs>
        <w:spacing w:after="120"/>
        <w:ind w:left="426"/>
        <w:rPr>
          <w:rFonts w:ascii="Times New Roman" w:hAnsi="Times New Roman" w:cs="Times New Roman"/>
        </w:rPr>
      </w:pPr>
    </w:p>
    <w:p w:rsidR="001E707D" w:rsidP="004C1B37" w:rsidRDefault="006D55AD" w14:paraId="35E1EAF6" w14:textId="548B1D8E">
      <w:pPr>
        <w:spacing w:after="120"/>
        <w:jc w:val="center"/>
        <w:rPr>
          <w:rFonts w:ascii="Times New Roman" w:hAnsi="Times New Roman" w:eastAsia="MS Gothic" w:cs="Times New Roman"/>
          <w:b/>
          <w:color w:val="000000" w:themeColor="text1"/>
          <w:sz w:val="28"/>
        </w:rPr>
      </w:pPr>
      <w:r w:rsidRPr="004F4821">
        <w:rPr>
          <w:rFonts w:ascii="Times New Roman" w:hAnsi="Times New Roman" w:eastAsia="MS Gothic" w:cs="Times New Roman"/>
          <w:b/>
          <w:color w:val="000000" w:themeColor="text1"/>
          <w:sz w:val="28"/>
        </w:rPr>
        <w:t>END OF TEST</w:t>
      </w:r>
    </w:p>
    <w:sectPr w:rsidR="001E707D" w:rsidSect="00D05E0E">
      <w:headerReference w:type="even" r:id="rId27"/>
      <w:headerReference w:type="default" r:id="rId28"/>
      <w:footerReference w:type="even" r:id="rId29"/>
      <w:pgSz w:w="11906" w:h="16838" w:orient="portrait"/>
      <w:pgMar w:top="851" w:right="851" w:bottom="851" w:left="851" w:header="426" w:footer="709" w:gutter="0"/>
      <w:cols w:space="708"/>
      <w:titlePg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7B79531" w16cex:dateUtc="2020-09-21T08:01:59.603Z"/>
  <w16cex:commentExtensible w16cex:durableId="327BFC78" w16cex:dateUtc="2020-09-30T09:21:32Z"/>
  <w16cex:commentExtensible w16cex:durableId="70750437" w16cex:dateUtc="2020-09-30T23:07:22Z"/>
  <w16cex:commentExtensible w16cex:durableId="7EDA41FD" w16cex:dateUtc="2020-10-01T00:04:54Z"/>
  <w16cex:commentExtensible w16cex:durableId="3F773B59" w16cex:dateUtc="2020-10-01T00:16:18Z"/>
  <w16cex:commentExtensible w16cex:durableId="2C7E9F0F" w16cex:dateUtc="2020-10-01T00:20:34Z"/>
  <w16cex:commentExtensible w16cex:durableId="38D1B0AA" w16cex:dateUtc="2020-10-01T00:24:40Z"/>
  <w16cex:commentExtensible w16cex:durableId="4DFA3425" w16cex:dateUtc="2020-10-01T00:26:34Z"/>
  <w16cex:commentExtensible w16cex:durableId="2002DA6A" w16cex:dateUtc="2020-10-01T00:29:13Z"/>
  <w16cex:commentExtensible w16cex:durableId="72292BFF" w16cex:dateUtc="2020-10-01T00:30:17Z"/>
  <w16cex:commentExtensible w16cex:durableId="65C3E94B" w16cex:dateUtc="2020-10-01T00:30:48Z"/>
  <w16cex:commentExtensible w16cex:durableId="106AF9B7" w16cex:dateUtc="2020-10-01T00:55:19Z"/>
  <w16cex:commentExtensible w16cex:durableId="0F7DEEA3" w16cex:dateUtc="2020-10-01T01:45:45Z"/>
  <w16cex:commentExtensible w16cex:durableId="7E4733AA" w16cex:dateUtc="2020-10-01T01:56:20Z"/>
  <w16cex:commentExtensible w16cex:durableId="12A3EEFA" w16cex:dateUtc="2020-10-01T02:01:27Z"/>
  <w16cex:commentExtensible w16cex:durableId="57518B9F" w16cex:dateUtc="2020-10-01T02:18:58Z"/>
  <w16cex:commentExtensible w16cex:durableId="265E236F" w16cex:dateUtc="2020-10-01T02:22:35Z"/>
  <w16cex:commentExtensible w16cex:durableId="19D8C1EF" w16cex:dateUtc="2020-10-01T02:25:47Z"/>
  <w16cex:commentExtensible w16cex:durableId="7F716723" w16cex:dateUtc="2020-10-01T02:39:11Z"/>
  <w16cex:commentExtensible w16cex:durableId="3E39F55E" w16cex:dateUtc="2020-10-01T02:51:41Z"/>
  <w16cex:commentExtensible w16cex:durableId="63A4EF36" w16cex:dateUtc="2020-10-01T02:55:47Z"/>
  <w16cex:commentExtensible w16cex:durableId="28D36BA7" w16cex:dateUtc="2020-10-01T09:59:14Z"/>
  <w16cex:commentExtensible w16cex:durableId="523410A0" w16cex:dateUtc="2020-10-03T10:59:29Z"/>
  <w16cex:commentExtensible w16cex:durableId="6DC8E97C" w16cex:dateUtc="2020-10-03T11:16:07Z"/>
  <w16cex:commentExtensible w16cex:durableId="316395DD" w16cex:dateUtc="2020-10-03T23:35:49.386Z"/>
  <w16cex:commentExtensible w16cex:durableId="4F7477E9" w16cex:dateUtc="2020-10-03T23:36:11.112Z"/>
  <w16cex:commentExtensible w16cex:durableId="2997DE34" w16cex:dateUtc="2020-10-04T00:15:01.601Z"/>
  <w16cex:commentExtensible w16cex:durableId="48A07B33" w16cex:dateUtc="2020-10-04T01:17:30.079Z"/>
  <w16cex:commentExtensible w16cex:durableId="5C2EBFBD" w16cex:dateUtc="2020-10-04T05:59:54.748Z"/>
  <w16cex:commentExtensible w16cex:durableId="3B9E0D14" w16cex:dateUtc="2020-10-04T08:24:05.737Z"/>
  <w16cex:commentExtensible w16cex:durableId="56D4ED92" w16cex:dateUtc="2020-10-04T09:30:27.847Z"/>
  <w16cex:commentExtensible w16cex:durableId="2C5362D5" w16cex:dateUtc="2020-10-04T09:32:30.881Z"/>
  <w16cex:commentExtensible w16cex:durableId="4B8151B1" w16cex:dateUtc="2020-10-04T09:36:02.797Z"/>
  <w16cex:commentExtensible w16cex:durableId="6B9E78DC" w16cex:dateUtc="2020-10-08T04:21:43.484Z"/>
  <w16cex:commentExtensible w16cex:durableId="486F9E13" w16cex:dateUtc="2020-10-08T04:24:42.93Z"/>
  <w16cex:commentExtensible w16cex:durableId="449DA215" w16cex:dateUtc="2020-10-08T04:34:48.51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49B516A" w16cid:durableId="07B79531"/>
  <w16cid:commentId w16cid:paraId="134BA8E6" w16cid:durableId="327BFC78"/>
  <w16cid:commentId w16cid:paraId="34DF7122" w16cid:durableId="70750437"/>
  <w16cid:commentId w16cid:paraId="60EE49C8" w16cid:durableId="7EDA41FD"/>
  <w16cid:commentId w16cid:paraId="2E0FE2BE" w16cid:durableId="3F773B59"/>
  <w16cid:commentId w16cid:paraId="0E4A369B" w16cid:durableId="2C7E9F0F"/>
  <w16cid:commentId w16cid:paraId="192069D0" w16cid:durableId="38D1B0AA"/>
  <w16cid:commentId w16cid:paraId="42A7CD34" w16cid:durableId="4DFA3425"/>
  <w16cid:commentId w16cid:paraId="7FD4E42A" w16cid:durableId="2002DA6A"/>
  <w16cid:commentId w16cid:paraId="218367EA" w16cid:durableId="72292BFF"/>
  <w16cid:commentId w16cid:paraId="42401FA4" w16cid:durableId="65C3E94B"/>
  <w16cid:commentId w16cid:paraId="22AE0D24" w16cid:durableId="106AF9B7"/>
  <w16cid:commentId w16cid:paraId="55FFEC87" w16cid:durableId="0F7DEEA3"/>
  <w16cid:commentId w16cid:paraId="32ECF219" w16cid:durableId="7E4733AA"/>
  <w16cid:commentId w16cid:paraId="304DDB16" w16cid:durableId="12A3EEFA"/>
  <w16cid:commentId w16cid:paraId="7222D61E" w16cid:durableId="57518B9F"/>
  <w16cid:commentId w16cid:paraId="74257A5B" w16cid:durableId="265E236F"/>
  <w16cid:commentId w16cid:paraId="2E88E191" w16cid:durableId="19D8C1EF"/>
  <w16cid:commentId w16cid:paraId="178CB8A4" w16cid:durableId="7F716723"/>
  <w16cid:commentId w16cid:paraId="1FF70EF4" w16cid:durableId="3E39F55E"/>
  <w16cid:commentId w16cid:paraId="2A2A7B25" w16cid:durableId="63A4EF36"/>
  <w16cid:commentId w16cid:paraId="50FB8186" w16cid:durableId="28D36BA7"/>
  <w16cid:commentId w16cid:paraId="3E0D2B12" w16cid:durableId="523410A0"/>
  <w16cid:commentId w16cid:paraId="5550EEC4" w16cid:durableId="6DC8E97C"/>
  <w16cid:commentId w16cid:paraId="2C8F7E9B" w16cid:durableId="316395DD"/>
  <w16cid:commentId w16cid:paraId="667150B8" w16cid:durableId="4F7477E9"/>
  <w16cid:commentId w16cid:paraId="48332998" w16cid:durableId="2997DE34"/>
  <w16cid:commentId w16cid:paraId="4A6DE6CF" w16cid:durableId="48A07B33"/>
  <w16cid:commentId w16cid:paraId="597DDD94" w16cid:durableId="5C2EBFBD"/>
  <w16cid:commentId w16cid:paraId="4B33C8D8" w16cid:durableId="3B9E0D14"/>
  <w16cid:commentId w16cid:paraId="4BD1B8AF" w16cid:durableId="56D4ED92"/>
  <w16cid:commentId w16cid:paraId="68C22973" w16cid:durableId="2C5362D5"/>
  <w16cid:commentId w16cid:paraId="076EF6A8" w16cid:durableId="4B8151B1"/>
  <w16cid:commentId w16cid:paraId="69798DB0" w16cid:durableId="6B9E78DC"/>
  <w16cid:commentId w16cid:paraId="7EEDF02D" w16cid:durableId="486F9E13"/>
  <w16cid:commentId w16cid:paraId="32449939" w16cid:durableId="449DA21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14E4" w:rsidP="007E40E8" w:rsidRDefault="001314E4" w14:paraId="44885FA5" w14:textId="77777777">
      <w:pPr>
        <w:spacing w:after="0" w:line="240" w:lineRule="auto"/>
      </w:pPr>
      <w:r>
        <w:separator/>
      </w:r>
    </w:p>
  </w:endnote>
  <w:endnote w:type="continuationSeparator" w:id="0">
    <w:p w:rsidR="001314E4" w:rsidP="007E40E8" w:rsidRDefault="001314E4" w14:paraId="68465A6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6C00" w:rsidP="00D002F1" w:rsidRDefault="00456C00" w14:paraId="641DB247" w14:textId="777777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14E4" w:rsidP="007E40E8" w:rsidRDefault="001314E4" w14:paraId="1EC09AF5" w14:textId="77777777">
      <w:pPr>
        <w:spacing w:after="0" w:line="240" w:lineRule="auto"/>
      </w:pPr>
      <w:r>
        <w:separator/>
      </w:r>
    </w:p>
  </w:footnote>
  <w:footnote w:type="continuationSeparator" w:id="0">
    <w:p w:rsidR="001314E4" w:rsidP="007E40E8" w:rsidRDefault="001314E4" w14:paraId="1223850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DA6DAA" w:rsidR="00456C00" w:rsidP="00D002F1" w:rsidRDefault="00456C00" w14:paraId="1C882719" w14:textId="77777777">
    <w:pPr>
      <w:pStyle w:val="Header"/>
      <w:framePr w:wrap="around" w:hAnchor="page" w:vAnchor="text" w:x="5712" w:y="72"/>
      <w:rPr>
        <w:rStyle w:val="PageNumber"/>
        <w:rFonts w:ascii="Times" w:hAnsi="Times"/>
        <w:sz w:val="16"/>
        <w:szCs w:val="16"/>
      </w:rPr>
    </w:pPr>
    <w:r w:rsidRPr="00DA6DAA">
      <w:rPr>
        <w:rStyle w:val="PageNumber"/>
        <w:rFonts w:ascii="Times" w:hAnsi="Times"/>
        <w:sz w:val="16"/>
        <w:szCs w:val="16"/>
      </w:rPr>
      <w:fldChar w:fldCharType="begin"/>
    </w:r>
    <w:r w:rsidRPr="00DA6DAA">
      <w:rPr>
        <w:rStyle w:val="PageNumber"/>
        <w:rFonts w:ascii="Times" w:hAnsi="Times"/>
        <w:sz w:val="16"/>
        <w:szCs w:val="16"/>
      </w:rPr>
      <w:instrText xml:space="preserve">PAGE  </w:instrText>
    </w:r>
    <w:r w:rsidRPr="00DA6DAA">
      <w:rPr>
        <w:rStyle w:val="PageNumber"/>
        <w:rFonts w:ascii="Times" w:hAnsi="Times"/>
        <w:sz w:val="16"/>
        <w:szCs w:val="16"/>
      </w:rPr>
      <w:fldChar w:fldCharType="separate"/>
    </w:r>
    <w:r>
      <w:rPr>
        <w:rStyle w:val="PageNumber"/>
        <w:rFonts w:ascii="Times" w:hAnsi="Times"/>
        <w:noProof/>
        <w:sz w:val="16"/>
        <w:szCs w:val="16"/>
      </w:rPr>
      <w:t>2</w:t>
    </w:r>
    <w:r w:rsidRPr="00DA6DAA">
      <w:rPr>
        <w:rStyle w:val="PageNumber"/>
        <w:rFonts w:ascii="Times" w:hAnsi="Times"/>
        <w:sz w:val="16"/>
        <w:szCs w:val="16"/>
      </w:rPr>
      <w:fldChar w:fldCharType="end"/>
    </w:r>
    <w:r>
      <w:rPr>
        <w:rStyle w:val="PageNumber"/>
        <w:rFonts w:ascii="Times" w:hAnsi="Times"/>
        <w:sz w:val="16"/>
        <w:szCs w:val="16"/>
      </w:rPr>
      <w:t xml:space="preserve"> of 11</w:t>
    </w:r>
  </w:p>
  <w:p w:rsidRPr="00DA6DAA" w:rsidR="00456C00" w:rsidRDefault="00456C00" w14:paraId="2E509C83" w14:textId="77777777">
    <w:pPr>
      <w:pStyle w:val="Header"/>
      <w:rPr>
        <w:rFonts w:ascii="Times New Roman" w:hAnsi="Times New Roman" w:cs="Times New Roman"/>
        <w:sz w:val="16"/>
        <w:szCs w:val="16"/>
      </w:rPr>
    </w:pPr>
    <w:r w:rsidRPr="00DA6DAA">
      <w:rPr>
        <w:rFonts w:ascii="Times New Roman" w:hAnsi="Times New Roman" w:cs="Times New Roman"/>
        <w:sz w:val="16"/>
        <w:szCs w:val="16"/>
      </w:rPr>
      <w:t>2014 Unit 1 Chemistry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6C00" w:rsidRDefault="00456C00" w14:paraId="084A0AB0" w14:textId="70555137">
    <w:pPr>
      <w:pStyle w:val="Header"/>
    </w:pPr>
    <w:r>
      <w:rPr>
        <w:rFonts w:ascii="Times New Roman" w:hAnsi="Times New Roman" w:cs="Times New Roman"/>
        <w:sz w:val="18"/>
        <w:szCs w:val="18"/>
      </w:rPr>
      <w:t>2020 Balwyn High School</w:t>
    </w:r>
    <w:r w:rsidRPr="00CE326B">
      <w:rPr>
        <w:rFonts w:ascii="Times New Roman" w:hAnsi="Times New Roman" w:cs="Times New Roman"/>
        <w:sz w:val="18"/>
        <w:szCs w:val="18"/>
      </w:rPr>
      <w:ptab w:alignment="center" w:relativeTo="margin" w:leader="none"/>
    </w:r>
    <w:r w:rsidRPr="00CE326B">
      <w:rPr>
        <w:rFonts w:ascii="Times New Roman" w:hAnsi="Times New Roman" w:cs="Times New Roman"/>
        <w:sz w:val="18"/>
        <w:szCs w:val="18"/>
      </w:rPr>
      <w:t xml:space="preserve">Page </w:t>
    </w:r>
    <w:r w:rsidRPr="00CE326B">
      <w:rPr>
        <w:rFonts w:ascii="Times New Roman" w:hAnsi="Times New Roman" w:cs="Times New Roman"/>
        <w:b/>
        <w:sz w:val="18"/>
        <w:szCs w:val="18"/>
      </w:rPr>
      <w:fldChar w:fldCharType="begin"/>
    </w:r>
    <w:r w:rsidRPr="00CE326B">
      <w:rPr>
        <w:rFonts w:ascii="Times New Roman" w:hAnsi="Times New Roman" w:cs="Times New Roman"/>
        <w:b/>
        <w:sz w:val="18"/>
        <w:szCs w:val="18"/>
      </w:rPr>
      <w:instrText xml:space="preserve"> PAGE  \* Arabic  \* MERGEFORMAT </w:instrText>
    </w:r>
    <w:r w:rsidRPr="00CE326B">
      <w:rPr>
        <w:rFonts w:ascii="Times New Roman" w:hAnsi="Times New Roman" w:cs="Times New Roman"/>
        <w:b/>
        <w:sz w:val="18"/>
        <w:szCs w:val="18"/>
      </w:rPr>
      <w:fldChar w:fldCharType="separate"/>
    </w:r>
    <w:r w:rsidR="00EA09C6">
      <w:rPr>
        <w:rFonts w:ascii="Times New Roman" w:hAnsi="Times New Roman" w:cs="Times New Roman"/>
        <w:b/>
        <w:noProof/>
        <w:sz w:val="18"/>
        <w:szCs w:val="18"/>
      </w:rPr>
      <w:t>12</w:t>
    </w:r>
    <w:r w:rsidRPr="00CE326B">
      <w:rPr>
        <w:rFonts w:ascii="Times New Roman" w:hAnsi="Times New Roman" w:cs="Times New Roman"/>
        <w:b/>
        <w:sz w:val="18"/>
        <w:szCs w:val="18"/>
      </w:rPr>
      <w:fldChar w:fldCharType="end"/>
    </w:r>
    <w:r w:rsidRPr="00CE326B">
      <w:rPr>
        <w:rFonts w:ascii="Times New Roman" w:hAnsi="Times New Roman" w:cs="Times New Roman"/>
        <w:sz w:val="18"/>
        <w:szCs w:val="18"/>
      </w:rPr>
      <w:t xml:space="preserve"> of </w:t>
    </w:r>
    <w:r w:rsidRPr="00CE326B">
      <w:rPr>
        <w:rFonts w:ascii="Times New Roman" w:hAnsi="Times New Roman" w:cs="Times New Roman"/>
        <w:b/>
        <w:sz w:val="18"/>
        <w:szCs w:val="18"/>
      </w:rPr>
      <w:fldChar w:fldCharType="begin"/>
    </w:r>
    <w:r w:rsidRPr="00CE326B">
      <w:rPr>
        <w:rFonts w:ascii="Times New Roman" w:hAnsi="Times New Roman" w:cs="Times New Roman"/>
        <w:b/>
        <w:sz w:val="18"/>
        <w:szCs w:val="18"/>
      </w:rPr>
      <w:instrText xml:space="preserve"> NUMPAGES  \* Arabic  \* MERGEFORMAT </w:instrText>
    </w:r>
    <w:r w:rsidRPr="00CE326B">
      <w:rPr>
        <w:rFonts w:ascii="Times New Roman" w:hAnsi="Times New Roman" w:cs="Times New Roman"/>
        <w:b/>
        <w:sz w:val="18"/>
        <w:szCs w:val="18"/>
      </w:rPr>
      <w:fldChar w:fldCharType="separate"/>
    </w:r>
    <w:r w:rsidR="00EA09C6">
      <w:rPr>
        <w:rFonts w:ascii="Times New Roman" w:hAnsi="Times New Roman" w:cs="Times New Roman"/>
        <w:b/>
        <w:noProof/>
        <w:sz w:val="18"/>
        <w:szCs w:val="18"/>
      </w:rPr>
      <w:t>12</w:t>
    </w:r>
    <w:r w:rsidRPr="00CE326B">
      <w:rPr>
        <w:rFonts w:ascii="Times New Roman" w:hAnsi="Times New Roman" w:cs="Times New Roman"/>
        <w:b/>
        <w:sz w:val="18"/>
        <w:szCs w:val="18"/>
      </w:rPr>
      <w:fldChar w:fldCharType="end"/>
    </w:r>
    <w:r w:rsidRPr="00CE326B">
      <w:rPr>
        <w:rFonts w:ascii="Times New Roman" w:hAnsi="Times New Roman" w:cs="Times New Roman"/>
        <w:sz w:val="18"/>
        <w:szCs w:val="18"/>
      </w:rPr>
      <w:ptab w:alignment="right" w:relativeTo="margin" w:leader="none"/>
    </w:r>
    <w:r>
      <w:rPr>
        <w:rFonts w:ascii="Times New Roman" w:hAnsi="Times New Roman" w:cs="Times New Roman"/>
        <w:sz w:val="18"/>
        <w:szCs w:val="18"/>
      </w:rPr>
      <w:t>Unit 4 SAC 1 &amp; 2: Organic Chemistry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01EB3"/>
    <w:multiLevelType w:val="hybridMultilevel"/>
    <w:tmpl w:val="4FD294F0"/>
    <w:lvl w:ilvl="0" w:tplc="12FA712E">
      <w:start w:val="2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A717D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F556E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808FC"/>
    <w:multiLevelType w:val="hybridMultilevel"/>
    <w:tmpl w:val="D29E6D0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57F0DBD"/>
    <w:multiLevelType w:val="hybridMultilevel"/>
    <w:tmpl w:val="77DA764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A630B7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9D2EC7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307DCA"/>
    <w:multiLevelType w:val="hybridMultilevel"/>
    <w:tmpl w:val="4CACF3FC"/>
    <w:lvl w:ilvl="0" w:tplc="3E408986">
      <w:start w:val="1"/>
      <w:numFmt w:val="lowerRoman"/>
      <w:lvlText w:val="%1."/>
      <w:lvlJc w:val="left"/>
      <w:pPr>
        <w:ind w:left="1713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2073" w:hanging="360"/>
      </w:pPr>
    </w:lvl>
    <w:lvl w:ilvl="2" w:tplc="0C09001B" w:tentative="1">
      <w:start w:val="1"/>
      <w:numFmt w:val="lowerRoman"/>
      <w:lvlText w:val="%3."/>
      <w:lvlJc w:val="right"/>
      <w:pPr>
        <w:ind w:left="2793" w:hanging="180"/>
      </w:pPr>
    </w:lvl>
    <w:lvl w:ilvl="3" w:tplc="0C09000F" w:tentative="1">
      <w:start w:val="1"/>
      <w:numFmt w:val="decimal"/>
      <w:lvlText w:val="%4."/>
      <w:lvlJc w:val="left"/>
      <w:pPr>
        <w:ind w:left="3513" w:hanging="360"/>
      </w:pPr>
    </w:lvl>
    <w:lvl w:ilvl="4" w:tplc="0C090019" w:tentative="1">
      <w:start w:val="1"/>
      <w:numFmt w:val="lowerLetter"/>
      <w:lvlText w:val="%5."/>
      <w:lvlJc w:val="left"/>
      <w:pPr>
        <w:ind w:left="4233" w:hanging="360"/>
      </w:pPr>
    </w:lvl>
    <w:lvl w:ilvl="5" w:tplc="0C09001B" w:tentative="1">
      <w:start w:val="1"/>
      <w:numFmt w:val="lowerRoman"/>
      <w:lvlText w:val="%6."/>
      <w:lvlJc w:val="right"/>
      <w:pPr>
        <w:ind w:left="4953" w:hanging="180"/>
      </w:pPr>
    </w:lvl>
    <w:lvl w:ilvl="6" w:tplc="0C09000F" w:tentative="1">
      <w:start w:val="1"/>
      <w:numFmt w:val="decimal"/>
      <w:lvlText w:val="%7."/>
      <w:lvlJc w:val="left"/>
      <w:pPr>
        <w:ind w:left="5673" w:hanging="360"/>
      </w:pPr>
    </w:lvl>
    <w:lvl w:ilvl="7" w:tplc="0C090019" w:tentative="1">
      <w:start w:val="1"/>
      <w:numFmt w:val="lowerLetter"/>
      <w:lvlText w:val="%8."/>
      <w:lvlJc w:val="left"/>
      <w:pPr>
        <w:ind w:left="6393" w:hanging="360"/>
      </w:pPr>
    </w:lvl>
    <w:lvl w:ilvl="8" w:tplc="0C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13903EB0"/>
    <w:multiLevelType w:val="hybridMultilevel"/>
    <w:tmpl w:val="7E4827F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5784A47"/>
    <w:multiLevelType w:val="hybridMultilevel"/>
    <w:tmpl w:val="E5322E7C"/>
    <w:lvl w:ilvl="0" w:tplc="B846FC50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AF15CD"/>
    <w:multiLevelType w:val="hybridMultilevel"/>
    <w:tmpl w:val="E1983204"/>
    <w:lvl w:ilvl="0" w:tplc="62DE4C1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1B452C"/>
    <w:multiLevelType w:val="hybridMultilevel"/>
    <w:tmpl w:val="331E5C32"/>
    <w:lvl w:ilvl="0" w:tplc="1BD2AE48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26294F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D15E5B"/>
    <w:multiLevelType w:val="hybridMultilevel"/>
    <w:tmpl w:val="366C154A"/>
    <w:lvl w:ilvl="0" w:tplc="DCEE531A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2F7F35"/>
    <w:multiLevelType w:val="hybridMultilevel"/>
    <w:tmpl w:val="B1B6484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CED645A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686BCF"/>
    <w:multiLevelType w:val="hybridMultilevel"/>
    <w:tmpl w:val="20E666D2"/>
    <w:lvl w:ilvl="0" w:tplc="0C09001B">
      <w:start w:val="1"/>
      <w:numFmt w:val="lowerRoman"/>
      <w:lvlText w:val="%1."/>
      <w:lvlJc w:val="righ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366F20"/>
    <w:multiLevelType w:val="hybridMultilevel"/>
    <w:tmpl w:val="459E31E2"/>
    <w:lvl w:ilvl="0" w:tplc="0C09001B">
      <w:start w:val="1"/>
      <w:numFmt w:val="lowerRoman"/>
      <w:lvlText w:val="%1."/>
      <w:lvlJc w:val="righ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2D2F0D6D"/>
    <w:multiLevelType w:val="hybridMultilevel"/>
    <w:tmpl w:val="98A690D6"/>
    <w:lvl w:ilvl="0" w:tplc="DDA0F82C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A24960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D874AB"/>
    <w:multiLevelType w:val="hybridMultilevel"/>
    <w:tmpl w:val="1D6E7A2E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2B32F45"/>
    <w:multiLevelType w:val="hybridMultilevel"/>
    <w:tmpl w:val="4CACF3FC"/>
    <w:lvl w:ilvl="0" w:tplc="3E408986">
      <w:start w:val="1"/>
      <w:numFmt w:val="lowerRoman"/>
      <w:lvlText w:val="%1."/>
      <w:lvlJc w:val="left"/>
      <w:pPr>
        <w:ind w:left="1713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2073" w:hanging="360"/>
      </w:pPr>
    </w:lvl>
    <w:lvl w:ilvl="2" w:tplc="0C09001B" w:tentative="1">
      <w:start w:val="1"/>
      <w:numFmt w:val="lowerRoman"/>
      <w:lvlText w:val="%3."/>
      <w:lvlJc w:val="right"/>
      <w:pPr>
        <w:ind w:left="2793" w:hanging="180"/>
      </w:pPr>
    </w:lvl>
    <w:lvl w:ilvl="3" w:tplc="0C09000F" w:tentative="1">
      <w:start w:val="1"/>
      <w:numFmt w:val="decimal"/>
      <w:lvlText w:val="%4."/>
      <w:lvlJc w:val="left"/>
      <w:pPr>
        <w:ind w:left="3513" w:hanging="360"/>
      </w:pPr>
    </w:lvl>
    <w:lvl w:ilvl="4" w:tplc="0C090019" w:tentative="1">
      <w:start w:val="1"/>
      <w:numFmt w:val="lowerLetter"/>
      <w:lvlText w:val="%5."/>
      <w:lvlJc w:val="left"/>
      <w:pPr>
        <w:ind w:left="4233" w:hanging="360"/>
      </w:pPr>
    </w:lvl>
    <w:lvl w:ilvl="5" w:tplc="0C09001B" w:tentative="1">
      <w:start w:val="1"/>
      <w:numFmt w:val="lowerRoman"/>
      <w:lvlText w:val="%6."/>
      <w:lvlJc w:val="right"/>
      <w:pPr>
        <w:ind w:left="4953" w:hanging="180"/>
      </w:pPr>
    </w:lvl>
    <w:lvl w:ilvl="6" w:tplc="0C09000F" w:tentative="1">
      <w:start w:val="1"/>
      <w:numFmt w:val="decimal"/>
      <w:lvlText w:val="%7."/>
      <w:lvlJc w:val="left"/>
      <w:pPr>
        <w:ind w:left="5673" w:hanging="360"/>
      </w:pPr>
    </w:lvl>
    <w:lvl w:ilvl="7" w:tplc="0C090019" w:tentative="1">
      <w:start w:val="1"/>
      <w:numFmt w:val="lowerLetter"/>
      <w:lvlText w:val="%8."/>
      <w:lvlJc w:val="left"/>
      <w:pPr>
        <w:ind w:left="6393" w:hanging="360"/>
      </w:pPr>
    </w:lvl>
    <w:lvl w:ilvl="8" w:tplc="0C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2" w15:restartNumberingAfterBreak="0">
    <w:nsid w:val="353F7525"/>
    <w:multiLevelType w:val="hybridMultilevel"/>
    <w:tmpl w:val="4A9832C0"/>
    <w:lvl w:ilvl="0" w:tplc="DDA0F82C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640BE1"/>
    <w:multiLevelType w:val="hybridMultilevel"/>
    <w:tmpl w:val="EA241A16"/>
    <w:lvl w:ilvl="0" w:tplc="DCEE531A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035714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E8129A"/>
    <w:multiLevelType w:val="hybridMultilevel"/>
    <w:tmpl w:val="227649C8"/>
    <w:lvl w:ilvl="0" w:tplc="802A2FF4">
      <w:start w:val="2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3C0A7E70"/>
    <w:multiLevelType w:val="hybridMultilevel"/>
    <w:tmpl w:val="AF0CE41E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3CBF2D91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1E4CAA"/>
    <w:multiLevelType w:val="hybridMultilevel"/>
    <w:tmpl w:val="6E842ABE"/>
    <w:lvl w:ilvl="0" w:tplc="4190BAB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3A7201"/>
    <w:multiLevelType w:val="hybridMultilevel"/>
    <w:tmpl w:val="4448F6E6"/>
    <w:lvl w:ilvl="0" w:tplc="665EAD44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AA5E4F1C">
      <w:start w:val="1"/>
      <w:numFmt w:val="lowerRoman"/>
      <w:lvlText w:val="%2."/>
      <w:lvlJc w:val="right"/>
      <w:pPr>
        <w:ind w:left="786" w:hanging="360"/>
      </w:pPr>
      <w:rPr>
        <w:b w:val="0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D16644"/>
    <w:multiLevelType w:val="hybridMultilevel"/>
    <w:tmpl w:val="3CD08BF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5695D84"/>
    <w:multiLevelType w:val="hybridMultilevel"/>
    <w:tmpl w:val="8846730A"/>
    <w:lvl w:ilvl="0" w:tplc="B9FED09E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74773A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C463A0"/>
    <w:multiLevelType w:val="hybridMultilevel"/>
    <w:tmpl w:val="4CACF3FC"/>
    <w:lvl w:ilvl="0" w:tplc="3E408986">
      <w:start w:val="1"/>
      <w:numFmt w:val="lowerRoman"/>
      <w:lvlText w:val="%1."/>
      <w:lvlJc w:val="left"/>
      <w:pPr>
        <w:ind w:left="1713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2073" w:hanging="360"/>
      </w:pPr>
    </w:lvl>
    <w:lvl w:ilvl="2" w:tplc="0C09001B" w:tentative="1">
      <w:start w:val="1"/>
      <w:numFmt w:val="lowerRoman"/>
      <w:lvlText w:val="%3."/>
      <w:lvlJc w:val="right"/>
      <w:pPr>
        <w:ind w:left="2793" w:hanging="180"/>
      </w:pPr>
    </w:lvl>
    <w:lvl w:ilvl="3" w:tplc="0C09000F" w:tentative="1">
      <w:start w:val="1"/>
      <w:numFmt w:val="decimal"/>
      <w:lvlText w:val="%4."/>
      <w:lvlJc w:val="left"/>
      <w:pPr>
        <w:ind w:left="3513" w:hanging="360"/>
      </w:pPr>
    </w:lvl>
    <w:lvl w:ilvl="4" w:tplc="0C090019" w:tentative="1">
      <w:start w:val="1"/>
      <w:numFmt w:val="lowerLetter"/>
      <w:lvlText w:val="%5."/>
      <w:lvlJc w:val="left"/>
      <w:pPr>
        <w:ind w:left="4233" w:hanging="360"/>
      </w:pPr>
    </w:lvl>
    <w:lvl w:ilvl="5" w:tplc="0C09001B" w:tentative="1">
      <w:start w:val="1"/>
      <w:numFmt w:val="lowerRoman"/>
      <w:lvlText w:val="%6."/>
      <w:lvlJc w:val="right"/>
      <w:pPr>
        <w:ind w:left="4953" w:hanging="180"/>
      </w:pPr>
    </w:lvl>
    <w:lvl w:ilvl="6" w:tplc="0C09000F" w:tentative="1">
      <w:start w:val="1"/>
      <w:numFmt w:val="decimal"/>
      <w:lvlText w:val="%7."/>
      <w:lvlJc w:val="left"/>
      <w:pPr>
        <w:ind w:left="5673" w:hanging="360"/>
      </w:pPr>
    </w:lvl>
    <w:lvl w:ilvl="7" w:tplc="0C090019" w:tentative="1">
      <w:start w:val="1"/>
      <w:numFmt w:val="lowerLetter"/>
      <w:lvlText w:val="%8."/>
      <w:lvlJc w:val="left"/>
      <w:pPr>
        <w:ind w:left="6393" w:hanging="360"/>
      </w:pPr>
    </w:lvl>
    <w:lvl w:ilvl="8" w:tplc="0C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5B464F41"/>
    <w:multiLevelType w:val="hybridMultilevel"/>
    <w:tmpl w:val="E41456A2"/>
    <w:lvl w:ilvl="0" w:tplc="9ECA2648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3AF77C9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CD0768"/>
    <w:multiLevelType w:val="hybridMultilevel"/>
    <w:tmpl w:val="EA241A16"/>
    <w:lvl w:ilvl="0" w:tplc="DCEE531A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B26A08"/>
    <w:multiLevelType w:val="hybridMultilevel"/>
    <w:tmpl w:val="E5322E7C"/>
    <w:lvl w:ilvl="0" w:tplc="B846FC50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9348FF"/>
    <w:multiLevelType w:val="hybridMultilevel"/>
    <w:tmpl w:val="60B6C2A2"/>
    <w:lvl w:ilvl="0" w:tplc="62DE4C1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0036619"/>
    <w:multiLevelType w:val="hybridMultilevel"/>
    <w:tmpl w:val="11E0158C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06D68A9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B6411C"/>
    <w:multiLevelType w:val="hybridMultilevel"/>
    <w:tmpl w:val="6EB49268"/>
    <w:lvl w:ilvl="0" w:tplc="0C09001B">
      <w:start w:val="1"/>
      <w:numFmt w:val="lowerRoman"/>
      <w:lvlText w:val="%1."/>
      <w:lvlJc w:val="right"/>
      <w:pPr>
        <w:ind w:left="786" w:hanging="360"/>
      </w:p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2" w15:restartNumberingAfterBreak="0">
    <w:nsid w:val="70DA28F8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AE3CE7"/>
    <w:multiLevelType w:val="hybridMultilevel"/>
    <w:tmpl w:val="98A690D6"/>
    <w:lvl w:ilvl="0" w:tplc="DDA0F82C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C545F9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B24DD4"/>
    <w:multiLevelType w:val="hybridMultilevel"/>
    <w:tmpl w:val="4F24688A"/>
    <w:lvl w:ilvl="0" w:tplc="DB62F4BC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663B5B"/>
    <w:multiLevelType w:val="hybridMultilevel"/>
    <w:tmpl w:val="4E687EB8"/>
    <w:lvl w:ilvl="0" w:tplc="C6AEA7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0"/>
  </w:num>
  <w:num w:numId="2">
    <w:abstractNumId w:val="11"/>
  </w:num>
  <w:num w:numId="3">
    <w:abstractNumId w:val="43"/>
  </w:num>
  <w:num w:numId="4">
    <w:abstractNumId w:val="0"/>
  </w:num>
  <w:num w:numId="5">
    <w:abstractNumId w:val="8"/>
  </w:num>
  <w:num w:numId="6">
    <w:abstractNumId w:val="30"/>
  </w:num>
  <w:num w:numId="7">
    <w:abstractNumId w:val="20"/>
  </w:num>
  <w:num w:numId="8">
    <w:abstractNumId w:val="39"/>
  </w:num>
  <w:num w:numId="9">
    <w:abstractNumId w:val="26"/>
  </w:num>
  <w:num w:numId="10">
    <w:abstractNumId w:val="12"/>
  </w:num>
  <w:num w:numId="11">
    <w:abstractNumId w:val="35"/>
  </w:num>
  <w:num w:numId="12">
    <w:abstractNumId w:val="32"/>
  </w:num>
  <w:num w:numId="13">
    <w:abstractNumId w:val="21"/>
  </w:num>
  <w:num w:numId="14">
    <w:abstractNumId w:val="23"/>
  </w:num>
  <w:num w:numId="15">
    <w:abstractNumId w:val="45"/>
  </w:num>
  <w:num w:numId="16">
    <w:abstractNumId w:val="42"/>
  </w:num>
  <w:num w:numId="17">
    <w:abstractNumId w:val="7"/>
  </w:num>
  <w:num w:numId="18">
    <w:abstractNumId w:val="33"/>
  </w:num>
  <w:num w:numId="19">
    <w:abstractNumId w:val="18"/>
  </w:num>
  <w:num w:numId="20">
    <w:abstractNumId w:val="36"/>
  </w:num>
  <w:num w:numId="21">
    <w:abstractNumId w:val="13"/>
  </w:num>
  <w:num w:numId="22">
    <w:abstractNumId w:val="22"/>
  </w:num>
  <w:num w:numId="23">
    <w:abstractNumId w:val="5"/>
  </w:num>
  <w:num w:numId="24">
    <w:abstractNumId w:val="27"/>
  </w:num>
  <w:num w:numId="25">
    <w:abstractNumId w:val="1"/>
  </w:num>
  <w:num w:numId="26">
    <w:abstractNumId w:val="15"/>
  </w:num>
  <w:num w:numId="27">
    <w:abstractNumId w:val="6"/>
  </w:num>
  <w:num w:numId="28">
    <w:abstractNumId w:val="16"/>
  </w:num>
  <w:num w:numId="29">
    <w:abstractNumId w:val="14"/>
  </w:num>
  <w:num w:numId="30">
    <w:abstractNumId w:val="37"/>
  </w:num>
  <w:num w:numId="31">
    <w:abstractNumId w:val="29"/>
  </w:num>
  <w:num w:numId="32">
    <w:abstractNumId w:val="31"/>
  </w:num>
  <w:num w:numId="33">
    <w:abstractNumId w:val="4"/>
  </w:num>
  <w:num w:numId="34">
    <w:abstractNumId w:val="25"/>
  </w:num>
  <w:num w:numId="35">
    <w:abstractNumId w:val="9"/>
  </w:num>
  <w:num w:numId="36">
    <w:abstractNumId w:val="19"/>
  </w:num>
  <w:num w:numId="37">
    <w:abstractNumId w:val="44"/>
  </w:num>
  <w:num w:numId="38">
    <w:abstractNumId w:val="24"/>
  </w:num>
  <w:num w:numId="39">
    <w:abstractNumId w:val="10"/>
  </w:num>
  <w:num w:numId="40">
    <w:abstractNumId w:val="34"/>
  </w:num>
  <w:num w:numId="41">
    <w:abstractNumId w:val="38"/>
  </w:num>
  <w:num w:numId="42">
    <w:abstractNumId w:val="3"/>
  </w:num>
  <w:num w:numId="43">
    <w:abstractNumId w:val="28"/>
  </w:num>
  <w:num w:numId="44">
    <w:abstractNumId w:val="2"/>
  </w:num>
  <w:num w:numId="45">
    <w:abstractNumId w:val="41"/>
  </w:num>
  <w:num w:numId="46">
    <w:abstractNumId w:val="17"/>
  </w:num>
  <w:num w:numId="47">
    <w:abstractNumId w:val="46"/>
  </w:num>
  <w:numIdMacAtCleanup w:val="2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ttachedTemplate r:id="rId1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26B"/>
    <w:rsid w:val="0000068F"/>
    <w:rsid w:val="00004146"/>
    <w:rsid w:val="00013C71"/>
    <w:rsid w:val="00015037"/>
    <w:rsid w:val="00022865"/>
    <w:rsid w:val="00023FA8"/>
    <w:rsid w:val="000360AB"/>
    <w:rsid w:val="0003733D"/>
    <w:rsid w:val="000459B2"/>
    <w:rsid w:val="00046C4E"/>
    <w:rsid w:val="0005209D"/>
    <w:rsid w:val="00053BE0"/>
    <w:rsid w:val="00060C02"/>
    <w:rsid w:val="00062A68"/>
    <w:rsid w:val="00074A86"/>
    <w:rsid w:val="000761E8"/>
    <w:rsid w:val="000765A6"/>
    <w:rsid w:val="000774AF"/>
    <w:rsid w:val="00077EFC"/>
    <w:rsid w:val="00082CFA"/>
    <w:rsid w:val="00082EA2"/>
    <w:rsid w:val="000832B0"/>
    <w:rsid w:val="000A0C8E"/>
    <w:rsid w:val="000A5FA4"/>
    <w:rsid w:val="000B5B4C"/>
    <w:rsid w:val="000C0402"/>
    <w:rsid w:val="000D08C9"/>
    <w:rsid w:val="000D1990"/>
    <w:rsid w:val="000E236B"/>
    <w:rsid w:val="000E42F5"/>
    <w:rsid w:val="000E4D94"/>
    <w:rsid w:val="000E5D1A"/>
    <w:rsid w:val="000F065A"/>
    <w:rsid w:val="000F27E9"/>
    <w:rsid w:val="000F4D74"/>
    <w:rsid w:val="00100BA9"/>
    <w:rsid w:val="0010103B"/>
    <w:rsid w:val="00112ED4"/>
    <w:rsid w:val="001133A6"/>
    <w:rsid w:val="00116AB1"/>
    <w:rsid w:val="00117B36"/>
    <w:rsid w:val="00122C51"/>
    <w:rsid w:val="00122F23"/>
    <w:rsid w:val="00123644"/>
    <w:rsid w:val="00123D87"/>
    <w:rsid w:val="001307FE"/>
    <w:rsid w:val="001314E4"/>
    <w:rsid w:val="00133252"/>
    <w:rsid w:val="00134A4C"/>
    <w:rsid w:val="00135B5E"/>
    <w:rsid w:val="0013693C"/>
    <w:rsid w:val="00137544"/>
    <w:rsid w:val="00137DC6"/>
    <w:rsid w:val="00140894"/>
    <w:rsid w:val="00141EC7"/>
    <w:rsid w:val="001445DC"/>
    <w:rsid w:val="001452B7"/>
    <w:rsid w:val="00153325"/>
    <w:rsid w:val="001557A7"/>
    <w:rsid w:val="00155D29"/>
    <w:rsid w:val="00162B31"/>
    <w:rsid w:val="001639FC"/>
    <w:rsid w:val="001643CF"/>
    <w:rsid w:val="00172BEC"/>
    <w:rsid w:val="001742CD"/>
    <w:rsid w:val="001814AA"/>
    <w:rsid w:val="0018209E"/>
    <w:rsid w:val="001840BB"/>
    <w:rsid w:val="00185D40"/>
    <w:rsid w:val="00193203"/>
    <w:rsid w:val="00193C98"/>
    <w:rsid w:val="00197216"/>
    <w:rsid w:val="001A65F2"/>
    <w:rsid w:val="001A6B4F"/>
    <w:rsid w:val="001A6B56"/>
    <w:rsid w:val="001B6350"/>
    <w:rsid w:val="001C262B"/>
    <w:rsid w:val="001C55E3"/>
    <w:rsid w:val="001D372F"/>
    <w:rsid w:val="001D37F8"/>
    <w:rsid w:val="001D44CA"/>
    <w:rsid w:val="001E1E81"/>
    <w:rsid w:val="001E3301"/>
    <w:rsid w:val="001E50A9"/>
    <w:rsid w:val="001E5301"/>
    <w:rsid w:val="001E5CDF"/>
    <w:rsid w:val="001E6630"/>
    <w:rsid w:val="001E707D"/>
    <w:rsid w:val="001F231D"/>
    <w:rsid w:val="001F5262"/>
    <w:rsid w:val="001F71F8"/>
    <w:rsid w:val="002001F9"/>
    <w:rsid w:val="00204EAE"/>
    <w:rsid w:val="00216347"/>
    <w:rsid w:val="0021714A"/>
    <w:rsid w:val="0023005C"/>
    <w:rsid w:val="002354C7"/>
    <w:rsid w:val="00235EF1"/>
    <w:rsid w:val="00237AA1"/>
    <w:rsid w:val="00237D50"/>
    <w:rsid w:val="00240A1F"/>
    <w:rsid w:val="0024226B"/>
    <w:rsid w:val="0024535B"/>
    <w:rsid w:val="00265321"/>
    <w:rsid w:val="002653A8"/>
    <w:rsid w:val="00271E96"/>
    <w:rsid w:val="00286362"/>
    <w:rsid w:val="00292105"/>
    <w:rsid w:val="002968C2"/>
    <w:rsid w:val="00297AD3"/>
    <w:rsid w:val="002A17A3"/>
    <w:rsid w:val="002A63AF"/>
    <w:rsid w:val="002B319F"/>
    <w:rsid w:val="002B3C7F"/>
    <w:rsid w:val="002C4C9C"/>
    <w:rsid w:val="002D0E82"/>
    <w:rsid w:val="002D5842"/>
    <w:rsid w:val="002F0F03"/>
    <w:rsid w:val="002F3CAE"/>
    <w:rsid w:val="002F59EA"/>
    <w:rsid w:val="002F673D"/>
    <w:rsid w:val="002F6FCF"/>
    <w:rsid w:val="003001BC"/>
    <w:rsid w:val="003004F6"/>
    <w:rsid w:val="00302678"/>
    <w:rsid w:val="003106AD"/>
    <w:rsid w:val="00316CA7"/>
    <w:rsid w:val="00317749"/>
    <w:rsid w:val="00336F6B"/>
    <w:rsid w:val="00337598"/>
    <w:rsid w:val="00344AC6"/>
    <w:rsid w:val="00346152"/>
    <w:rsid w:val="00352D3D"/>
    <w:rsid w:val="00355BDC"/>
    <w:rsid w:val="0036008B"/>
    <w:rsid w:val="0036497B"/>
    <w:rsid w:val="003671E5"/>
    <w:rsid w:val="003705AB"/>
    <w:rsid w:val="00375571"/>
    <w:rsid w:val="00376F29"/>
    <w:rsid w:val="00380DB6"/>
    <w:rsid w:val="003869E9"/>
    <w:rsid w:val="00394C15"/>
    <w:rsid w:val="003A06D7"/>
    <w:rsid w:val="003B07D6"/>
    <w:rsid w:val="003B0BFB"/>
    <w:rsid w:val="003B2772"/>
    <w:rsid w:val="003B2E12"/>
    <w:rsid w:val="003B33CD"/>
    <w:rsid w:val="003B47B4"/>
    <w:rsid w:val="003C659F"/>
    <w:rsid w:val="003C6694"/>
    <w:rsid w:val="003C7F0C"/>
    <w:rsid w:val="003E30EB"/>
    <w:rsid w:val="003E3C02"/>
    <w:rsid w:val="003E5313"/>
    <w:rsid w:val="003F426B"/>
    <w:rsid w:val="003F68A7"/>
    <w:rsid w:val="003F74B6"/>
    <w:rsid w:val="00402B83"/>
    <w:rsid w:val="00410AA3"/>
    <w:rsid w:val="00411F6E"/>
    <w:rsid w:val="00424BFB"/>
    <w:rsid w:val="004320E3"/>
    <w:rsid w:val="00432E8B"/>
    <w:rsid w:val="004372EA"/>
    <w:rsid w:val="00440967"/>
    <w:rsid w:val="00442C20"/>
    <w:rsid w:val="00456C00"/>
    <w:rsid w:val="004574E6"/>
    <w:rsid w:val="00473926"/>
    <w:rsid w:val="00475806"/>
    <w:rsid w:val="00475867"/>
    <w:rsid w:val="0048273E"/>
    <w:rsid w:val="00483BBD"/>
    <w:rsid w:val="00486CE8"/>
    <w:rsid w:val="004A002E"/>
    <w:rsid w:val="004A3891"/>
    <w:rsid w:val="004A677A"/>
    <w:rsid w:val="004A79FB"/>
    <w:rsid w:val="004B39C6"/>
    <w:rsid w:val="004B67D0"/>
    <w:rsid w:val="004B6A8C"/>
    <w:rsid w:val="004C17D7"/>
    <w:rsid w:val="004C1B37"/>
    <w:rsid w:val="004C4B93"/>
    <w:rsid w:val="004C62D3"/>
    <w:rsid w:val="004C6C75"/>
    <w:rsid w:val="004D016C"/>
    <w:rsid w:val="004D4B7E"/>
    <w:rsid w:val="004E1540"/>
    <w:rsid w:val="004E449B"/>
    <w:rsid w:val="004F1554"/>
    <w:rsid w:val="004F3DC6"/>
    <w:rsid w:val="004F4821"/>
    <w:rsid w:val="00502955"/>
    <w:rsid w:val="005072B1"/>
    <w:rsid w:val="00514B5E"/>
    <w:rsid w:val="00516717"/>
    <w:rsid w:val="0052544D"/>
    <w:rsid w:val="005339E1"/>
    <w:rsid w:val="00533A55"/>
    <w:rsid w:val="005340BD"/>
    <w:rsid w:val="00535DFC"/>
    <w:rsid w:val="00536B93"/>
    <w:rsid w:val="00536BE0"/>
    <w:rsid w:val="00542AE0"/>
    <w:rsid w:val="0055229B"/>
    <w:rsid w:val="00561BFB"/>
    <w:rsid w:val="00576740"/>
    <w:rsid w:val="00577CB8"/>
    <w:rsid w:val="005808C2"/>
    <w:rsid w:val="00584B8C"/>
    <w:rsid w:val="00585E06"/>
    <w:rsid w:val="00586568"/>
    <w:rsid w:val="005868E6"/>
    <w:rsid w:val="005928F6"/>
    <w:rsid w:val="00594CBE"/>
    <w:rsid w:val="005B108E"/>
    <w:rsid w:val="005C4FDA"/>
    <w:rsid w:val="005D22C8"/>
    <w:rsid w:val="005D67F5"/>
    <w:rsid w:val="005E0F7D"/>
    <w:rsid w:val="005E1C32"/>
    <w:rsid w:val="005E2B9C"/>
    <w:rsid w:val="005E7ABB"/>
    <w:rsid w:val="005F1DAD"/>
    <w:rsid w:val="00616C09"/>
    <w:rsid w:val="00621A64"/>
    <w:rsid w:val="00630542"/>
    <w:rsid w:val="006416F5"/>
    <w:rsid w:val="006438FA"/>
    <w:rsid w:val="00643A50"/>
    <w:rsid w:val="00646286"/>
    <w:rsid w:val="0065043A"/>
    <w:rsid w:val="00650FCF"/>
    <w:rsid w:val="006570ED"/>
    <w:rsid w:val="0067025B"/>
    <w:rsid w:val="00673964"/>
    <w:rsid w:val="00674554"/>
    <w:rsid w:val="0067696B"/>
    <w:rsid w:val="0068621B"/>
    <w:rsid w:val="006874D8"/>
    <w:rsid w:val="00692040"/>
    <w:rsid w:val="00692B6A"/>
    <w:rsid w:val="006930F5"/>
    <w:rsid w:val="006A0100"/>
    <w:rsid w:val="006A269C"/>
    <w:rsid w:val="006A2874"/>
    <w:rsid w:val="006A41EA"/>
    <w:rsid w:val="006A5C97"/>
    <w:rsid w:val="006A773A"/>
    <w:rsid w:val="006C3C5E"/>
    <w:rsid w:val="006C79BC"/>
    <w:rsid w:val="006D55AD"/>
    <w:rsid w:val="006E274B"/>
    <w:rsid w:val="006E316D"/>
    <w:rsid w:val="006E48F5"/>
    <w:rsid w:val="006E6447"/>
    <w:rsid w:val="006E65D2"/>
    <w:rsid w:val="006F46B2"/>
    <w:rsid w:val="006F528A"/>
    <w:rsid w:val="006F5BD6"/>
    <w:rsid w:val="006F613F"/>
    <w:rsid w:val="0070098A"/>
    <w:rsid w:val="00701384"/>
    <w:rsid w:val="00702C9C"/>
    <w:rsid w:val="007036C1"/>
    <w:rsid w:val="0071219D"/>
    <w:rsid w:val="0072382D"/>
    <w:rsid w:val="007311B7"/>
    <w:rsid w:val="00734E89"/>
    <w:rsid w:val="0073506E"/>
    <w:rsid w:val="0073512A"/>
    <w:rsid w:val="0074655E"/>
    <w:rsid w:val="007511EB"/>
    <w:rsid w:val="007639F6"/>
    <w:rsid w:val="0076641A"/>
    <w:rsid w:val="007678B8"/>
    <w:rsid w:val="0077752F"/>
    <w:rsid w:val="0078012B"/>
    <w:rsid w:val="00780456"/>
    <w:rsid w:val="007807F8"/>
    <w:rsid w:val="00784C1D"/>
    <w:rsid w:val="00785A74"/>
    <w:rsid w:val="00786D02"/>
    <w:rsid w:val="007875BC"/>
    <w:rsid w:val="00790EA2"/>
    <w:rsid w:val="007A6A6F"/>
    <w:rsid w:val="007B1A37"/>
    <w:rsid w:val="007C065A"/>
    <w:rsid w:val="007C10FF"/>
    <w:rsid w:val="007C2D3C"/>
    <w:rsid w:val="007C49E9"/>
    <w:rsid w:val="007C5517"/>
    <w:rsid w:val="007D1A86"/>
    <w:rsid w:val="007D5BAC"/>
    <w:rsid w:val="007E40E8"/>
    <w:rsid w:val="007F2934"/>
    <w:rsid w:val="008139D6"/>
    <w:rsid w:val="0081434F"/>
    <w:rsid w:val="00814384"/>
    <w:rsid w:val="008246E2"/>
    <w:rsid w:val="0082580F"/>
    <w:rsid w:val="00825B94"/>
    <w:rsid w:val="008269C1"/>
    <w:rsid w:val="00832EC9"/>
    <w:rsid w:val="0084542F"/>
    <w:rsid w:val="008457B2"/>
    <w:rsid w:val="00846992"/>
    <w:rsid w:val="00857FC8"/>
    <w:rsid w:val="008647AA"/>
    <w:rsid w:val="00864E7A"/>
    <w:rsid w:val="008750FC"/>
    <w:rsid w:val="0088448B"/>
    <w:rsid w:val="00885689"/>
    <w:rsid w:val="0088676B"/>
    <w:rsid w:val="00886BBC"/>
    <w:rsid w:val="008927C3"/>
    <w:rsid w:val="008951D5"/>
    <w:rsid w:val="0089791C"/>
    <w:rsid w:val="008A52CA"/>
    <w:rsid w:val="008A673C"/>
    <w:rsid w:val="008B3FBB"/>
    <w:rsid w:val="008B481C"/>
    <w:rsid w:val="008C35E6"/>
    <w:rsid w:val="008C588C"/>
    <w:rsid w:val="008C6613"/>
    <w:rsid w:val="008C6C8B"/>
    <w:rsid w:val="008D7152"/>
    <w:rsid w:val="008E5ABF"/>
    <w:rsid w:val="008E68A9"/>
    <w:rsid w:val="008E6B2E"/>
    <w:rsid w:val="008F0565"/>
    <w:rsid w:val="008F5AC7"/>
    <w:rsid w:val="00900FD4"/>
    <w:rsid w:val="00902F74"/>
    <w:rsid w:val="0090554B"/>
    <w:rsid w:val="00913817"/>
    <w:rsid w:val="00920C7B"/>
    <w:rsid w:val="00925A56"/>
    <w:rsid w:val="009266FD"/>
    <w:rsid w:val="00926B8E"/>
    <w:rsid w:val="00927CF9"/>
    <w:rsid w:val="00933257"/>
    <w:rsid w:val="009506A3"/>
    <w:rsid w:val="00954550"/>
    <w:rsid w:val="00961664"/>
    <w:rsid w:val="00961680"/>
    <w:rsid w:val="0096235F"/>
    <w:rsid w:val="00963DD9"/>
    <w:rsid w:val="00982BA5"/>
    <w:rsid w:val="00985CE6"/>
    <w:rsid w:val="00992BA6"/>
    <w:rsid w:val="009A14B9"/>
    <w:rsid w:val="009A18A5"/>
    <w:rsid w:val="009A34FD"/>
    <w:rsid w:val="009A56AF"/>
    <w:rsid w:val="009A79C2"/>
    <w:rsid w:val="009B028B"/>
    <w:rsid w:val="009B518D"/>
    <w:rsid w:val="009B545B"/>
    <w:rsid w:val="009C6738"/>
    <w:rsid w:val="009D3192"/>
    <w:rsid w:val="009D7C9A"/>
    <w:rsid w:val="009E3B1A"/>
    <w:rsid w:val="009E6CCF"/>
    <w:rsid w:val="009E6D92"/>
    <w:rsid w:val="009F6738"/>
    <w:rsid w:val="00A0570A"/>
    <w:rsid w:val="00A11FF3"/>
    <w:rsid w:val="00A120B4"/>
    <w:rsid w:val="00A1541A"/>
    <w:rsid w:val="00A23915"/>
    <w:rsid w:val="00A24EDB"/>
    <w:rsid w:val="00A32A46"/>
    <w:rsid w:val="00A32AC3"/>
    <w:rsid w:val="00A32B48"/>
    <w:rsid w:val="00A349A9"/>
    <w:rsid w:val="00A40DBD"/>
    <w:rsid w:val="00A4122B"/>
    <w:rsid w:val="00A42126"/>
    <w:rsid w:val="00A4252C"/>
    <w:rsid w:val="00A4267D"/>
    <w:rsid w:val="00A434D9"/>
    <w:rsid w:val="00A45834"/>
    <w:rsid w:val="00A45CCF"/>
    <w:rsid w:val="00A508DB"/>
    <w:rsid w:val="00A51368"/>
    <w:rsid w:val="00A5404D"/>
    <w:rsid w:val="00A54165"/>
    <w:rsid w:val="00A56CBF"/>
    <w:rsid w:val="00A57AE2"/>
    <w:rsid w:val="00A57C47"/>
    <w:rsid w:val="00A6278B"/>
    <w:rsid w:val="00A65025"/>
    <w:rsid w:val="00A66A63"/>
    <w:rsid w:val="00A66D8C"/>
    <w:rsid w:val="00A72CD0"/>
    <w:rsid w:val="00A76A23"/>
    <w:rsid w:val="00A83987"/>
    <w:rsid w:val="00A87450"/>
    <w:rsid w:val="00A97B6A"/>
    <w:rsid w:val="00AA16A8"/>
    <w:rsid w:val="00AA2E6E"/>
    <w:rsid w:val="00AA3A96"/>
    <w:rsid w:val="00AA49F9"/>
    <w:rsid w:val="00AB087B"/>
    <w:rsid w:val="00AB119D"/>
    <w:rsid w:val="00AB647B"/>
    <w:rsid w:val="00AB7806"/>
    <w:rsid w:val="00AC4A7C"/>
    <w:rsid w:val="00AE0C9B"/>
    <w:rsid w:val="00AE172D"/>
    <w:rsid w:val="00AE30F3"/>
    <w:rsid w:val="00AE6025"/>
    <w:rsid w:val="00AE6E68"/>
    <w:rsid w:val="00AE6FEB"/>
    <w:rsid w:val="00AF4F0D"/>
    <w:rsid w:val="00AF5736"/>
    <w:rsid w:val="00AF759E"/>
    <w:rsid w:val="00B00E90"/>
    <w:rsid w:val="00B011D0"/>
    <w:rsid w:val="00B01931"/>
    <w:rsid w:val="00B02A18"/>
    <w:rsid w:val="00B0409D"/>
    <w:rsid w:val="00B040F1"/>
    <w:rsid w:val="00B05446"/>
    <w:rsid w:val="00B250D7"/>
    <w:rsid w:val="00B2557B"/>
    <w:rsid w:val="00B27DFF"/>
    <w:rsid w:val="00B321C1"/>
    <w:rsid w:val="00B3348C"/>
    <w:rsid w:val="00B35A3B"/>
    <w:rsid w:val="00B4206F"/>
    <w:rsid w:val="00B42218"/>
    <w:rsid w:val="00B428BC"/>
    <w:rsid w:val="00B56BF8"/>
    <w:rsid w:val="00B57934"/>
    <w:rsid w:val="00B57D42"/>
    <w:rsid w:val="00B60BEA"/>
    <w:rsid w:val="00B62CB2"/>
    <w:rsid w:val="00B66B03"/>
    <w:rsid w:val="00B70D5C"/>
    <w:rsid w:val="00B71A20"/>
    <w:rsid w:val="00B72701"/>
    <w:rsid w:val="00B72B90"/>
    <w:rsid w:val="00B9088A"/>
    <w:rsid w:val="00B91808"/>
    <w:rsid w:val="00BA0A0E"/>
    <w:rsid w:val="00BA2203"/>
    <w:rsid w:val="00BA29B1"/>
    <w:rsid w:val="00BB045B"/>
    <w:rsid w:val="00BB3761"/>
    <w:rsid w:val="00BB4A50"/>
    <w:rsid w:val="00BC3CE4"/>
    <w:rsid w:val="00BC692A"/>
    <w:rsid w:val="00BC73E6"/>
    <w:rsid w:val="00BD27A6"/>
    <w:rsid w:val="00BD3D14"/>
    <w:rsid w:val="00BD5997"/>
    <w:rsid w:val="00BE15E7"/>
    <w:rsid w:val="00BF28CD"/>
    <w:rsid w:val="00BF3C54"/>
    <w:rsid w:val="00BF65A8"/>
    <w:rsid w:val="00BF683D"/>
    <w:rsid w:val="00C02212"/>
    <w:rsid w:val="00C07476"/>
    <w:rsid w:val="00C13337"/>
    <w:rsid w:val="00C22882"/>
    <w:rsid w:val="00C23450"/>
    <w:rsid w:val="00C25439"/>
    <w:rsid w:val="00C26806"/>
    <w:rsid w:val="00C27D65"/>
    <w:rsid w:val="00C4675B"/>
    <w:rsid w:val="00C564FC"/>
    <w:rsid w:val="00C60C63"/>
    <w:rsid w:val="00C61AC3"/>
    <w:rsid w:val="00C62310"/>
    <w:rsid w:val="00C637B8"/>
    <w:rsid w:val="00C674FD"/>
    <w:rsid w:val="00C74901"/>
    <w:rsid w:val="00C7545B"/>
    <w:rsid w:val="00C80CB0"/>
    <w:rsid w:val="00C822B4"/>
    <w:rsid w:val="00C95330"/>
    <w:rsid w:val="00C96FEF"/>
    <w:rsid w:val="00C97F95"/>
    <w:rsid w:val="00CA1AED"/>
    <w:rsid w:val="00CA1B65"/>
    <w:rsid w:val="00CA28F2"/>
    <w:rsid w:val="00CA5F14"/>
    <w:rsid w:val="00CB03C7"/>
    <w:rsid w:val="00CB6437"/>
    <w:rsid w:val="00CC146F"/>
    <w:rsid w:val="00CC46BE"/>
    <w:rsid w:val="00CD228F"/>
    <w:rsid w:val="00CE2C77"/>
    <w:rsid w:val="00CE5EF0"/>
    <w:rsid w:val="00CF3AFD"/>
    <w:rsid w:val="00CF7C4C"/>
    <w:rsid w:val="00D002F1"/>
    <w:rsid w:val="00D02BEA"/>
    <w:rsid w:val="00D03C7E"/>
    <w:rsid w:val="00D05E0E"/>
    <w:rsid w:val="00D114CF"/>
    <w:rsid w:val="00D15B96"/>
    <w:rsid w:val="00D42B97"/>
    <w:rsid w:val="00D4516A"/>
    <w:rsid w:val="00D45BE7"/>
    <w:rsid w:val="00D53293"/>
    <w:rsid w:val="00D54612"/>
    <w:rsid w:val="00D55175"/>
    <w:rsid w:val="00D61D2B"/>
    <w:rsid w:val="00D6401F"/>
    <w:rsid w:val="00D67413"/>
    <w:rsid w:val="00D73FFA"/>
    <w:rsid w:val="00D7427E"/>
    <w:rsid w:val="00D955BD"/>
    <w:rsid w:val="00D970D0"/>
    <w:rsid w:val="00DA22B8"/>
    <w:rsid w:val="00DA2A70"/>
    <w:rsid w:val="00DA5DB6"/>
    <w:rsid w:val="00DB1423"/>
    <w:rsid w:val="00DB1983"/>
    <w:rsid w:val="00DB3F6F"/>
    <w:rsid w:val="00DC0DB3"/>
    <w:rsid w:val="00DC3980"/>
    <w:rsid w:val="00DC741D"/>
    <w:rsid w:val="00DD0A3A"/>
    <w:rsid w:val="00DD20AB"/>
    <w:rsid w:val="00DD48D6"/>
    <w:rsid w:val="00DD5D6C"/>
    <w:rsid w:val="00DE0AD5"/>
    <w:rsid w:val="00DE219D"/>
    <w:rsid w:val="00DE2CFC"/>
    <w:rsid w:val="00DF37B2"/>
    <w:rsid w:val="00DF598F"/>
    <w:rsid w:val="00DF6631"/>
    <w:rsid w:val="00E0304F"/>
    <w:rsid w:val="00E062FB"/>
    <w:rsid w:val="00E10122"/>
    <w:rsid w:val="00E1018E"/>
    <w:rsid w:val="00E21246"/>
    <w:rsid w:val="00E24F0C"/>
    <w:rsid w:val="00E2720A"/>
    <w:rsid w:val="00E27E04"/>
    <w:rsid w:val="00E31B2F"/>
    <w:rsid w:val="00E321A1"/>
    <w:rsid w:val="00E3312D"/>
    <w:rsid w:val="00E3401C"/>
    <w:rsid w:val="00E46655"/>
    <w:rsid w:val="00E50BFF"/>
    <w:rsid w:val="00E57479"/>
    <w:rsid w:val="00E6334C"/>
    <w:rsid w:val="00E70CD9"/>
    <w:rsid w:val="00E71191"/>
    <w:rsid w:val="00E73414"/>
    <w:rsid w:val="00E740F6"/>
    <w:rsid w:val="00E8006D"/>
    <w:rsid w:val="00E81803"/>
    <w:rsid w:val="00E82DD6"/>
    <w:rsid w:val="00E859A5"/>
    <w:rsid w:val="00E87B32"/>
    <w:rsid w:val="00E9497E"/>
    <w:rsid w:val="00EA09C6"/>
    <w:rsid w:val="00EA430A"/>
    <w:rsid w:val="00EB01F7"/>
    <w:rsid w:val="00EB31D7"/>
    <w:rsid w:val="00EB45A4"/>
    <w:rsid w:val="00EC59A4"/>
    <w:rsid w:val="00EC5D5A"/>
    <w:rsid w:val="00ED5670"/>
    <w:rsid w:val="00EE55DC"/>
    <w:rsid w:val="00EF377C"/>
    <w:rsid w:val="00EF3A9F"/>
    <w:rsid w:val="00EF755B"/>
    <w:rsid w:val="00EF7E71"/>
    <w:rsid w:val="00F04F48"/>
    <w:rsid w:val="00F052EE"/>
    <w:rsid w:val="00F06DF7"/>
    <w:rsid w:val="00F11BAF"/>
    <w:rsid w:val="00F14DC8"/>
    <w:rsid w:val="00F2413B"/>
    <w:rsid w:val="00F24ED0"/>
    <w:rsid w:val="00F30B6B"/>
    <w:rsid w:val="00F37453"/>
    <w:rsid w:val="00F40969"/>
    <w:rsid w:val="00F42C29"/>
    <w:rsid w:val="00F43A0A"/>
    <w:rsid w:val="00F468F8"/>
    <w:rsid w:val="00F720F1"/>
    <w:rsid w:val="00F75F40"/>
    <w:rsid w:val="00F83288"/>
    <w:rsid w:val="00F83CD8"/>
    <w:rsid w:val="00F8724C"/>
    <w:rsid w:val="00F92032"/>
    <w:rsid w:val="00F951C7"/>
    <w:rsid w:val="00F96425"/>
    <w:rsid w:val="00F9694A"/>
    <w:rsid w:val="00FA2D3B"/>
    <w:rsid w:val="00FA52A7"/>
    <w:rsid w:val="00FB58F9"/>
    <w:rsid w:val="00FC5C44"/>
    <w:rsid w:val="00FC72A4"/>
    <w:rsid w:val="00FD46D4"/>
    <w:rsid w:val="00FE0501"/>
    <w:rsid w:val="00FE30B8"/>
    <w:rsid w:val="00FE3946"/>
    <w:rsid w:val="00FE4F52"/>
    <w:rsid w:val="00FF21C5"/>
    <w:rsid w:val="00FF3DDC"/>
    <w:rsid w:val="02FB24BC"/>
    <w:rsid w:val="03F375D0"/>
    <w:rsid w:val="04515ED2"/>
    <w:rsid w:val="04F874C6"/>
    <w:rsid w:val="05C9C71E"/>
    <w:rsid w:val="05FA9413"/>
    <w:rsid w:val="074DA929"/>
    <w:rsid w:val="07FFD1D1"/>
    <w:rsid w:val="08F73073"/>
    <w:rsid w:val="0AC38CB1"/>
    <w:rsid w:val="0BA4DC27"/>
    <w:rsid w:val="0BBDA12C"/>
    <w:rsid w:val="0D704CC1"/>
    <w:rsid w:val="0F1A589E"/>
    <w:rsid w:val="0FA38A1A"/>
    <w:rsid w:val="100BA24F"/>
    <w:rsid w:val="119A9195"/>
    <w:rsid w:val="1277B57C"/>
    <w:rsid w:val="12FA1FC0"/>
    <w:rsid w:val="1387C0F8"/>
    <w:rsid w:val="1435ECEB"/>
    <w:rsid w:val="15613163"/>
    <w:rsid w:val="15AEDB85"/>
    <w:rsid w:val="16155CEC"/>
    <w:rsid w:val="16C1A065"/>
    <w:rsid w:val="16D7007B"/>
    <w:rsid w:val="179BD634"/>
    <w:rsid w:val="18249FDA"/>
    <w:rsid w:val="1B268DFE"/>
    <w:rsid w:val="1B961641"/>
    <w:rsid w:val="1D599E29"/>
    <w:rsid w:val="1E792683"/>
    <w:rsid w:val="1ECFF244"/>
    <w:rsid w:val="1F083F31"/>
    <w:rsid w:val="20153239"/>
    <w:rsid w:val="21464BCF"/>
    <w:rsid w:val="21E18A7D"/>
    <w:rsid w:val="232CDD74"/>
    <w:rsid w:val="23E6485B"/>
    <w:rsid w:val="240B1DF8"/>
    <w:rsid w:val="2491C255"/>
    <w:rsid w:val="25AB29E9"/>
    <w:rsid w:val="25B3CE01"/>
    <w:rsid w:val="25E67383"/>
    <w:rsid w:val="26D64C9F"/>
    <w:rsid w:val="27B67745"/>
    <w:rsid w:val="281DA4D9"/>
    <w:rsid w:val="2C30D054"/>
    <w:rsid w:val="2C687129"/>
    <w:rsid w:val="2CEFB7AC"/>
    <w:rsid w:val="2F92BA9D"/>
    <w:rsid w:val="2FB6B203"/>
    <w:rsid w:val="3021B43A"/>
    <w:rsid w:val="3134284A"/>
    <w:rsid w:val="32C84AD8"/>
    <w:rsid w:val="33201F30"/>
    <w:rsid w:val="33A50C60"/>
    <w:rsid w:val="3683DD32"/>
    <w:rsid w:val="37743139"/>
    <w:rsid w:val="37F9E464"/>
    <w:rsid w:val="39293B77"/>
    <w:rsid w:val="39864B5B"/>
    <w:rsid w:val="3A4BC958"/>
    <w:rsid w:val="3A904DEF"/>
    <w:rsid w:val="3AFC0E4C"/>
    <w:rsid w:val="3D038145"/>
    <w:rsid w:val="3D36752C"/>
    <w:rsid w:val="3E04F69E"/>
    <w:rsid w:val="3E28FB9C"/>
    <w:rsid w:val="3E77AA7A"/>
    <w:rsid w:val="3EC7CDC6"/>
    <w:rsid w:val="4088EEE1"/>
    <w:rsid w:val="411B0911"/>
    <w:rsid w:val="430BF168"/>
    <w:rsid w:val="43ADC0C6"/>
    <w:rsid w:val="44BF763D"/>
    <w:rsid w:val="4645483F"/>
    <w:rsid w:val="46DD5148"/>
    <w:rsid w:val="475F8FF0"/>
    <w:rsid w:val="479E0384"/>
    <w:rsid w:val="48264A70"/>
    <w:rsid w:val="483383FD"/>
    <w:rsid w:val="484A158F"/>
    <w:rsid w:val="485B5444"/>
    <w:rsid w:val="4B3CB168"/>
    <w:rsid w:val="4C161AB2"/>
    <w:rsid w:val="4C84480A"/>
    <w:rsid w:val="4DAB8F6B"/>
    <w:rsid w:val="4E6262F6"/>
    <w:rsid w:val="500FE3A7"/>
    <w:rsid w:val="50BC3DFC"/>
    <w:rsid w:val="51D53CBE"/>
    <w:rsid w:val="52317F2C"/>
    <w:rsid w:val="52BD897D"/>
    <w:rsid w:val="53761473"/>
    <w:rsid w:val="54405119"/>
    <w:rsid w:val="54820AA9"/>
    <w:rsid w:val="54990A7A"/>
    <w:rsid w:val="5527F3AD"/>
    <w:rsid w:val="563A3D73"/>
    <w:rsid w:val="566C0513"/>
    <w:rsid w:val="56F2BBBC"/>
    <w:rsid w:val="57716271"/>
    <w:rsid w:val="592C24E5"/>
    <w:rsid w:val="5AAC333A"/>
    <w:rsid w:val="5AFFD85B"/>
    <w:rsid w:val="5B50B6F1"/>
    <w:rsid w:val="5BDF0528"/>
    <w:rsid w:val="5C251AE2"/>
    <w:rsid w:val="5CFA0CC9"/>
    <w:rsid w:val="5D81095B"/>
    <w:rsid w:val="5DA9B663"/>
    <w:rsid w:val="5EEAD3DE"/>
    <w:rsid w:val="5F362CEB"/>
    <w:rsid w:val="5F3EBF33"/>
    <w:rsid w:val="5FDB3490"/>
    <w:rsid w:val="6004CEDE"/>
    <w:rsid w:val="6116C60C"/>
    <w:rsid w:val="6179542D"/>
    <w:rsid w:val="62AD2005"/>
    <w:rsid w:val="648E520F"/>
    <w:rsid w:val="662AC169"/>
    <w:rsid w:val="66B151B4"/>
    <w:rsid w:val="673673E4"/>
    <w:rsid w:val="6769F5CB"/>
    <w:rsid w:val="69261E0B"/>
    <w:rsid w:val="6940B6D3"/>
    <w:rsid w:val="6A06154A"/>
    <w:rsid w:val="6ACD38C0"/>
    <w:rsid w:val="6B0EBF82"/>
    <w:rsid w:val="6B74DFBD"/>
    <w:rsid w:val="6CB44B7D"/>
    <w:rsid w:val="6E11267D"/>
    <w:rsid w:val="6E15BFC7"/>
    <w:rsid w:val="7058DDAA"/>
    <w:rsid w:val="71C9AD45"/>
    <w:rsid w:val="71CAD5F8"/>
    <w:rsid w:val="721365F5"/>
    <w:rsid w:val="721F9164"/>
    <w:rsid w:val="74D79E15"/>
    <w:rsid w:val="76FC99FC"/>
    <w:rsid w:val="77B4DB2F"/>
    <w:rsid w:val="77ED5C33"/>
    <w:rsid w:val="77FBD2F1"/>
    <w:rsid w:val="78C68186"/>
    <w:rsid w:val="78EBBF6D"/>
    <w:rsid w:val="7AF49164"/>
    <w:rsid w:val="7BA46A9F"/>
    <w:rsid w:val="7E274B3D"/>
    <w:rsid w:val="7E86B449"/>
    <w:rsid w:val="7F32E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37F075"/>
  <w15:chartTrackingRefBased/>
  <w15:docId w15:val="{CA6EC11E-FF39-4364-856A-FF05E0E948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A5DB6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6A8"/>
    <w:pPr>
      <w:autoSpaceDE w:val="0"/>
      <w:autoSpaceDN w:val="0"/>
      <w:adjustRightInd w:val="0"/>
      <w:spacing w:after="0" w:line="240" w:lineRule="auto"/>
      <w:jc w:val="center"/>
      <w:outlineLvl w:val="2"/>
    </w:pPr>
    <w:rPr>
      <w:rFonts w:ascii="Times New Roman" w:hAnsi="Times New Roman" w:cs="Times New Roman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426B"/>
    <w:pPr>
      <w:ind w:left="720"/>
      <w:contextualSpacing/>
    </w:pPr>
  </w:style>
  <w:style w:type="table" w:styleId="TableGrid">
    <w:name w:val="Table Grid"/>
    <w:basedOn w:val="TableNormal"/>
    <w:uiPriority w:val="59"/>
    <w:rsid w:val="003F426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7E40E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E40E8"/>
  </w:style>
  <w:style w:type="paragraph" w:styleId="Footer">
    <w:name w:val="footer"/>
    <w:basedOn w:val="Normal"/>
    <w:link w:val="FooterChar"/>
    <w:uiPriority w:val="99"/>
    <w:unhideWhenUsed/>
    <w:rsid w:val="007E40E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E40E8"/>
  </w:style>
  <w:style w:type="paragraph" w:styleId="NormalWeb">
    <w:name w:val="Normal (Web)"/>
    <w:basedOn w:val="Normal"/>
    <w:uiPriority w:val="99"/>
    <w:semiHidden/>
    <w:unhideWhenUsed/>
    <w:rsid w:val="00F75F40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eastAsia="en-AU"/>
    </w:rPr>
  </w:style>
  <w:style w:type="character" w:styleId="Heading3Char" w:customStyle="1">
    <w:name w:val="Heading 3 Char"/>
    <w:basedOn w:val="DefaultParagraphFont"/>
    <w:link w:val="Heading3"/>
    <w:uiPriority w:val="9"/>
    <w:rsid w:val="00AA16A8"/>
    <w:rPr>
      <w:rFonts w:ascii="Times New Roman" w:hAnsi="Times New Roman" w:cs="Times New Roman"/>
      <w:b/>
      <w:bCs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AA16A8"/>
  </w:style>
  <w:style w:type="table" w:styleId="TableGrid1" w:customStyle="1">
    <w:name w:val="Table Grid1"/>
    <w:basedOn w:val="TableNormal"/>
    <w:next w:val="TableGrid"/>
    <w:uiPriority w:val="59"/>
    <w:rsid w:val="00483BBD"/>
    <w:pPr>
      <w:spacing w:after="0" w:line="240" w:lineRule="auto"/>
    </w:pPr>
    <w:rPr>
      <w:rFonts w:eastAsia="MS Mincho"/>
      <w:sz w:val="24"/>
      <w:szCs w:val="24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46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4655E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0A0E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E062FB"/>
    <w:rPr>
      <w:color w:val="0000FF"/>
      <w:u w:val="single"/>
    </w:rPr>
  </w:style>
  <w:style w:type="character" w:styleId="label" w:customStyle="1">
    <w:name w:val="label"/>
    <w:basedOn w:val="DefaultParagraphFont"/>
    <w:rsid w:val="00344AC6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6C0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456C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image" Target="media/image8.png" Id="rId18" /><Relationship Type="http://schemas.openxmlformats.org/officeDocument/2006/relationships/image" Target="media/image16.png" Id="rId26" /><Relationship Type="http://schemas.openxmlformats.org/officeDocument/2006/relationships/customXml" Target="../customXml/item3.xml" Id="rId3" /><Relationship Type="http://schemas.openxmlformats.org/officeDocument/2006/relationships/image" Target="media/image11.png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7.png" Id="rId17" /><Relationship Type="http://schemas.openxmlformats.org/officeDocument/2006/relationships/image" Target="media/image15.png" Id="rId25" /><Relationship Type="http://schemas.microsoft.com/office/2018/08/relationships/commentsExtensible" Target="commentsExtensible.xml" Id="Re9d566fb64904d6c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image" Target="media/image10.png" Id="rId20" /><Relationship Type="http://schemas.openxmlformats.org/officeDocument/2006/relationships/footer" Target="footer1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image" Target="media/image14.png" Id="rId24" /><Relationship Type="http://schemas.openxmlformats.org/officeDocument/2006/relationships/numbering" Target="numbering.xml" Id="rId5" /><Relationship Type="http://schemas.openxmlformats.org/officeDocument/2006/relationships/image" Target="media/image5.png" Id="rId15" /><Relationship Type="http://schemas.openxmlformats.org/officeDocument/2006/relationships/image" Target="media/image13.png" Id="rId23" /><Relationship Type="http://schemas.openxmlformats.org/officeDocument/2006/relationships/header" Target="header2.xml" Id="rId28" /><Relationship Type="http://schemas.microsoft.com/office/2016/09/relationships/commentsIds" Target="commentsIds.xml" Id="R1f8f2f08c52c4ccf" /><Relationship Type="http://schemas.openxmlformats.org/officeDocument/2006/relationships/endnotes" Target="endnotes.xml" Id="rId10" /><Relationship Type="http://schemas.openxmlformats.org/officeDocument/2006/relationships/image" Target="media/image9.png" Id="rId19" /><Relationship Type="http://schemas.openxmlformats.org/officeDocument/2006/relationships/theme" Target="theme/theme1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media/image12.png" Id="rId22" /><Relationship Type="http://schemas.openxmlformats.org/officeDocument/2006/relationships/header" Target="header1.xml" Id="rId27" /><Relationship Type="http://schemas.openxmlformats.org/officeDocument/2006/relationships/fontTable" Target="fontTable.xml" Id="rId30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rna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0CB28A2BD0C34E9ED096C0BE634595" ma:contentTypeVersion="" ma:contentTypeDescription="Create a new document." ma:contentTypeScope="" ma:versionID="9da8cb71fabd45a10cf30fe988dc1438">
  <xsd:schema xmlns:xsd="http://www.w3.org/2001/XMLSchema" xmlns:xs="http://www.w3.org/2001/XMLSchema" xmlns:p="http://schemas.microsoft.com/office/2006/metadata/properties" xmlns:ns2="51787086-7f93-4d23-9c66-0cd0e5eea656" xmlns:ns3="6589a723-45df-4bcc-ab51-c54b9b06585c" targetNamespace="http://schemas.microsoft.com/office/2006/metadata/properties" ma:root="true" ma:fieldsID="89cec204a60a2468ea37269e3374eab7" ns2:_="" ns3:_="">
    <xsd:import namespace="51787086-7f93-4d23-9c66-0cd0e5eea656"/>
    <xsd:import namespace="6589a723-45df-4bcc-ab51-c54b9b0658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87086-7f93-4d23-9c66-0cd0e5eea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4d25ee-6183-449a-9101-ec9b9b4516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9a723-45df-4bcc-ab51-c54b9b06585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c164e6a-e45e-4533-8543-7fa329bb6f56}" ma:internalName="TaxCatchAll" ma:showField="CatchAllData" ma:web="6589a723-45df-4bcc-ab51-c54b9b0658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787086-7f93-4d23-9c66-0cd0e5eea656">
      <Terms xmlns="http://schemas.microsoft.com/office/infopath/2007/PartnerControls"/>
    </lcf76f155ced4ddcb4097134ff3c332f>
    <TaxCatchAll xmlns="6589a723-45df-4bcc-ab51-c54b9b06585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2881FA-9505-49C5-B25E-13FE98E540DC}"/>
</file>

<file path=customXml/itemProps2.xml><?xml version="1.0" encoding="utf-8"?>
<ds:datastoreItem xmlns:ds="http://schemas.openxmlformats.org/officeDocument/2006/customXml" ds:itemID="{2CFB4631-A09D-4306-A4FD-BACD60B8E3CC}">
  <ds:schemaRefs>
    <ds:schemaRef ds:uri="urn:schemas-microsoft-com.VSTO2008Demos.ControlsStorage"/>
  </ds:schemaRefs>
</ds:datastoreItem>
</file>

<file path=customXml/itemProps3.xml><?xml version="1.0" encoding="utf-8"?>
<ds:datastoreItem xmlns:ds="http://schemas.openxmlformats.org/officeDocument/2006/customXml" ds:itemID="{9C935398-3214-4524-B57E-FB3CBC1CFF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A50E2AF-A9E8-4D9F-91B3-54595AC7459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Chem4Word.dotx</ap:Template>
  <ap:Application>Microsoft Word for the web</ap:Application>
  <ap:DocSecurity>0</ap:DocSecurity>
  <ap:ScaleCrop>false</ap:ScaleCrop>
  <ap:Company>Department of Education and Training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XIA, Louisa</dc:creator>
  <cp:keywords/>
  <dc:description/>
  <cp:lastModifiedBy>ALONSO, Hernan</cp:lastModifiedBy>
  <cp:revision>4</cp:revision>
  <cp:lastPrinted>2019-07-16T01:00:00Z</cp:lastPrinted>
  <dcterms:created xsi:type="dcterms:W3CDTF">2020-10-18T09:53:00Z</dcterms:created>
  <dcterms:modified xsi:type="dcterms:W3CDTF">2021-09-15T05:01:44Z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0x010100C00CB28A2BD0C34E9ED096C0BE634595</vt:lpwstr>
  </property>
</Properties>
</file>